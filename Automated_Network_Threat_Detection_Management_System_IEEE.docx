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4E3D1">
      <w:pPr>
        <w:spacing w:line="600" w:lineRule="auto"/>
        <w:jc w:val="center"/>
        <w:rPr>
          <w:rFonts w:hint="default" w:ascii="Courier New" w:hAnsi="Courier New" w:eastAsia="SimSun" w:cs="Courier New"/>
          <w:b/>
          <w:bCs/>
          <w:sz w:val="24"/>
          <w:szCs w:val="24"/>
        </w:rPr>
      </w:pPr>
      <w:r>
        <w:rPr>
          <w:rFonts w:hint="default" w:ascii="Times New Roman" w:hAnsi="Times New Roman" w:eastAsia="SimSun" w:cs="Courier New"/>
          <w:b/>
          <w:bCs/>
          <w:sz w:val="22"/>
          <w:szCs w:val="24"/>
        </w:rPr>
        <w:t>PHINMA UNIVERSITY OF ILOILO</w:t>
      </w:r>
    </w:p>
    <w:p w14:paraId="7C1DC6C9">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College of Information Technology Education</w:t>
      </w:r>
    </w:p>
    <w:p w14:paraId="3015FEFB">
      <w:pPr>
        <w:spacing w:line="600" w:lineRule="auto"/>
        <w:jc w:val="both"/>
        <w:rPr>
          <w:rFonts w:hint="default" w:ascii="Courier New" w:hAnsi="Courier New" w:eastAsia="SimSun" w:cs="Courier New"/>
          <w:sz w:val="24"/>
          <w:szCs w:val="24"/>
        </w:rPr>
      </w:pPr>
    </w:p>
    <w:p w14:paraId="743BA4A9">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b/>
          <w:bCs/>
          <w:sz w:val="22"/>
          <w:szCs w:val="24"/>
        </w:rPr>
        <w:t>CAPSTONE PROJECT PROPOSAL</w:t>
      </w:r>
    </w:p>
    <w:p w14:paraId="21FDA58C">
      <w:pPr>
        <w:jc w:val="center"/>
        <w:rPr>
          <w:rFonts w:hint="default" w:ascii="Courier New" w:hAnsi="Courier New" w:cs="Courier New"/>
          <w:sz w:val="24"/>
          <w:szCs w:val="24"/>
        </w:rPr>
      </w:pPr>
      <w:r>
        <w:rPr>
          <w:rFonts w:hint="default" w:ascii="Times New Roman" w:hAnsi="Times New Roman" w:cs="Courier New"/>
          <w:b/>
          <w:sz w:val="48"/>
          <w:szCs w:val="24"/>
          <w:lang w:val="en-PH"/>
        </w:rPr>
        <w:t>Automated Network Threat Detection</w:t>
      </w:r>
    </w:p>
    <w:p w14:paraId="67C33163">
      <w:pPr>
        <w:pStyle w:val="2"/>
        <w:spacing w:line="240" w:lineRule="auto" w:after="40"/>
        <w:jc w:val="center"/>
        <w:rPr>
          <w:rFonts w:hint="default" w:ascii="Courier New" w:hAnsi="Courier New" w:cs="Courier New"/>
          <w:sz w:val="24"/>
          <w:szCs w:val="24"/>
        </w:rPr>
      </w:pPr>
      <w:r>
        <w:rPr>
          <w:rFonts w:hint="default" w:ascii="Times New Roman" w:hAnsi="Times New Roman" w:cs="Courier New" w:eastAsia="Times New Roman"/>
          <w:b/>
          <w:sz w:val="48"/>
          <w:szCs w:val="24"/>
        </w:rPr>
        <w:t xml:space="preserve"> And Management System</w:t>
      </w:r>
    </w:p>
    <w:p w14:paraId="41A385ED">
      <w:pPr>
        <w:spacing w:line="600" w:lineRule="auto"/>
        <w:jc w:val="center"/>
        <w:rPr>
          <w:rFonts w:hint="default" w:ascii="Courier New" w:hAnsi="Courier New" w:eastAsia="SimSun" w:cs="Courier New"/>
          <w:sz w:val="24"/>
          <w:szCs w:val="24"/>
        </w:rPr>
      </w:pPr>
    </w:p>
    <w:p w14:paraId="7E2BB8AC">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In partial fulfillment for the requirements in Capstone 1 and Research Subject</w:t>
      </w:r>
    </w:p>
    <w:p w14:paraId="18045DB1">
      <w:pPr>
        <w:spacing w:line="600" w:lineRule="auto"/>
        <w:jc w:val="both"/>
        <w:rPr>
          <w:rFonts w:hint="default" w:ascii="Courier New" w:hAnsi="Courier New" w:eastAsia="SimSun" w:cs="Courier New"/>
          <w:sz w:val="24"/>
          <w:szCs w:val="24"/>
        </w:rPr>
      </w:pPr>
    </w:p>
    <w:p w14:paraId="368C27CB">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John Reuben Bautista- BSIT 3</w:t>
      </w:r>
    </w:p>
    <w:p w14:paraId="0DD8FF6F">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Ryan Macapayag-BSIT 3</w:t>
      </w:r>
    </w:p>
    <w:p w14:paraId="275F4D31">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Derek Angelo Mano-BSIT 3</w:t>
      </w:r>
    </w:p>
    <w:p w14:paraId="3F5BDEEA">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Angelo Calubihan-BSIT 3</w:t>
      </w:r>
    </w:p>
    <w:p w14:paraId="188C636A">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Jhon Paulo Genandoy-BSIT 3</w:t>
      </w:r>
    </w:p>
    <w:p w14:paraId="1A2EC768">
      <w:pPr>
        <w:spacing w:line="600" w:lineRule="auto"/>
        <w:jc w:val="center"/>
        <w:rPr>
          <w:rFonts w:hint="default" w:ascii="Courier New" w:hAnsi="Courier New" w:eastAsia="SimSun" w:cs="Courier New"/>
          <w:b/>
          <w:bCs/>
          <w:sz w:val="24"/>
          <w:szCs w:val="24"/>
        </w:rPr>
      </w:pPr>
    </w:p>
    <w:p w14:paraId="161B4060">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Data Informatics Track</w:t>
      </w:r>
    </w:p>
    <w:p w14:paraId="504B9166">
      <w:pPr>
        <w:spacing w:line="600" w:lineRule="auto"/>
        <w:jc w:val="both"/>
        <w:rPr>
          <w:rFonts w:hint="default" w:ascii="Courier New" w:hAnsi="Courier New" w:eastAsia="SimSun" w:cs="Courier New"/>
          <w:sz w:val="24"/>
          <w:szCs w:val="24"/>
        </w:rPr>
      </w:pPr>
    </w:p>
    <w:p w14:paraId="321C9CB0">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Second Semester</w:t>
      </w:r>
    </w:p>
    <w:p w14:paraId="361A030D">
      <w:pPr>
        <w:spacing w:line="600" w:lineRule="auto"/>
        <w:jc w:val="center"/>
        <w:rPr>
          <w:rFonts w:hint="default" w:ascii="Courier New" w:hAnsi="Courier New" w:eastAsia="SimSun" w:cs="Courier New"/>
          <w:sz w:val="24"/>
          <w:szCs w:val="24"/>
        </w:rPr>
      </w:pPr>
      <w:r>
        <w:rPr>
          <w:rFonts w:hint="default" w:ascii="Times New Roman" w:hAnsi="Times New Roman" w:eastAsia="SimSun" w:cs="Courier New"/>
          <w:sz w:val="22"/>
          <w:szCs w:val="24"/>
        </w:rPr>
        <w:t xml:space="preserve"> 2025-2026</w:t>
      </w:r>
    </w:p>
    <w:p>
      <w:r>
        <w:br w:type="page"/>
      </w:r>
    </w:p>
    <w:p>
      <w:pPr>
        <w:jc w:val="center"/>
      </w:pPr>
      <w:r>
        <w:rPr>
          <w:rFonts w:ascii="Times New Roman" w:hAnsi="Times New Roman"/>
          <w:sz w:val="24"/>
          <w:b/>
        </w:rPr>
        <w:t>TABLE OF CONTENTS</w:t>
      </w:r>
    </w:p>
    <w:p>
      <w:pPr>
        <w:ind w:left="0"/>
        <w:tabs>
          <w:tab w:val="right" w:leader="dot" w:pos="9360"/>
        </w:tabs>
      </w:pPr>
      <w:r>
        <w:rPr>
          <w:rFonts w:ascii="Times New Roman" w:hAnsi="Times New Roman"/>
          <w:sz w:val="20"/>
          <w:b/>
        </w:rPr>
        <w:t>TITLE PAGE</w:t>
      </w:r>
      <w:r>
        <w:rPr>
          <w:rFonts w:ascii="Times New Roman" w:hAnsi="Times New Roman"/>
          <w:sz w:val="20"/>
          <w:b/>
        </w:rPr>
        <w:tab/>
        <w:t>1</w:t>
      </w:r>
    </w:p>
    <w:p>
      <w:pPr>
        <w:ind w:left="0"/>
        <w:tabs>
          <w:tab w:val="right" w:leader="dot" w:pos="9360"/>
        </w:tabs>
      </w:pPr>
      <w:r>
        <w:rPr>
          <w:rFonts w:ascii="Times New Roman" w:hAnsi="Times New Roman"/>
          <w:sz w:val="20"/>
          <w:b/>
        </w:rPr>
        <w:t>TABLE OF CONTENTS</w:t>
      </w:r>
      <w:r>
        <w:rPr>
          <w:rFonts w:ascii="Times New Roman" w:hAnsi="Times New Roman"/>
          <w:sz w:val="20"/>
          <w:b/>
        </w:rPr>
        <w:tab/>
        <w:t>2</w:t>
      </w:r>
    </w:p>
    <w:p>
      <w:pPr>
        <w:ind w:left="0"/>
        <w:tabs>
          <w:tab w:val="right" w:leader="dot" w:pos="9360"/>
        </w:tabs>
      </w:pPr>
      <w:r>
        <w:rPr>
          <w:rFonts w:ascii="Times New Roman" w:hAnsi="Times New Roman"/>
          <w:sz w:val="20"/>
          <w:b/>
        </w:rPr>
        <w:t>CHAPTER 1</w:t>
      </w:r>
      <w:r>
        <w:rPr>
          <w:rFonts w:ascii="Times New Roman" w:hAnsi="Times New Roman"/>
          <w:sz w:val="20"/>
          <w:b/>
        </w:rPr>
        <w:tab/>
        <w:t>5</w:t>
      </w:r>
    </w:p>
    <w:p>
      <w:pPr>
        <w:ind w:left="0"/>
        <w:tabs>
          <w:tab w:val="right" w:leader="dot" w:pos="9360"/>
        </w:tabs>
      </w:pPr>
      <w:r>
        <w:rPr>
          <w:rFonts w:ascii="Times New Roman" w:hAnsi="Times New Roman"/>
          <w:sz w:val="20"/>
          <w:b/>
        </w:rPr>
        <w:t>INTRODUCTION</w:t>
      </w:r>
      <w:r>
        <w:rPr>
          <w:rFonts w:ascii="Times New Roman" w:hAnsi="Times New Roman"/>
          <w:sz w:val="20"/>
          <w:b/>
        </w:rPr>
        <w:tab/>
        <w:t>5</w:t>
      </w:r>
    </w:p>
    <w:p>
      <w:pPr>
        <w:ind w:left="360"/>
        <w:tabs>
          <w:tab w:val="right" w:leader="dot" w:pos="9360"/>
        </w:tabs>
      </w:pPr>
      <w:r>
        <w:rPr>
          <w:rFonts w:ascii="Times New Roman" w:hAnsi="Times New Roman"/>
          <w:sz w:val="20"/>
        </w:rPr>
        <w:t>1.1 Background of the Study</w:t>
      </w:r>
      <w:r>
        <w:rPr>
          <w:rFonts w:ascii="Times New Roman" w:hAnsi="Times New Roman"/>
          <w:sz w:val="20"/>
        </w:rPr>
        <w:tab/>
        <w:t>5</w:t>
      </w:r>
    </w:p>
    <w:p>
      <w:pPr>
        <w:ind w:left="720"/>
        <w:tabs>
          <w:tab w:val="right" w:leader="dot" w:pos="9360"/>
        </w:tabs>
      </w:pPr>
      <w:r>
        <w:rPr>
          <w:rFonts w:ascii="Times New Roman" w:hAnsi="Times New Roman"/>
          <w:sz w:val="20"/>
        </w:rPr>
        <w:t>1.1.1 Industry Background</w:t>
      </w:r>
      <w:r>
        <w:rPr>
          <w:rFonts w:ascii="Times New Roman" w:hAnsi="Times New Roman"/>
          <w:sz w:val="20"/>
        </w:rPr>
        <w:tab/>
        <w:t>5</w:t>
      </w:r>
    </w:p>
    <w:p>
      <w:pPr>
        <w:ind w:left="720"/>
        <w:tabs>
          <w:tab w:val="right" w:leader="dot" w:pos="9360"/>
        </w:tabs>
      </w:pPr>
      <w:r>
        <w:rPr>
          <w:rFonts w:ascii="Times New Roman" w:hAnsi="Times New Roman"/>
          <w:sz w:val="20"/>
        </w:rPr>
        <w:t>1.1.2 Cybersecurity Discussion</w:t>
      </w:r>
      <w:r>
        <w:rPr>
          <w:rFonts w:ascii="Times New Roman" w:hAnsi="Times New Roman"/>
          <w:sz w:val="20"/>
        </w:rPr>
        <w:tab/>
        <w:t>6</w:t>
      </w:r>
    </w:p>
    <w:p>
      <w:pPr>
        <w:ind w:left="720"/>
        <w:tabs>
          <w:tab w:val="right" w:leader="dot" w:pos="9360"/>
        </w:tabs>
      </w:pPr>
      <w:r>
        <w:rPr>
          <w:rFonts w:ascii="Times New Roman" w:hAnsi="Times New Roman"/>
          <w:sz w:val="20"/>
        </w:rPr>
        <w:t>1.1.3 Importance of Network Security in Small Business Environments</w:t>
      </w:r>
      <w:r>
        <w:rPr>
          <w:rFonts w:ascii="Times New Roman" w:hAnsi="Times New Roman"/>
          <w:sz w:val="20"/>
        </w:rPr>
        <w:tab/>
        <w:t>7</w:t>
      </w:r>
    </w:p>
    <w:p>
      <w:pPr>
        <w:ind w:left="360"/>
        <w:tabs>
          <w:tab w:val="right" w:leader="dot" w:pos="9360"/>
        </w:tabs>
      </w:pPr>
      <w:r>
        <w:rPr>
          <w:rFonts w:ascii="Times New Roman" w:hAnsi="Times New Roman"/>
          <w:sz w:val="20"/>
        </w:rPr>
        <w:t>1.2 Statement of the Problem</w:t>
      </w:r>
      <w:r>
        <w:rPr>
          <w:rFonts w:ascii="Times New Roman" w:hAnsi="Times New Roman"/>
          <w:sz w:val="20"/>
        </w:rPr>
        <w:tab/>
        <w:t>8</w:t>
      </w:r>
    </w:p>
    <w:p>
      <w:pPr>
        <w:ind w:left="360"/>
        <w:tabs>
          <w:tab w:val="right" w:leader="dot" w:pos="9360"/>
        </w:tabs>
      </w:pPr>
      <w:r>
        <w:rPr>
          <w:rFonts w:ascii="Times New Roman" w:hAnsi="Times New Roman"/>
          <w:sz w:val="20"/>
        </w:rPr>
        <w:t>1.3 Objectives of the Study</w:t>
      </w:r>
      <w:r>
        <w:rPr>
          <w:rFonts w:ascii="Times New Roman" w:hAnsi="Times New Roman"/>
          <w:sz w:val="20"/>
        </w:rPr>
        <w:tab/>
        <w:t>9</w:t>
      </w:r>
    </w:p>
    <w:p>
      <w:pPr>
        <w:ind w:left="720"/>
        <w:tabs>
          <w:tab w:val="right" w:leader="dot" w:pos="9360"/>
        </w:tabs>
      </w:pPr>
      <w:r>
        <w:rPr>
          <w:rFonts w:ascii="Times New Roman" w:hAnsi="Times New Roman"/>
          <w:sz w:val="20"/>
        </w:rPr>
        <w:t>1.3.1 General Objective</w:t>
      </w:r>
      <w:r>
        <w:rPr>
          <w:rFonts w:ascii="Times New Roman" w:hAnsi="Times New Roman"/>
          <w:sz w:val="20"/>
        </w:rPr>
        <w:tab/>
        <w:t>9</w:t>
      </w:r>
    </w:p>
    <w:p>
      <w:pPr>
        <w:ind w:left="720"/>
        <w:tabs>
          <w:tab w:val="right" w:leader="dot" w:pos="9360"/>
        </w:tabs>
      </w:pPr>
      <w:r>
        <w:rPr>
          <w:rFonts w:ascii="Times New Roman" w:hAnsi="Times New Roman"/>
          <w:sz w:val="20"/>
        </w:rPr>
        <w:t>1.3.2 Specific Objectives</w:t>
      </w:r>
      <w:r>
        <w:rPr>
          <w:rFonts w:ascii="Times New Roman" w:hAnsi="Times New Roman"/>
          <w:sz w:val="20"/>
        </w:rPr>
        <w:tab/>
        <w:t>9</w:t>
      </w:r>
    </w:p>
    <w:p>
      <w:pPr>
        <w:ind w:left="360"/>
        <w:tabs>
          <w:tab w:val="right" w:leader="dot" w:pos="9360"/>
        </w:tabs>
      </w:pPr>
      <w:r>
        <w:rPr>
          <w:rFonts w:ascii="Times New Roman" w:hAnsi="Times New Roman"/>
          <w:sz w:val="20"/>
        </w:rPr>
        <w:t>1.4 Scope and Delimitation</w:t>
      </w:r>
      <w:r>
        <w:rPr>
          <w:rFonts w:ascii="Times New Roman" w:hAnsi="Times New Roman"/>
          <w:sz w:val="20"/>
        </w:rPr>
        <w:tab/>
        <w:t>10</w:t>
      </w:r>
    </w:p>
    <w:p>
      <w:pPr>
        <w:ind w:left="720"/>
        <w:tabs>
          <w:tab w:val="right" w:leader="dot" w:pos="9360"/>
        </w:tabs>
      </w:pPr>
      <w:r>
        <w:rPr>
          <w:rFonts w:ascii="Times New Roman" w:hAnsi="Times New Roman"/>
          <w:sz w:val="20"/>
        </w:rPr>
        <w:t>1.4.1 Delimitation of the Study</w:t>
      </w:r>
      <w:r>
        <w:rPr>
          <w:rFonts w:ascii="Times New Roman" w:hAnsi="Times New Roman"/>
          <w:sz w:val="20"/>
        </w:rPr>
        <w:tab/>
        <w:t>10</w:t>
      </w:r>
    </w:p>
    <w:p>
      <w:pPr>
        <w:ind w:left="720"/>
        <w:tabs>
          <w:tab w:val="right" w:leader="dot" w:pos="9360"/>
        </w:tabs>
      </w:pPr>
      <w:r>
        <w:rPr>
          <w:rFonts w:ascii="Times New Roman" w:hAnsi="Times New Roman"/>
          <w:sz w:val="20"/>
        </w:rPr>
        <w:t>1.4.2 Target Users</w:t>
      </w:r>
      <w:r>
        <w:rPr>
          <w:rFonts w:ascii="Times New Roman" w:hAnsi="Times New Roman"/>
          <w:sz w:val="20"/>
        </w:rPr>
        <w:tab/>
        <w:t>11</w:t>
      </w:r>
    </w:p>
    <w:p>
      <w:pPr>
        <w:ind w:left="720"/>
        <w:tabs>
          <w:tab w:val="right" w:leader="dot" w:pos="9360"/>
        </w:tabs>
      </w:pPr>
      <w:r>
        <w:rPr>
          <w:rFonts w:ascii="Times New Roman" w:hAnsi="Times New Roman"/>
          <w:sz w:val="20"/>
        </w:rPr>
        <w:t>1.4.3 System Platform</w:t>
      </w:r>
      <w:r>
        <w:rPr>
          <w:rFonts w:ascii="Times New Roman" w:hAnsi="Times New Roman"/>
          <w:sz w:val="20"/>
        </w:rPr>
        <w:tab/>
        <w:t>11</w:t>
      </w:r>
    </w:p>
    <w:p>
      <w:pPr>
        <w:ind w:left="360"/>
        <w:tabs>
          <w:tab w:val="right" w:leader="dot" w:pos="9360"/>
        </w:tabs>
      </w:pPr>
      <w:r>
        <w:rPr>
          <w:rFonts w:ascii="Times New Roman" w:hAnsi="Times New Roman"/>
          <w:sz w:val="20"/>
        </w:rPr>
        <w:t>1.5 Significance of the Study</w:t>
      </w:r>
      <w:r>
        <w:rPr>
          <w:rFonts w:ascii="Times New Roman" w:hAnsi="Times New Roman"/>
          <w:sz w:val="20"/>
        </w:rPr>
        <w:tab/>
        <w:t>11</w:t>
      </w:r>
    </w:p>
    <w:p>
      <w:pPr>
        <w:ind w:left="360"/>
        <w:tabs>
          <w:tab w:val="right" w:leader="dot" w:pos="9360"/>
        </w:tabs>
      </w:pPr>
      <w:r>
        <w:rPr>
          <w:rFonts w:ascii="Times New Roman" w:hAnsi="Times New Roman"/>
          <w:sz w:val="20"/>
        </w:rPr>
        <w:t>1.6 Definition of Terms</w:t>
      </w:r>
      <w:r>
        <w:rPr>
          <w:rFonts w:ascii="Times New Roman" w:hAnsi="Times New Roman"/>
          <w:sz w:val="20"/>
        </w:rPr>
        <w:tab/>
        <w:t>12</w:t>
      </w:r>
    </w:p>
    <w:p>
      <w:pPr>
        <w:ind w:left="360"/>
        <w:tabs>
          <w:tab w:val="right" w:leader="dot" w:pos="9360"/>
        </w:tabs>
      </w:pPr>
      <w:r>
        <w:rPr>
          <w:rFonts w:ascii="Times New Roman" w:hAnsi="Times New Roman"/>
          <w:sz w:val="20"/>
        </w:rPr>
        <w:t>1.7 Conceptual Framework</w:t>
      </w:r>
      <w:r>
        <w:rPr>
          <w:rFonts w:ascii="Times New Roman" w:hAnsi="Times New Roman"/>
          <w:sz w:val="20"/>
        </w:rPr>
        <w:tab/>
        <w:t>14</w:t>
      </w:r>
    </w:p>
    <w:p>
      <w:pPr>
        <w:ind w:left="720"/>
        <w:tabs>
          <w:tab w:val="right" w:leader="dot" w:pos="9360"/>
        </w:tabs>
      </w:pPr>
      <w:r>
        <w:rPr>
          <w:rFonts w:ascii="Times New Roman" w:hAnsi="Times New Roman"/>
          <w:sz w:val="20"/>
        </w:rPr>
        <w:t>1.7.1 Input</w:t>
      </w:r>
      <w:r>
        <w:rPr>
          <w:rFonts w:ascii="Times New Roman" w:hAnsi="Times New Roman"/>
          <w:sz w:val="20"/>
        </w:rPr>
        <w:tab/>
        <w:t>14</w:t>
      </w:r>
    </w:p>
    <w:p>
      <w:pPr>
        <w:ind w:left="720"/>
        <w:tabs>
          <w:tab w:val="right" w:leader="dot" w:pos="9360"/>
        </w:tabs>
      </w:pPr>
      <w:r>
        <w:rPr>
          <w:rFonts w:ascii="Times New Roman" w:hAnsi="Times New Roman"/>
          <w:sz w:val="20"/>
        </w:rPr>
        <w:t>1.7.2 Process</w:t>
      </w:r>
      <w:r>
        <w:rPr>
          <w:rFonts w:ascii="Times New Roman" w:hAnsi="Times New Roman"/>
          <w:sz w:val="20"/>
        </w:rPr>
        <w:tab/>
        <w:t>14</w:t>
      </w:r>
    </w:p>
    <w:p>
      <w:pPr>
        <w:ind w:left="720"/>
        <w:tabs>
          <w:tab w:val="right" w:leader="dot" w:pos="9360"/>
        </w:tabs>
      </w:pPr>
      <w:r>
        <w:rPr>
          <w:rFonts w:ascii="Times New Roman" w:hAnsi="Times New Roman"/>
          <w:sz w:val="20"/>
        </w:rPr>
        <w:t>1.7.3 Output</w:t>
      </w:r>
      <w:r>
        <w:rPr>
          <w:rFonts w:ascii="Times New Roman" w:hAnsi="Times New Roman"/>
          <w:sz w:val="20"/>
        </w:rPr>
        <w:tab/>
        <w:t>14</w:t>
      </w:r>
    </w:p>
    <w:p>
      <w:pPr>
        <w:ind w:left="360"/>
        <w:tabs>
          <w:tab w:val="right" w:leader="dot" w:pos="9360"/>
        </w:tabs>
      </w:pPr>
      <w:r>
        <w:rPr>
          <w:rFonts w:ascii="Times New Roman" w:hAnsi="Times New Roman"/>
          <w:sz w:val="20"/>
        </w:rPr>
        <w:t>1.8 Theoretical Framework</w:t>
      </w:r>
      <w:r>
        <w:rPr>
          <w:rFonts w:ascii="Times New Roman" w:hAnsi="Times New Roman"/>
          <w:sz w:val="20"/>
        </w:rPr>
        <w:tab/>
        <w:t>16</w:t>
      </w:r>
    </w:p>
    <w:p>
      <w:pPr>
        <w:ind w:left="720"/>
        <w:tabs>
          <w:tab w:val="right" w:leader="dot" w:pos="9360"/>
        </w:tabs>
      </w:pPr>
      <w:r>
        <w:rPr>
          <w:rFonts w:ascii="Times New Roman" w:hAnsi="Times New Roman"/>
          <w:sz w:val="20"/>
        </w:rPr>
        <w:t>1.8.1 Intrusion Detection Theory</w:t>
      </w:r>
      <w:r>
        <w:rPr>
          <w:rFonts w:ascii="Times New Roman" w:hAnsi="Times New Roman"/>
          <w:sz w:val="20"/>
        </w:rPr>
        <w:tab/>
        <w:t>16</w:t>
      </w:r>
    </w:p>
    <w:p>
      <w:pPr>
        <w:ind w:left="720"/>
        <w:tabs>
          <w:tab w:val="right" w:leader="dot" w:pos="9360"/>
        </w:tabs>
      </w:pPr>
      <w:r>
        <w:rPr>
          <w:rFonts w:ascii="Times New Roman" w:hAnsi="Times New Roman"/>
          <w:sz w:val="20"/>
        </w:rPr>
        <w:t>1.8.2 Network Monitoring Theory</w:t>
      </w:r>
      <w:r>
        <w:rPr>
          <w:rFonts w:ascii="Times New Roman" w:hAnsi="Times New Roman"/>
          <w:sz w:val="20"/>
        </w:rPr>
        <w:tab/>
        <w:t>16</w:t>
      </w:r>
    </w:p>
    <w:p>
      <w:pPr>
        <w:ind w:left="720"/>
        <w:tabs>
          <w:tab w:val="right" w:leader="dot" w:pos="9360"/>
        </w:tabs>
      </w:pPr>
      <w:r>
        <w:rPr>
          <w:rFonts w:ascii="Times New Roman" w:hAnsi="Times New Roman"/>
          <w:sz w:val="20"/>
        </w:rPr>
        <w:t>1.8.3 Client-Server Architecture Theory</w:t>
      </w:r>
      <w:r>
        <w:rPr>
          <w:rFonts w:ascii="Times New Roman" w:hAnsi="Times New Roman"/>
          <w:sz w:val="20"/>
        </w:rPr>
        <w:tab/>
        <w:t>16</w:t>
      </w:r>
    </w:p>
    <w:p>
      <w:pPr>
        <w:ind w:left="720"/>
        <w:tabs>
          <w:tab w:val="right" w:leader="dot" w:pos="9360"/>
        </w:tabs>
      </w:pPr>
      <w:r>
        <w:rPr>
          <w:rFonts w:ascii="Times New Roman" w:hAnsi="Times New Roman"/>
          <w:sz w:val="20"/>
        </w:rPr>
        <w:t>1.8.4 Input-Process-Output (IPO) Model</w:t>
      </w:r>
      <w:r>
        <w:rPr>
          <w:rFonts w:ascii="Times New Roman" w:hAnsi="Times New Roman"/>
          <w:sz w:val="20"/>
        </w:rPr>
        <w:tab/>
        <w:t>17</w:t>
      </w:r>
    </w:p>
    <w:p>
      <w:pPr>
        <w:ind w:left="720"/>
        <w:tabs>
          <w:tab w:val="right" w:leader="dot" w:pos="9360"/>
        </w:tabs>
      </w:pPr>
      <w:r>
        <w:rPr>
          <w:rFonts w:ascii="Times New Roman" w:hAnsi="Times New Roman"/>
          <w:sz w:val="20"/>
        </w:rPr>
        <w:t>1.7.4 Discussion of the IPO Model</w:t>
      </w:r>
      <w:r>
        <w:rPr>
          <w:rFonts w:ascii="Times New Roman" w:hAnsi="Times New Roman"/>
          <w:sz w:val="20"/>
        </w:rPr>
        <w:tab/>
        <w:t>19</w:t>
      </w:r>
    </w:p>
    <w:p>
      <w:pPr>
        <w:ind w:left="360"/>
        <w:tabs>
          <w:tab w:val="right" w:leader="dot" w:pos="9360"/>
        </w:tabs>
      </w:pPr>
      <w:r>
        <w:rPr>
          <w:rFonts w:ascii="Times New Roman" w:hAnsi="Times New Roman"/>
          <w:sz w:val="20"/>
        </w:rPr>
        <w:t>1.9 Assumptions of the Study</w:t>
      </w:r>
      <w:r>
        <w:rPr>
          <w:rFonts w:ascii="Times New Roman" w:hAnsi="Times New Roman"/>
          <w:sz w:val="20"/>
        </w:rPr>
        <w:tab/>
        <w:t>19</w:t>
      </w:r>
    </w:p>
    <w:p>
      <w:pPr>
        <w:ind w:left="0"/>
        <w:tabs>
          <w:tab w:val="right" w:leader="dot" w:pos="9360"/>
        </w:tabs>
      </w:pPr>
      <w:r>
        <w:rPr>
          <w:rFonts w:ascii="Times New Roman" w:hAnsi="Times New Roman"/>
          <w:sz w:val="20"/>
          <w:b/>
        </w:rPr>
        <w:t>CHAPTER 2</w:t>
      </w:r>
      <w:r>
        <w:rPr>
          <w:rFonts w:ascii="Times New Roman" w:hAnsi="Times New Roman"/>
          <w:sz w:val="20"/>
          <w:b/>
        </w:rPr>
        <w:tab/>
        <w:t>21</w:t>
      </w:r>
    </w:p>
    <w:p>
      <w:pPr>
        <w:ind w:left="0"/>
        <w:tabs>
          <w:tab w:val="right" w:leader="dot" w:pos="9360"/>
        </w:tabs>
      </w:pPr>
      <w:r>
        <w:rPr>
          <w:rFonts w:ascii="Times New Roman" w:hAnsi="Times New Roman"/>
          <w:sz w:val="20"/>
          <w:b/>
        </w:rPr>
        <w:t>REVIEW OF RELATED LITERATURE AND STUDIES</w:t>
      </w:r>
      <w:r>
        <w:rPr>
          <w:rFonts w:ascii="Times New Roman" w:hAnsi="Times New Roman"/>
          <w:sz w:val="20"/>
          <w:b/>
        </w:rPr>
        <w:tab/>
        <w:t>21</w:t>
      </w:r>
    </w:p>
    <w:p>
      <w:pPr>
        <w:ind w:left="360"/>
        <w:tabs>
          <w:tab w:val="right" w:leader="dot" w:pos="9360"/>
        </w:tabs>
      </w:pPr>
      <w:r>
        <w:rPr>
          <w:rFonts w:ascii="Times New Roman" w:hAnsi="Times New Roman"/>
          <w:sz w:val="20"/>
        </w:rPr>
        <w:t>2.1 Foreign Studies</w:t>
      </w:r>
      <w:r>
        <w:rPr>
          <w:rFonts w:ascii="Times New Roman" w:hAnsi="Times New Roman"/>
          <w:sz w:val="20"/>
        </w:rPr>
        <w:tab/>
        <w:t>21</w:t>
      </w:r>
    </w:p>
    <w:p>
      <w:pPr>
        <w:ind w:left="720"/>
        <w:tabs>
          <w:tab w:val="right" w:leader="dot" w:pos="9360"/>
        </w:tabs>
      </w:pPr>
      <w:r>
        <w:rPr>
          <w:rFonts w:ascii="Times New Roman" w:hAnsi="Times New Roman"/>
          <w:sz w:val="20"/>
        </w:rPr>
        <w:t>2.1.1 Evolution of Network-Based Intrusion Detection Systems (NIDS)</w:t>
      </w:r>
      <w:r>
        <w:rPr>
          <w:rFonts w:ascii="Times New Roman" w:hAnsi="Times New Roman"/>
          <w:sz w:val="20"/>
        </w:rPr>
        <w:tab/>
        <w:t>21</w:t>
      </w:r>
    </w:p>
    <w:p>
      <w:pPr>
        <w:ind w:left="720"/>
        <w:tabs>
          <w:tab w:val="right" w:leader="dot" w:pos="9360"/>
        </w:tabs>
      </w:pPr>
      <w:r>
        <w:rPr>
          <w:rFonts w:ascii="Times New Roman" w:hAnsi="Times New Roman"/>
          <w:sz w:val="20"/>
        </w:rPr>
        <w:t>2.1.2 Python-Based Network Monitoring Systems</w:t>
      </w:r>
      <w:r>
        <w:rPr>
          <w:rFonts w:ascii="Times New Roman" w:hAnsi="Times New Roman"/>
          <w:sz w:val="20"/>
        </w:rPr>
        <w:tab/>
        <w:t>21</w:t>
      </w:r>
    </w:p>
    <w:p>
      <w:pPr>
        <w:ind w:left="720"/>
        <w:tabs>
          <w:tab w:val="right" w:leader="dot" w:pos="9360"/>
        </w:tabs>
      </w:pPr>
      <w:r>
        <w:rPr>
          <w:rFonts w:ascii="Times New Roman" w:hAnsi="Times New Roman"/>
          <w:sz w:val="20"/>
        </w:rPr>
        <w:t>2.1.3 Packet Analysis Research</w:t>
      </w:r>
      <w:r>
        <w:rPr>
          <w:rFonts w:ascii="Times New Roman" w:hAnsi="Times New Roman"/>
          <w:sz w:val="20"/>
        </w:rPr>
        <w:tab/>
        <w:t>22</w:t>
      </w:r>
    </w:p>
    <w:p>
      <w:pPr>
        <w:ind w:left="720"/>
        <w:tabs>
          <w:tab w:val="right" w:leader="dot" w:pos="9360"/>
        </w:tabs>
      </w:pPr>
      <w:r>
        <w:rPr>
          <w:rFonts w:ascii="Times New Roman" w:hAnsi="Times New Roman"/>
          <w:sz w:val="20"/>
        </w:rPr>
        <w:t>2.1.4 Network Monitoring Applications</w:t>
      </w:r>
      <w:r>
        <w:rPr>
          <w:rFonts w:ascii="Times New Roman" w:hAnsi="Times New Roman"/>
          <w:sz w:val="20"/>
        </w:rPr>
        <w:tab/>
        <w:t>22</w:t>
      </w:r>
    </w:p>
    <w:p>
      <w:pPr>
        <w:ind w:left="720"/>
        <w:tabs>
          <w:tab w:val="right" w:leader="dot" w:pos="9360"/>
        </w:tabs>
      </w:pPr>
      <w:r>
        <w:rPr>
          <w:rFonts w:ascii="Times New Roman" w:hAnsi="Times New Roman"/>
          <w:sz w:val="20"/>
        </w:rPr>
        <w:t>2.1.5 Network Security Solutions</w:t>
      </w:r>
      <w:r>
        <w:rPr>
          <w:rFonts w:ascii="Times New Roman" w:hAnsi="Times New Roman"/>
          <w:sz w:val="20"/>
        </w:rPr>
        <w:tab/>
        <w:t>22</w:t>
      </w:r>
    </w:p>
    <w:p>
      <w:pPr>
        <w:ind w:left="720"/>
        <w:tabs>
          <w:tab w:val="right" w:leader="dot" w:pos="9360"/>
        </w:tabs>
      </w:pPr>
      <w:r>
        <w:rPr>
          <w:rFonts w:ascii="Times New Roman" w:hAnsi="Times New Roman"/>
          <w:sz w:val="20"/>
        </w:rPr>
        <w:t>2.1.6 Web-Based Security Monitoring Systems</w:t>
      </w:r>
      <w:r>
        <w:rPr>
          <w:rFonts w:ascii="Times New Roman" w:hAnsi="Times New Roman"/>
          <w:sz w:val="20"/>
        </w:rPr>
        <w:tab/>
        <w:t>23</w:t>
      </w:r>
    </w:p>
    <w:p>
      <w:pPr>
        <w:ind w:left="720"/>
        <w:tabs>
          <w:tab w:val="right" w:leader="dot" w:pos="9360"/>
        </w:tabs>
      </w:pPr>
      <w:r>
        <w:rPr>
          <w:rFonts w:ascii="Times New Roman" w:hAnsi="Times New Roman"/>
          <w:sz w:val="20"/>
        </w:rPr>
        <w:t>2.1.7 Real-Time Threat Detection</w:t>
      </w:r>
      <w:r>
        <w:rPr>
          <w:rFonts w:ascii="Times New Roman" w:hAnsi="Times New Roman"/>
          <w:sz w:val="20"/>
        </w:rPr>
        <w:tab/>
        <w:t>23</w:t>
      </w:r>
    </w:p>
    <w:p>
      <w:pPr>
        <w:ind w:left="720"/>
        <w:tabs>
          <w:tab w:val="right" w:leader="dot" w:pos="9360"/>
        </w:tabs>
      </w:pPr>
      <w:r>
        <w:rPr>
          <w:rFonts w:ascii="Times New Roman" w:hAnsi="Times New Roman"/>
          <w:sz w:val="20"/>
        </w:rPr>
        <w:t>2.1.8 Small Office Cybersecurity Studies</w:t>
      </w:r>
      <w:r>
        <w:rPr>
          <w:rFonts w:ascii="Times New Roman" w:hAnsi="Times New Roman"/>
          <w:sz w:val="20"/>
        </w:rPr>
        <w:tab/>
        <w:t>23</w:t>
      </w:r>
    </w:p>
    <w:p>
      <w:pPr>
        <w:ind w:left="360"/>
        <w:tabs>
          <w:tab w:val="right" w:leader="dot" w:pos="9360"/>
        </w:tabs>
      </w:pPr>
      <w:r>
        <w:rPr>
          <w:rFonts w:ascii="Times New Roman" w:hAnsi="Times New Roman"/>
          <w:sz w:val="20"/>
        </w:rPr>
        <w:t>2.2 Local Studies</w:t>
      </w:r>
      <w:r>
        <w:rPr>
          <w:rFonts w:ascii="Times New Roman" w:hAnsi="Times New Roman"/>
          <w:sz w:val="20"/>
        </w:rPr>
        <w:tab/>
        <w:t>23</w:t>
      </w:r>
    </w:p>
    <w:p>
      <w:pPr>
        <w:ind w:left="720"/>
        <w:tabs>
          <w:tab w:val="right" w:leader="dot" w:pos="9360"/>
        </w:tabs>
      </w:pPr>
      <w:r>
        <w:rPr>
          <w:rFonts w:ascii="Times New Roman" w:hAnsi="Times New Roman"/>
          <w:sz w:val="20"/>
        </w:rPr>
        <w:t>2.2.1 Philippine Cybersecurity Implementations</w:t>
      </w:r>
      <w:r>
        <w:rPr>
          <w:rFonts w:ascii="Times New Roman" w:hAnsi="Times New Roman"/>
          <w:sz w:val="20"/>
        </w:rPr>
        <w:tab/>
        <w:t>24</w:t>
      </w:r>
    </w:p>
    <w:p>
      <w:pPr>
        <w:ind w:left="720"/>
        <w:tabs>
          <w:tab w:val="right" w:leader="dot" w:pos="9360"/>
        </w:tabs>
      </w:pPr>
      <w:r>
        <w:rPr>
          <w:rFonts w:ascii="Times New Roman" w:hAnsi="Times New Roman"/>
          <w:sz w:val="20"/>
        </w:rPr>
        <w:t>2.2.2 DICT Cybersecurity Initiatives</w:t>
      </w:r>
      <w:r>
        <w:rPr>
          <w:rFonts w:ascii="Times New Roman" w:hAnsi="Times New Roman"/>
          <w:sz w:val="20"/>
        </w:rPr>
        <w:tab/>
        <w:t>24</w:t>
      </w:r>
    </w:p>
    <w:p>
      <w:pPr>
        <w:ind w:left="720"/>
        <w:tabs>
          <w:tab w:val="right" w:leader="dot" w:pos="9360"/>
        </w:tabs>
      </w:pPr>
      <w:r>
        <w:rPr>
          <w:rFonts w:ascii="Times New Roman" w:hAnsi="Times New Roman"/>
          <w:sz w:val="20"/>
        </w:rPr>
        <w:t>2.2.3 Cybersecurity Challenges Among Philippine SMEs</w:t>
      </w:r>
      <w:r>
        <w:rPr>
          <w:rFonts w:ascii="Times New Roman" w:hAnsi="Times New Roman"/>
          <w:sz w:val="20"/>
        </w:rPr>
        <w:tab/>
        <w:t>24</w:t>
      </w:r>
    </w:p>
    <w:p>
      <w:pPr>
        <w:ind w:left="720"/>
        <w:tabs>
          <w:tab w:val="right" w:leader="dot" w:pos="9360"/>
        </w:tabs>
      </w:pPr>
      <w:r>
        <w:rPr>
          <w:rFonts w:ascii="Times New Roman" w:hAnsi="Times New Roman"/>
          <w:sz w:val="20"/>
        </w:rPr>
        <w:t>2.2.4 Academic Studies on Monitoring Systems in Philippine HEIs</w:t>
      </w:r>
      <w:r>
        <w:rPr>
          <w:rFonts w:ascii="Times New Roman" w:hAnsi="Times New Roman"/>
          <w:sz w:val="20"/>
        </w:rPr>
        <w:tab/>
        <w:t>24</w:t>
      </w:r>
    </w:p>
    <w:p>
      <w:pPr>
        <w:ind w:left="720"/>
        <w:tabs>
          <w:tab w:val="right" w:leader="dot" w:pos="9360"/>
        </w:tabs>
      </w:pPr>
      <w:r>
        <w:rPr>
          <w:rFonts w:ascii="Times New Roman" w:hAnsi="Times New Roman"/>
          <w:sz w:val="20"/>
        </w:rPr>
        <w:t>2.2.5 Local Software Security Studies</w:t>
      </w:r>
      <w:r>
        <w:rPr>
          <w:rFonts w:ascii="Times New Roman" w:hAnsi="Times New Roman"/>
          <w:sz w:val="20"/>
        </w:rPr>
        <w:tab/>
        <w:t>25</w:t>
      </w:r>
    </w:p>
    <w:p>
      <w:pPr>
        <w:ind w:left="720"/>
        <w:tabs>
          <w:tab w:val="right" w:leader="dot" w:pos="9360"/>
        </w:tabs>
      </w:pPr>
      <w:r>
        <w:rPr>
          <w:rFonts w:ascii="Times New Roman" w:hAnsi="Times New Roman"/>
          <w:sz w:val="20"/>
        </w:rPr>
        <w:t>2.2.6 Summary of Local Studies</w:t>
      </w:r>
      <w:r>
        <w:rPr>
          <w:rFonts w:ascii="Times New Roman" w:hAnsi="Times New Roman"/>
          <w:sz w:val="20"/>
        </w:rPr>
        <w:tab/>
        <w:t>25</w:t>
      </w:r>
    </w:p>
    <w:p>
      <w:pPr>
        <w:ind w:left="360"/>
        <w:tabs>
          <w:tab w:val="right" w:leader="dot" w:pos="9360"/>
        </w:tabs>
      </w:pPr>
      <w:r>
        <w:rPr>
          <w:rFonts w:ascii="Times New Roman" w:hAnsi="Times New Roman"/>
          <w:sz w:val="20"/>
        </w:rPr>
        <w:t>2.3 Related Literature</w:t>
      </w:r>
      <w:r>
        <w:rPr>
          <w:rFonts w:ascii="Times New Roman" w:hAnsi="Times New Roman"/>
          <w:sz w:val="20"/>
        </w:rPr>
        <w:tab/>
        <w:t>25</w:t>
      </w:r>
    </w:p>
    <w:p>
      <w:pPr>
        <w:ind w:left="720"/>
        <w:tabs>
          <w:tab w:val="right" w:leader="dot" w:pos="9360"/>
        </w:tabs>
      </w:pPr>
      <w:r>
        <w:rPr>
          <w:rFonts w:ascii="Times New Roman" w:hAnsi="Times New Roman"/>
          <w:sz w:val="20"/>
        </w:rPr>
        <w:t>2.3.1 Cybersecurity</w:t>
      </w:r>
      <w:r>
        <w:rPr>
          <w:rFonts w:ascii="Times New Roman" w:hAnsi="Times New Roman"/>
          <w:sz w:val="20"/>
        </w:rPr>
        <w:tab/>
        <w:t>25</w:t>
      </w:r>
    </w:p>
    <w:p>
      <w:pPr>
        <w:ind w:left="720"/>
        <w:tabs>
          <w:tab w:val="right" w:leader="dot" w:pos="9360"/>
        </w:tabs>
      </w:pPr>
      <w:r>
        <w:rPr>
          <w:rFonts w:ascii="Times New Roman" w:hAnsi="Times New Roman"/>
          <w:sz w:val="20"/>
        </w:rPr>
        <w:t>2.3.2 Network Security</w:t>
      </w:r>
      <w:r>
        <w:rPr>
          <w:rFonts w:ascii="Times New Roman" w:hAnsi="Times New Roman"/>
          <w:sz w:val="20"/>
        </w:rPr>
        <w:tab/>
        <w:t>26</w:t>
      </w:r>
    </w:p>
    <w:p>
      <w:pPr>
        <w:ind w:left="720"/>
        <w:tabs>
          <w:tab w:val="right" w:leader="dot" w:pos="9360"/>
        </w:tabs>
      </w:pPr>
      <w:r>
        <w:rPr>
          <w:rFonts w:ascii="Times New Roman" w:hAnsi="Times New Roman"/>
          <w:sz w:val="20"/>
        </w:rPr>
        <w:t>2.3.3 Network-Based Intrusion Detection Systems (NIDS)</w:t>
      </w:r>
      <w:r>
        <w:rPr>
          <w:rFonts w:ascii="Times New Roman" w:hAnsi="Times New Roman"/>
          <w:sz w:val="20"/>
        </w:rPr>
        <w:tab/>
        <w:t>28</w:t>
      </w:r>
    </w:p>
    <w:p>
      <w:pPr>
        <w:ind w:left="720"/>
        <w:tabs>
          <w:tab w:val="right" w:leader="dot" w:pos="9360"/>
        </w:tabs>
      </w:pPr>
      <w:r>
        <w:rPr>
          <w:rFonts w:ascii="Times New Roman" w:hAnsi="Times New Roman"/>
          <w:sz w:val="20"/>
        </w:rPr>
        <w:t>2.3.4 Packet Analysis</w:t>
      </w:r>
      <w:r>
        <w:rPr>
          <w:rFonts w:ascii="Times New Roman" w:hAnsi="Times New Roman"/>
          <w:sz w:val="20"/>
        </w:rPr>
        <w:tab/>
        <w:t>29</w:t>
      </w:r>
    </w:p>
    <w:p>
      <w:pPr>
        <w:ind w:left="720"/>
        <w:tabs>
          <w:tab w:val="right" w:leader="dot" w:pos="9360"/>
        </w:tabs>
      </w:pPr>
      <w:r>
        <w:rPr>
          <w:rFonts w:ascii="Times New Roman" w:hAnsi="Times New Roman"/>
          <w:sz w:val="20"/>
        </w:rPr>
        <w:t>2.3.5 Packet Sniffing</w:t>
      </w:r>
      <w:r>
        <w:rPr>
          <w:rFonts w:ascii="Times New Roman" w:hAnsi="Times New Roman"/>
          <w:sz w:val="20"/>
        </w:rPr>
        <w:tab/>
        <w:t>30</w:t>
      </w:r>
    </w:p>
    <w:p>
      <w:pPr>
        <w:ind w:left="720"/>
        <w:tabs>
          <w:tab w:val="right" w:leader="dot" w:pos="9360"/>
        </w:tabs>
      </w:pPr>
      <w:r>
        <w:rPr>
          <w:rFonts w:ascii="Times New Roman" w:hAnsi="Times New Roman"/>
          <w:sz w:val="20"/>
        </w:rPr>
        <w:t>2.3.6 Threat Detection</w:t>
      </w:r>
      <w:r>
        <w:rPr>
          <w:rFonts w:ascii="Times New Roman" w:hAnsi="Times New Roman"/>
          <w:sz w:val="20"/>
        </w:rPr>
        <w:tab/>
        <w:t>30</w:t>
      </w:r>
    </w:p>
    <w:p>
      <w:pPr>
        <w:ind w:left="720"/>
        <w:tabs>
          <w:tab w:val="right" w:leader="dot" w:pos="9360"/>
        </w:tabs>
      </w:pPr>
      <w:r>
        <w:rPr>
          <w:rFonts w:ascii="Times New Roman" w:hAnsi="Times New Roman"/>
          <w:sz w:val="20"/>
        </w:rPr>
        <w:t>2.3.7 Python</w:t>
      </w:r>
      <w:r>
        <w:rPr>
          <w:rFonts w:ascii="Times New Roman" w:hAnsi="Times New Roman"/>
          <w:sz w:val="20"/>
        </w:rPr>
        <w:tab/>
        <w:t>31</w:t>
      </w:r>
    </w:p>
    <w:p>
      <w:pPr>
        <w:ind w:left="720"/>
        <w:tabs>
          <w:tab w:val="right" w:leader="dot" w:pos="9360"/>
        </w:tabs>
      </w:pPr>
      <w:r>
        <w:rPr>
          <w:rFonts w:ascii="Times New Roman" w:hAnsi="Times New Roman"/>
          <w:sz w:val="20"/>
        </w:rPr>
        <w:t>2.3.8 Scapy</w:t>
      </w:r>
      <w:r>
        <w:rPr>
          <w:rFonts w:ascii="Times New Roman" w:hAnsi="Times New Roman"/>
          <w:sz w:val="20"/>
        </w:rPr>
        <w:tab/>
        <w:t>31</w:t>
      </w:r>
    </w:p>
    <w:p>
      <w:pPr>
        <w:ind w:left="720"/>
        <w:tabs>
          <w:tab w:val="right" w:leader="dot" w:pos="9360"/>
        </w:tabs>
      </w:pPr>
      <w:r>
        <w:rPr>
          <w:rFonts w:ascii="Times New Roman" w:hAnsi="Times New Roman"/>
          <w:sz w:val="20"/>
        </w:rPr>
        <w:t>2.3.9 Flask</w:t>
      </w:r>
      <w:r>
        <w:rPr>
          <w:rFonts w:ascii="Times New Roman" w:hAnsi="Times New Roman"/>
          <w:sz w:val="20"/>
        </w:rPr>
        <w:tab/>
        <w:t>31</w:t>
      </w:r>
    </w:p>
    <w:p>
      <w:pPr>
        <w:ind w:left="720"/>
        <w:tabs>
          <w:tab w:val="right" w:leader="dot" w:pos="9360"/>
        </w:tabs>
      </w:pPr>
      <w:r>
        <w:rPr>
          <w:rFonts w:ascii="Times New Roman" w:hAnsi="Times New Roman"/>
          <w:sz w:val="20"/>
        </w:rPr>
        <w:t>2.3.10 Database Management</w:t>
      </w:r>
      <w:r>
        <w:rPr>
          <w:rFonts w:ascii="Times New Roman" w:hAnsi="Times New Roman"/>
          <w:sz w:val="20"/>
        </w:rPr>
        <w:tab/>
        <w:t>32</w:t>
      </w:r>
    </w:p>
    <w:p>
      <w:pPr>
        <w:ind w:left="720"/>
        <w:tabs>
          <w:tab w:val="right" w:leader="dot" w:pos="9360"/>
        </w:tabs>
      </w:pPr>
      <w:r>
        <w:rPr>
          <w:rFonts w:ascii="Times New Roman" w:hAnsi="Times New Roman"/>
          <w:sz w:val="20"/>
        </w:rPr>
        <w:t>2.3.11 Client-Server Architecture</w:t>
      </w:r>
      <w:r>
        <w:rPr>
          <w:rFonts w:ascii="Times New Roman" w:hAnsi="Times New Roman"/>
          <w:sz w:val="20"/>
        </w:rPr>
        <w:tab/>
        <w:t>33</w:t>
      </w:r>
    </w:p>
    <w:p>
      <w:pPr>
        <w:ind w:left="720"/>
        <w:tabs>
          <w:tab w:val="right" w:leader="dot" w:pos="9360"/>
        </w:tabs>
      </w:pPr>
      <w:r>
        <w:rPr>
          <w:rFonts w:ascii="Times New Roman" w:hAnsi="Times New Roman"/>
          <w:sz w:val="20"/>
        </w:rPr>
        <w:t>2.3.12 Web-Based Monitoring Dashboard</w:t>
      </w:r>
      <w:r>
        <w:rPr>
          <w:rFonts w:ascii="Times New Roman" w:hAnsi="Times New Roman"/>
          <w:sz w:val="20"/>
        </w:rPr>
        <w:tab/>
        <w:t>34</w:t>
      </w:r>
    </w:p>
    <w:p>
      <w:pPr>
        <w:ind w:left="720"/>
        <w:tabs>
          <w:tab w:val="right" w:leader="dot" w:pos="9360"/>
        </w:tabs>
      </w:pPr>
      <w:r>
        <w:rPr>
          <w:rFonts w:ascii="Times New Roman" w:hAnsi="Times New Roman"/>
          <w:sz w:val="20"/>
        </w:rPr>
        <w:t>2.3.13 Summary of Related Literature</w:t>
      </w:r>
      <w:r>
        <w:rPr>
          <w:rFonts w:ascii="Times New Roman" w:hAnsi="Times New Roman"/>
          <w:sz w:val="20"/>
        </w:rPr>
        <w:tab/>
        <w:t>34</w:t>
      </w:r>
    </w:p>
    <w:p>
      <w:pPr>
        <w:ind w:left="360"/>
        <w:tabs>
          <w:tab w:val="right" w:leader="dot" w:pos="9360"/>
        </w:tabs>
      </w:pPr>
      <w:r>
        <w:rPr>
          <w:rFonts w:ascii="Times New Roman" w:hAnsi="Times New Roman"/>
          <w:sz w:val="20"/>
        </w:rPr>
        <w:t>2.4 Comparative Analysis of Related Studies and the Proposed System</w:t>
      </w:r>
      <w:r>
        <w:rPr>
          <w:rFonts w:ascii="Times New Roman" w:hAnsi="Times New Roman"/>
          <w:sz w:val="20"/>
        </w:rPr>
        <w:tab/>
        <w:t>35</w:t>
      </w:r>
    </w:p>
    <w:p>
      <w:pPr>
        <w:ind w:left="720"/>
        <w:tabs>
          <w:tab w:val="right" w:leader="dot" w:pos="9360"/>
        </w:tabs>
      </w:pPr>
      <w:r>
        <w:rPr>
          <w:rFonts w:ascii="Times New Roman" w:hAnsi="Times New Roman"/>
          <w:sz w:val="20"/>
        </w:rPr>
        <w:t>2.4.1 Discussion of Comparative Analysis</w:t>
      </w:r>
      <w:r>
        <w:rPr>
          <w:rFonts w:ascii="Times New Roman" w:hAnsi="Times New Roman"/>
          <w:sz w:val="20"/>
        </w:rPr>
        <w:tab/>
        <w:t>35</w:t>
      </w:r>
    </w:p>
    <w:p>
      <w:pPr>
        <w:ind w:left="360"/>
        <w:tabs>
          <w:tab w:val="right" w:leader="dot" w:pos="9360"/>
        </w:tabs>
      </w:pPr>
      <w:r>
        <w:rPr>
          <w:rFonts w:ascii="Times New Roman" w:hAnsi="Times New Roman"/>
          <w:sz w:val="20"/>
        </w:rPr>
        <w:t>2.5 Research Gap</w:t>
      </w:r>
      <w:r>
        <w:rPr>
          <w:rFonts w:ascii="Times New Roman" w:hAnsi="Times New Roman"/>
          <w:sz w:val="20"/>
        </w:rPr>
        <w:tab/>
        <w:t>35</w:t>
      </w:r>
    </w:p>
    <w:p>
      <w:pPr>
        <w:ind w:left="360"/>
        <w:tabs>
          <w:tab w:val="right" w:leader="dot" w:pos="9360"/>
        </w:tabs>
      </w:pPr>
      <w:r>
        <w:rPr>
          <w:rFonts w:ascii="Times New Roman" w:hAnsi="Times New Roman"/>
          <w:sz w:val="20"/>
        </w:rPr>
        <w:t>2.6 Related Technologies</w:t>
      </w:r>
      <w:r>
        <w:rPr>
          <w:rFonts w:ascii="Times New Roman" w:hAnsi="Times New Roman"/>
          <w:sz w:val="20"/>
        </w:rPr>
        <w:tab/>
        <w:t>37</w:t>
      </w:r>
    </w:p>
    <w:p>
      <w:pPr>
        <w:ind w:left="360"/>
        <w:tabs>
          <w:tab w:val="right" w:leader="dot" w:pos="9360"/>
        </w:tabs>
      </w:pPr>
      <w:r>
        <w:rPr>
          <w:rFonts w:ascii="Times New Roman" w:hAnsi="Times New Roman"/>
          <w:sz w:val="20"/>
        </w:rPr>
        <w:t>2.7 Conceptual Review of Network Threats</w:t>
      </w:r>
      <w:r>
        <w:rPr>
          <w:rFonts w:ascii="Times New Roman" w:hAnsi="Times New Roman"/>
          <w:sz w:val="20"/>
        </w:rPr>
        <w:tab/>
        <w:t>37</w:t>
      </w:r>
    </w:p>
    <w:p>
      <w:pPr>
        <w:ind w:left="360"/>
        <w:tabs>
          <w:tab w:val="right" w:leader="dot" w:pos="9360"/>
        </w:tabs>
      </w:pPr>
      <w:r>
        <w:rPr>
          <w:rFonts w:ascii="Times New Roman" w:hAnsi="Times New Roman"/>
          <w:sz w:val="20"/>
        </w:rPr>
        <w:t>2.8 Chapter Summary</w:t>
      </w:r>
      <w:r>
        <w:rPr>
          <w:rFonts w:ascii="Times New Roman" w:hAnsi="Times New Roman"/>
          <w:sz w:val="20"/>
        </w:rPr>
        <w:tab/>
        <w:t>38</w:t>
      </w:r>
    </w:p>
    <w:p>
      <w:pPr>
        <w:ind w:left="0"/>
        <w:tabs>
          <w:tab w:val="right" w:leader="dot" w:pos="9360"/>
        </w:tabs>
      </w:pPr>
      <w:r>
        <w:rPr>
          <w:rFonts w:ascii="Times New Roman" w:hAnsi="Times New Roman"/>
          <w:sz w:val="20"/>
          <w:b/>
        </w:rPr>
        <w:t>CHAPTER 3</w:t>
      </w:r>
      <w:r>
        <w:rPr>
          <w:rFonts w:ascii="Times New Roman" w:hAnsi="Times New Roman"/>
          <w:sz w:val="20"/>
          <w:b/>
        </w:rPr>
        <w:tab/>
        <w:t>39</w:t>
      </w:r>
    </w:p>
    <w:p>
      <w:pPr>
        <w:ind w:left="0"/>
        <w:tabs>
          <w:tab w:val="right" w:leader="dot" w:pos="9360"/>
        </w:tabs>
      </w:pPr>
      <w:r>
        <w:rPr>
          <w:rFonts w:ascii="Times New Roman" w:hAnsi="Times New Roman"/>
          <w:sz w:val="20"/>
          <w:b/>
        </w:rPr>
        <w:t>METHODOLOGY</w:t>
      </w:r>
      <w:r>
        <w:rPr>
          <w:rFonts w:ascii="Times New Roman" w:hAnsi="Times New Roman"/>
          <w:sz w:val="20"/>
          <w:b/>
        </w:rPr>
        <w:tab/>
        <w:t>39</w:t>
      </w:r>
    </w:p>
    <w:p>
      <w:pPr>
        <w:ind w:left="360"/>
        <w:tabs>
          <w:tab w:val="right" w:leader="dot" w:pos="9360"/>
        </w:tabs>
      </w:pPr>
      <w:r>
        <w:rPr>
          <w:rFonts w:ascii="Times New Roman" w:hAnsi="Times New Roman"/>
          <w:sz w:val="20"/>
        </w:rPr>
        <w:t>3.1 Research Design</w:t>
      </w:r>
      <w:r>
        <w:rPr>
          <w:rFonts w:ascii="Times New Roman" w:hAnsi="Times New Roman"/>
          <w:sz w:val="20"/>
        </w:rPr>
        <w:tab/>
        <w:t>39</w:t>
      </w:r>
    </w:p>
    <w:p>
      <w:pPr>
        <w:ind w:left="720"/>
        <w:tabs>
          <w:tab w:val="right" w:leader="dot" w:pos="9360"/>
        </w:tabs>
      </w:pPr>
      <w:r>
        <w:rPr>
          <w:rFonts w:ascii="Times New Roman" w:hAnsi="Times New Roman"/>
          <w:sz w:val="20"/>
        </w:rPr>
        <w:t>3.1.1 Developmental Research Design</w:t>
      </w:r>
      <w:r>
        <w:rPr>
          <w:rFonts w:ascii="Times New Roman" w:hAnsi="Times New Roman"/>
          <w:sz w:val="20"/>
        </w:rPr>
        <w:tab/>
        <w:t>39</w:t>
      </w:r>
    </w:p>
    <w:p>
      <w:pPr>
        <w:ind w:left="720"/>
        <w:tabs>
          <w:tab w:val="right" w:leader="dot" w:pos="9360"/>
        </w:tabs>
      </w:pPr>
      <w:r>
        <w:rPr>
          <w:rFonts w:ascii="Times New Roman" w:hAnsi="Times New Roman"/>
          <w:sz w:val="20"/>
        </w:rPr>
        <w:t>3.1.2 Descriptive Research Design</w:t>
      </w:r>
      <w:r>
        <w:rPr>
          <w:rFonts w:ascii="Times New Roman" w:hAnsi="Times New Roman"/>
          <w:sz w:val="20"/>
        </w:rPr>
        <w:tab/>
        <w:t>39</w:t>
      </w:r>
    </w:p>
    <w:p>
      <w:pPr>
        <w:ind w:left="720"/>
        <w:tabs>
          <w:tab w:val="right" w:leader="dot" w:pos="9360"/>
        </w:tabs>
      </w:pPr>
      <w:r>
        <w:rPr>
          <w:rFonts w:ascii="Times New Roman" w:hAnsi="Times New Roman"/>
          <w:sz w:val="20"/>
        </w:rPr>
        <w:t>3.1.3 Suitability of the Research Designs to the Study</w:t>
      </w:r>
      <w:r>
        <w:rPr>
          <w:rFonts w:ascii="Times New Roman" w:hAnsi="Times New Roman"/>
          <w:sz w:val="20"/>
        </w:rPr>
        <w:tab/>
        <w:t>40</w:t>
      </w:r>
    </w:p>
    <w:p>
      <w:pPr>
        <w:ind w:left="720"/>
        <w:tabs>
          <w:tab w:val="right" w:leader="dot" w:pos="9360"/>
        </w:tabs>
      </w:pPr>
      <w:r>
        <w:rPr>
          <w:rFonts w:ascii="Times New Roman" w:hAnsi="Times New Roman"/>
          <w:sz w:val="20"/>
        </w:rPr>
        <w:t>3.1.4 Advantages of the Chosen Research Designs</w:t>
      </w:r>
      <w:r>
        <w:rPr>
          <w:rFonts w:ascii="Times New Roman" w:hAnsi="Times New Roman"/>
          <w:sz w:val="20"/>
        </w:rPr>
        <w:tab/>
        <w:t>40</w:t>
      </w:r>
    </w:p>
    <w:p>
      <w:pPr>
        <w:ind w:left="720"/>
        <w:tabs>
          <w:tab w:val="right" w:leader="dot" w:pos="9360"/>
        </w:tabs>
      </w:pPr>
      <w:r>
        <w:rPr>
          <w:rFonts w:ascii="Times New Roman" w:hAnsi="Times New Roman"/>
          <w:sz w:val="20"/>
        </w:rPr>
        <w:t>3.1.5 Limitations of the Chosen Research Designs</w:t>
      </w:r>
      <w:r>
        <w:rPr>
          <w:rFonts w:ascii="Times New Roman" w:hAnsi="Times New Roman"/>
          <w:sz w:val="20"/>
        </w:rPr>
        <w:tab/>
        <w:t>40</w:t>
      </w:r>
    </w:p>
    <w:p>
      <w:pPr>
        <w:ind w:left="720"/>
        <w:tabs>
          <w:tab w:val="right" w:leader="dot" w:pos="9360"/>
        </w:tabs>
      </w:pPr>
      <w:r>
        <w:rPr>
          <w:rFonts w:ascii="Times New Roman" w:hAnsi="Times New Roman"/>
          <w:sz w:val="20"/>
        </w:rPr>
        <w:t>3.1.6 Relationship of the Research Design to System Development</w:t>
      </w:r>
      <w:r>
        <w:rPr>
          <w:rFonts w:ascii="Times New Roman" w:hAnsi="Times New Roman"/>
          <w:sz w:val="20"/>
        </w:rPr>
        <w:tab/>
        <w:t>41</w:t>
      </w:r>
    </w:p>
    <w:p>
      <w:pPr>
        <w:ind w:left="360"/>
        <w:tabs>
          <w:tab w:val="right" w:leader="dot" w:pos="9360"/>
        </w:tabs>
      </w:pPr>
      <w:r>
        <w:rPr>
          <w:rFonts w:ascii="Times New Roman" w:hAnsi="Times New Roman"/>
          <w:sz w:val="20"/>
        </w:rPr>
        <w:t>3.2 System Development Methodology</w:t>
      </w:r>
      <w:r>
        <w:rPr>
          <w:rFonts w:ascii="Times New Roman" w:hAnsi="Times New Roman"/>
          <w:sz w:val="20"/>
        </w:rPr>
        <w:tab/>
        <w:t>41</w:t>
      </w:r>
    </w:p>
    <w:p>
      <w:pPr>
        <w:ind w:left="360"/>
        <w:tabs>
          <w:tab w:val="right" w:leader="dot" w:pos="9360"/>
        </w:tabs>
      </w:pPr>
      <w:r>
        <w:rPr>
          <w:rFonts w:ascii="Times New Roman" w:hAnsi="Times New Roman"/>
          <w:sz w:val="20"/>
        </w:rPr>
        <w:t>Software Development Life Cycle (SDLC)</w:t>
      </w:r>
      <w:r>
        <w:rPr>
          <w:rFonts w:ascii="Times New Roman" w:hAnsi="Times New Roman"/>
          <w:sz w:val="20"/>
        </w:rPr>
        <w:tab/>
        <w:t>41</w:t>
      </w:r>
    </w:p>
    <w:p>
      <w:pPr>
        <w:ind w:left="360"/>
        <w:tabs>
          <w:tab w:val="right" w:leader="dot" w:pos="9360"/>
        </w:tabs>
      </w:pPr>
      <w:r>
        <w:rPr>
          <w:rFonts w:ascii="Times New Roman" w:hAnsi="Times New Roman"/>
          <w:sz w:val="20"/>
        </w:rPr>
        <w:t>Importance of SDLC</w:t>
      </w:r>
      <w:r>
        <w:rPr>
          <w:rFonts w:ascii="Times New Roman" w:hAnsi="Times New Roman"/>
          <w:sz w:val="20"/>
        </w:rPr>
        <w:tab/>
        <w:t>41</w:t>
      </w:r>
    </w:p>
    <w:p>
      <w:pPr>
        <w:ind w:left="360"/>
        <w:tabs>
          <w:tab w:val="right" w:leader="dot" w:pos="9360"/>
        </w:tabs>
      </w:pPr>
      <w:r>
        <w:rPr>
          <w:rFonts w:ascii="Times New Roman" w:hAnsi="Times New Roman"/>
          <w:sz w:val="20"/>
        </w:rPr>
        <w:t>Iteration 1: Requirements Gathering and Planning</w:t>
      </w:r>
      <w:r>
        <w:rPr>
          <w:rFonts w:ascii="Times New Roman" w:hAnsi="Times New Roman"/>
          <w:sz w:val="20"/>
        </w:rPr>
        <w:tab/>
        <w:t>43</w:t>
      </w:r>
    </w:p>
    <w:p>
      <w:pPr>
        <w:ind w:left="360"/>
        <w:tabs>
          <w:tab w:val="right" w:leader="dot" w:pos="9360"/>
        </w:tabs>
      </w:pPr>
      <w:r>
        <w:rPr>
          <w:rFonts w:ascii="Times New Roman" w:hAnsi="Times New Roman"/>
          <w:sz w:val="20"/>
        </w:rPr>
        <w:t>Iteration 2: System Design</w:t>
      </w:r>
      <w:r>
        <w:rPr>
          <w:rFonts w:ascii="Times New Roman" w:hAnsi="Times New Roman"/>
          <w:sz w:val="20"/>
        </w:rPr>
        <w:tab/>
        <w:t>44</w:t>
      </w:r>
    </w:p>
    <w:p>
      <w:pPr>
        <w:ind w:left="360"/>
        <w:tabs>
          <w:tab w:val="right" w:leader="dot" w:pos="9360"/>
        </w:tabs>
      </w:pPr>
      <w:r>
        <w:rPr>
          <w:rFonts w:ascii="Times New Roman" w:hAnsi="Times New Roman"/>
          <w:sz w:val="20"/>
        </w:rPr>
        <w:t>Iteration 3: Development and Implementation</w:t>
      </w:r>
      <w:r>
        <w:rPr>
          <w:rFonts w:ascii="Times New Roman" w:hAnsi="Times New Roman"/>
          <w:sz w:val="20"/>
        </w:rPr>
        <w:tab/>
        <w:t>44</w:t>
      </w:r>
    </w:p>
    <w:p>
      <w:pPr>
        <w:ind w:left="360"/>
        <w:tabs>
          <w:tab w:val="right" w:leader="dot" w:pos="9360"/>
        </w:tabs>
      </w:pPr>
      <w:r>
        <w:rPr>
          <w:rFonts w:ascii="Times New Roman" w:hAnsi="Times New Roman"/>
          <w:sz w:val="20"/>
        </w:rPr>
        <w:t>Iteration 4: Testing and Evaluation</w:t>
      </w:r>
      <w:r>
        <w:rPr>
          <w:rFonts w:ascii="Times New Roman" w:hAnsi="Times New Roman"/>
          <w:sz w:val="20"/>
        </w:rPr>
        <w:tab/>
        <w:t>45</w:t>
      </w:r>
    </w:p>
    <w:p>
      <w:pPr>
        <w:ind w:left="360"/>
        <w:tabs>
          <w:tab w:val="right" w:leader="dot" w:pos="9360"/>
        </w:tabs>
      </w:pPr>
      <w:r>
        <w:rPr>
          <w:rFonts w:ascii="Times New Roman" w:hAnsi="Times New Roman"/>
          <w:sz w:val="20"/>
        </w:rPr>
        <w:t>Iteration 5: Deployment and Initial Review</w:t>
      </w:r>
      <w:r>
        <w:rPr>
          <w:rFonts w:ascii="Times New Roman" w:hAnsi="Times New Roman"/>
          <w:sz w:val="20"/>
        </w:rPr>
        <w:tab/>
        <w:t>45</w:t>
      </w:r>
    </w:p>
    <w:p>
      <w:pPr>
        <w:ind w:left="360"/>
        <w:tabs>
          <w:tab w:val="right" w:leader="dot" w:pos="9360"/>
        </w:tabs>
      </w:pPr>
      <w:r>
        <w:rPr>
          <w:rFonts w:ascii="Times New Roman" w:hAnsi="Times New Roman"/>
          <w:sz w:val="20"/>
        </w:rPr>
        <w:t>Iteration 6: Feedback and Improvement</w:t>
      </w:r>
      <w:r>
        <w:rPr>
          <w:rFonts w:ascii="Times New Roman" w:hAnsi="Times New Roman"/>
          <w:sz w:val="20"/>
        </w:rPr>
        <w:tab/>
        <w:t>46</w:t>
      </w:r>
    </w:p>
    <w:p>
      <w:pPr>
        <w:ind w:left="360"/>
        <w:tabs>
          <w:tab w:val="right" w:leader="dot" w:pos="9360"/>
        </w:tabs>
      </w:pPr>
      <w:r>
        <w:rPr>
          <w:rFonts w:ascii="Times New Roman" w:hAnsi="Times New Roman"/>
          <w:sz w:val="20"/>
        </w:rPr>
        <w:t>3.3 System Architecture</w:t>
      </w:r>
      <w:r>
        <w:rPr>
          <w:rFonts w:ascii="Times New Roman" w:hAnsi="Times New Roman"/>
          <w:sz w:val="20"/>
        </w:rPr>
        <w:tab/>
        <w:t>46</w:t>
      </w:r>
    </w:p>
    <w:p>
      <w:pPr>
        <w:ind w:left="360"/>
        <w:tabs>
          <w:tab w:val="right" w:leader="dot" w:pos="9360"/>
        </w:tabs>
      </w:pPr>
      <w:r>
        <w:rPr>
          <w:rFonts w:ascii="Times New Roman" w:hAnsi="Times New Roman"/>
          <w:sz w:val="20"/>
        </w:rPr>
        <w:t>3.4 Functional Requirements</w:t>
      </w:r>
      <w:r>
        <w:rPr>
          <w:rFonts w:ascii="Times New Roman" w:hAnsi="Times New Roman"/>
          <w:sz w:val="20"/>
        </w:rPr>
        <w:tab/>
        <w:t>48</w:t>
      </w:r>
    </w:p>
    <w:p>
      <w:pPr>
        <w:ind w:left="360"/>
        <w:tabs>
          <w:tab w:val="right" w:leader="dot" w:pos="9360"/>
        </w:tabs>
      </w:pPr>
      <w:r>
        <w:rPr>
          <w:rFonts w:ascii="Times New Roman" w:hAnsi="Times New Roman"/>
          <w:sz w:val="20"/>
        </w:rPr>
        <w:t>3.5 Non-Functional Requirements</w:t>
      </w:r>
      <w:r>
        <w:rPr>
          <w:rFonts w:ascii="Times New Roman" w:hAnsi="Times New Roman"/>
          <w:sz w:val="20"/>
        </w:rPr>
        <w:tab/>
        <w:t>50</w:t>
      </w:r>
    </w:p>
    <w:p>
      <w:pPr>
        <w:ind w:left="360"/>
        <w:tabs>
          <w:tab w:val="right" w:leader="dot" w:pos="9360"/>
        </w:tabs>
      </w:pPr>
      <w:r>
        <w:rPr>
          <w:rFonts w:ascii="Times New Roman" w:hAnsi="Times New Roman"/>
          <w:sz w:val="20"/>
        </w:rPr>
        <w:t>3.6 Tools and Technologies Used</w:t>
      </w:r>
      <w:r>
        <w:rPr>
          <w:rFonts w:ascii="Times New Roman" w:hAnsi="Times New Roman"/>
          <w:sz w:val="20"/>
        </w:rPr>
        <w:tab/>
        <w:t>51</w:t>
      </w:r>
    </w:p>
    <w:p>
      <w:pPr>
        <w:ind w:left="360"/>
        <w:tabs>
          <w:tab w:val="right" w:leader="dot" w:pos="9360"/>
        </w:tabs>
      </w:pPr>
      <w:r>
        <w:rPr>
          <w:rFonts w:ascii="Times New Roman" w:hAnsi="Times New Roman"/>
          <w:sz w:val="20"/>
        </w:rPr>
        <w:t>3.7 Database Design</w:t>
      </w:r>
      <w:r>
        <w:rPr>
          <w:rFonts w:ascii="Times New Roman" w:hAnsi="Times New Roman"/>
          <w:sz w:val="20"/>
        </w:rPr>
        <w:tab/>
        <w:t>53</w:t>
      </w:r>
    </w:p>
    <w:p>
      <w:pPr>
        <w:ind w:left="360"/>
        <w:tabs>
          <w:tab w:val="right" w:leader="dot" w:pos="9360"/>
        </w:tabs>
      </w:pPr>
      <w:r>
        <w:rPr>
          <w:rFonts w:ascii="Times New Roman" w:hAnsi="Times New Roman"/>
          <w:sz w:val="20"/>
        </w:rPr>
        <w:t>3.8 Data Gathering Techniques</w:t>
      </w:r>
      <w:r>
        <w:rPr>
          <w:rFonts w:ascii="Times New Roman" w:hAnsi="Times New Roman"/>
          <w:sz w:val="20"/>
        </w:rPr>
        <w:tab/>
        <w:t>54</w:t>
      </w:r>
    </w:p>
    <w:p>
      <w:pPr>
        <w:ind w:left="360"/>
        <w:tabs>
          <w:tab w:val="right" w:leader="dot" w:pos="9360"/>
        </w:tabs>
      </w:pPr>
      <w:r>
        <w:rPr>
          <w:rFonts w:ascii="Times New Roman" w:hAnsi="Times New Roman"/>
          <w:sz w:val="20"/>
        </w:rPr>
        <w:t>3.9 Testing Procedures</w:t>
      </w:r>
      <w:r>
        <w:rPr>
          <w:rFonts w:ascii="Times New Roman" w:hAnsi="Times New Roman"/>
          <w:sz w:val="20"/>
        </w:rPr>
        <w:tab/>
        <w:t>54</w:t>
      </w:r>
    </w:p>
    <w:p>
      <w:pPr>
        <w:ind w:left="720"/>
        <w:tabs>
          <w:tab w:val="right" w:leader="dot" w:pos="9360"/>
        </w:tabs>
      </w:pPr>
      <w:r>
        <w:rPr>
          <w:rFonts w:ascii="Times New Roman" w:hAnsi="Times New Roman"/>
          <w:sz w:val="20"/>
        </w:rPr>
        <w:t>3.9.1 Unit Testing</w:t>
      </w:r>
      <w:r>
        <w:rPr>
          <w:rFonts w:ascii="Times New Roman" w:hAnsi="Times New Roman"/>
          <w:sz w:val="20"/>
        </w:rPr>
        <w:tab/>
        <w:t>54</w:t>
      </w:r>
    </w:p>
    <w:p>
      <w:pPr>
        <w:ind w:left="720"/>
        <w:tabs>
          <w:tab w:val="right" w:leader="dot" w:pos="9360"/>
        </w:tabs>
      </w:pPr>
      <w:r>
        <w:rPr>
          <w:rFonts w:ascii="Times New Roman" w:hAnsi="Times New Roman"/>
          <w:sz w:val="20"/>
        </w:rPr>
        <w:t>3.9.2 Integration Testing</w:t>
      </w:r>
      <w:r>
        <w:rPr>
          <w:rFonts w:ascii="Times New Roman" w:hAnsi="Times New Roman"/>
          <w:sz w:val="20"/>
        </w:rPr>
        <w:tab/>
        <w:t>55</w:t>
      </w:r>
    </w:p>
    <w:p>
      <w:pPr>
        <w:ind w:left="720"/>
        <w:tabs>
          <w:tab w:val="right" w:leader="dot" w:pos="9360"/>
        </w:tabs>
      </w:pPr>
      <w:r>
        <w:rPr>
          <w:rFonts w:ascii="Times New Roman" w:hAnsi="Times New Roman"/>
          <w:sz w:val="20"/>
        </w:rPr>
        <w:t>3.9.3 System Testing</w:t>
      </w:r>
      <w:r>
        <w:rPr>
          <w:rFonts w:ascii="Times New Roman" w:hAnsi="Times New Roman"/>
          <w:sz w:val="20"/>
        </w:rPr>
        <w:tab/>
        <w:t>55</w:t>
      </w:r>
    </w:p>
    <w:p>
      <w:pPr>
        <w:ind w:left="720"/>
        <w:tabs>
          <w:tab w:val="right" w:leader="dot" w:pos="9360"/>
        </w:tabs>
      </w:pPr>
      <w:r>
        <w:rPr>
          <w:rFonts w:ascii="Times New Roman" w:hAnsi="Times New Roman"/>
          <w:sz w:val="20"/>
        </w:rPr>
        <w:t>3.9.4 User Acceptance Testing (UAT)</w:t>
      </w:r>
      <w:r>
        <w:rPr>
          <w:rFonts w:ascii="Times New Roman" w:hAnsi="Times New Roman"/>
          <w:sz w:val="20"/>
        </w:rPr>
        <w:tab/>
        <w:t>55</w:t>
      </w:r>
    </w:p>
    <w:p>
      <w:pPr>
        <w:ind w:left="360"/>
        <w:tabs>
          <w:tab w:val="right" w:leader="dot" w:pos="9360"/>
        </w:tabs>
      </w:pPr>
      <w:r>
        <w:rPr>
          <w:rFonts w:ascii="Times New Roman" w:hAnsi="Times New Roman"/>
          <w:sz w:val="20"/>
        </w:rPr>
        <w:t>3.10 Evaluation Criteria</w:t>
      </w:r>
      <w:r>
        <w:rPr>
          <w:rFonts w:ascii="Times New Roman" w:hAnsi="Times New Roman"/>
          <w:sz w:val="20"/>
        </w:rPr>
        <w:tab/>
        <w:t>55</w:t>
      </w:r>
    </w:p>
    <w:p>
      <w:pPr>
        <w:ind w:left="720"/>
        <w:tabs>
          <w:tab w:val="right" w:leader="dot" w:pos="9360"/>
        </w:tabs>
      </w:pPr>
      <w:r>
        <w:rPr>
          <w:rFonts w:ascii="Times New Roman" w:hAnsi="Times New Roman"/>
          <w:sz w:val="20"/>
        </w:rPr>
        <w:t>3.10.1 Functionality</w:t>
      </w:r>
      <w:r>
        <w:rPr>
          <w:rFonts w:ascii="Times New Roman" w:hAnsi="Times New Roman"/>
          <w:sz w:val="20"/>
        </w:rPr>
        <w:tab/>
        <w:t>55</w:t>
      </w:r>
    </w:p>
    <w:p>
      <w:pPr>
        <w:ind w:left="720"/>
        <w:tabs>
          <w:tab w:val="right" w:leader="dot" w:pos="9360"/>
        </w:tabs>
      </w:pPr>
      <w:r>
        <w:rPr>
          <w:rFonts w:ascii="Times New Roman" w:hAnsi="Times New Roman"/>
          <w:sz w:val="20"/>
        </w:rPr>
        <w:t>3.10.2 Usability</w:t>
      </w:r>
      <w:r>
        <w:rPr>
          <w:rFonts w:ascii="Times New Roman" w:hAnsi="Times New Roman"/>
          <w:sz w:val="20"/>
        </w:rPr>
        <w:tab/>
        <w:t>56</w:t>
      </w:r>
    </w:p>
    <w:p>
      <w:pPr>
        <w:ind w:left="720"/>
        <w:tabs>
          <w:tab w:val="right" w:leader="dot" w:pos="9360"/>
        </w:tabs>
      </w:pPr>
      <w:r>
        <w:rPr>
          <w:rFonts w:ascii="Times New Roman" w:hAnsi="Times New Roman"/>
          <w:sz w:val="20"/>
        </w:rPr>
        <w:t>3.10.3 Reliability</w:t>
      </w:r>
      <w:r>
        <w:rPr>
          <w:rFonts w:ascii="Times New Roman" w:hAnsi="Times New Roman"/>
          <w:sz w:val="20"/>
        </w:rPr>
        <w:tab/>
        <w:t>56</w:t>
      </w:r>
    </w:p>
    <w:p>
      <w:pPr>
        <w:ind w:left="720"/>
        <w:tabs>
          <w:tab w:val="right" w:leader="dot" w:pos="9360"/>
        </w:tabs>
      </w:pPr>
      <w:r>
        <w:rPr>
          <w:rFonts w:ascii="Times New Roman" w:hAnsi="Times New Roman"/>
          <w:sz w:val="20"/>
        </w:rPr>
        <w:t>3.10.4 Efficiency</w:t>
      </w:r>
      <w:r>
        <w:rPr>
          <w:rFonts w:ascii="Times New Roman" w:hAnsi="Times New Roman"/>
          <w:sz w:val="20"/>
        </w:rPr>
        <w:tab/>
        <w:t>56</w:t>
      </w:r>
    </w:p>
    <w:p>
      <w:pPr>
        <w:ind w:left="720"/>
        <w:tabs>
          <w:tab w:val="right" w:leader="dot" w:pos="9360"/>
        </w:tabs>
      </w:pPr>
      <w:r>
        <w:rPr>
          <w:rFonts w:ascii="Times New Roman" w:hAnsi="Times New Roman"/>
          <w:sz w:val="20"/>
        </w:rPr>
        <w:t>3.10.5 Security</w:t>
      </w:r>
      <w:r>
        <w:rPr>
          <w:rFonts w:ascii="Times New Roman" w:hAnsi="Times New Roman"/>
          <w:sz w:val="20"/>
        </w:rPr>
        <w:tab/>
        <w:t>56</w:t>
      </w:r>
    </w:p>
    <w:p>
      <w:pPr>
        <w:ind w:left="360"/>
        <w:tabs>
          <w:tab w:val="right" w:leader="dot" w:pos="9360"/>
        </w:tabs>
      </w:pPr>
      <w:r>
        <w:rPr>
          <w:rFonts w:ascii="Times New Roman" w:hAnsi="Times New Roman"/>
          <w:sz w:val="20"/>
        </w:rPr>
        <w:t>3.11 System Flow</w:t>
      </w:r>
      <w:r>
        <w:rPr>
          <w:rFonts w:ascii="Times New Roman" w:hAnsi="Times New Roman"/>
          <w:sz w:val="20"/>
        </w:rPr>
        <w:tab/>
        <w:t>56</w:t>
      </w:r>
    </w:p>
    <w:p>
      <w:pPr>
        <w:ind w:left="360"/>
        <w:tabs>
          <w:tab w:val="right" w:leader="dot" w:pos="9360"/>
        </w:tabs>
      </w:pPr>
      <w:r>
        <w:rPr>
          <w:rFonts w:ascii="Times New Roman" w:hAnsi="Times New Roman"/>
          <w:sz w:val="20"/>
        </w:rPr>
        <w:t>3.12 Supporting Diagrams</w:t>
      </w:r>
      <w:r>
        <w:rPr>
          <w:rFonts w:ascii="Times New Roman" w:hAnsi="Times New Roman"/>
          <w:sz w:val="20"/>
        </w:rPr>
        <w:tab/>
        <w:t>57</w:t>
      </w:r>
    </w:p>
    <w:p>
      <w:pPr>
        <w:ind w:left="720"/>
        <w:tabs>
          <w:tab w:val="right" w:leader="dot" w:pos="9360"/>
        </w:tabs>
      </w:pPr>
      <w:r>
        <w:rPr>
          <w:rFonts w:ascii="Times New Roman" w:hAnsi="Times New Roman"/>
          <w:sz w:val="20"/>
        </w:rPr>
        <w:t>3.12.1 Input-Process-Output (IPO) Diagram</w:t>
      </w:r>
      <w:r>
        <w:rPr>
          <w:rFonts w:ascii="Times New Roman" w:hAnsi="Times New Roman"/>
          <w:sz w:val="20"/>
        </w:rPr>
        <w:tab/>
        <w:t>58</w:t>
      </w:r>
    </w:p>
    <w:p>
      <w:pPr>
        <w:ind w:left="720"/>
        <w:tabs>
          <w:tab w:val="right" w:leader="dot" w:pos="9360"/>
        </w:tabs>
      </w:pPr>
      <w:r>
        <w:rPr>
          <w:rFonts w:ascii="Times New Roman" w:hAnsi="Times New Roman"/>
          <w:sz w:val="20"/>
        </w:rPr>
        <w:t>3.12.2 Data Flow Diagram (DFD)</w:t>
      </w:r>
      <w:r>
        <w:rPr>
          <w:rFonts w:ascii="Times New Roman" w:hAnsi="Times New Roman"/>
          <w:sz w:val="20"/>
        </w:rPr>
        <w:tab/>
        <w:t>60</w:t>
      </w:r>
    </w:p>
    <w:p>
      <w:pPr>
        <w:ind w:left="720"/>
        <w:tabs>
          <w:tab w:val="right" w:leader="dot" w:pos="9360"/>
        </w:tabs>
      </w:pPr>
      <w:r>
        <w:rPr>
          <w:rFonts w:ascii="Times New Roman" w:hAnsi="Times New Roman"/>
          <w:sz w:val="20"/>
        </w:rPr>
        <w:t>3.12.3 Use Case Diagram</w:t>
      </w:r>
      <w:r>
        <w:rPr>
          <w:rFonts w:ascii="Times New Roman" w:hAnsi="Times New Roman"/>
          <w:sz w:val="20"/>
        </w:rPr>
        <w:tab/>
        <w:t>60</w:t>
      </w:r>
    </w:p>
    <w:p>
      <w:pPr>
        <w:ind w:left="720"/>
        <w:tabs>
          <w:tab w:val="right" w:leader="dot" w:pos="9360"/>
        </w:tabs>
      </w:pPr>
      <w:r>
        <w:rPr>
          <w:rFonts w:ascii="Times New Roman" w:hAnsi="Times New Roman"/>
          <w:sz w:val="20"/>
        </w:rPr>
        <w:t>3.12.4 Entity Relationship Diagram (ERD)</w:t>
      </w:r>
      <w:r>
        <w:rPr>
          <w:rFonts w:ascii="Times New Roman" w:hAnsi="Times New Roman"/>
          <w:sz w:val="20"/>
        </w:rPr>
        <w:tab/>
        <w:t>60</w:t>
      </w:r>
    </w:p>
    <w:p>
      <w:pPr>
        <w:ind w:left="720"/>
        <w:tabs>
          <w:tab w:val="right" w:leader="dot" w:pos="9360"/>
        </w:tabs>
      </w:pPr>
      <w:r>
        <w:rPr>
          <w:rFonts w:ascii="Times New Roman" w:hAnsi="Times New Roman"/>
          <w:sz w:val="20"/>
        </w:rPr>
        <w:t>3.12.5 System Flowchart</w:t>
      </w:r>
      <w:r>
        <w:rPr>
          <w:rFonts w:ascii="Times New Roman" w:hAnsi="Times New Roman"/>
          <w:sz w:val="20"/>
        </w:rPr>
        <w:tab/>
        <w:t>60</w:t>
      </w:r>
    </w:p>
    <w:p>
      <w:pPr>
        <w:ind w:left="360"/>
        <w:tabs>
          <w:tab w:val="right" w:leader="dot" w:pos="9360"/>
        </w:tabs>
      </w:pPr>
      <w:r>
        <w:rPr>
          <w:rFonts w:ascii="Times New Roman" w:hAnsi="Times New Roman"/>
          <w:sz w:val="20"/>
        </w:rPr>
        <w:t>Chapter Summary</w:t>
      </w:r>
      <w:r>
        <w:rPr>
          <w:rFonts w:ascii="Times New Roman" w:hAnsi="Times New Roman"/>
          <w:sz w:val="20"/>
        </w:rPr>
        <w:tab/>
        <w:t>61</w:t>
      </w:r>
    </w:p>
    <w:p>
      <w:pPr>
        <w:ind w:left="0"/>
        <w:tabs>
          <w:tab w:val="right" w:leader="dot" w:pos="9360"/>
        </w:tabs>
      </w:pPr>
      <w:r>
        <w:rPr>
          <w:rFonts w:ascii="Times New Roman" w:hAnsi="Times New Roman"/>
          <w:sz w:val="20"/>
          <w:b/>
        </w:rPr>
        <w:t>CHAPTER 4</w:t>
      </w:r>
      <w:r>
        <w:rPr>
          <w:rFonts w:ascii="Times New Roman" w:hAnsi="Times New Roman"/>
          <w:sz w:val="20"/>
          <w:b/>
        </w:rPr>
        <w:tab/>
        <w:t>62</w:t>
      </w:r>
    </w:p>
    <w:p>
      <w:pPr>
        <w:ind w:left="0"/>
        <w:tabs>
          <w:tab w:val="right" w:leader="dot" w:pos="9360"/>
        </w:tabs>
      </w:pPr>
      <w:r>
        <w:rPr>
          <w:rFonts w:ascii="Times New Roman" w:hAnsi="Times New Roman"/>
          <w:sz w:val="20"/>
          <w:b/>
        </w:rPr>
        <w:t>SYSTEM DEVELOPMENT, IMPLEMENTATION, TESTING, EVALUATION, RESULTS, AND DISCUSSION</w:t>
      </w:r>
      <w:r>
        <w:rPr>
          <w:rFonts w:ascii="Times New Roman" w:hAnsi="Times New Roman"/>
          <w:sz w:val="20"/>
          <w:b/>
        </w:rPr>
        <w:tab/>
        <w:t>62</w:t>
      </w:r>
    </w:p>
    <w:p>
      <w:pPr>
        <w:ind w:left="360"/>
        <w:tabs>
          <w:tab w:val="right" w:leader="dot" w:pos="9360"/>
        </w:tabs>
      </w:pPr>
      <w:r>
        <w:rPr>
          <w:rFonts w:ascii="Times New Roman" w:hAnsi="Times New Roman"/>
          <w:sz w:val="20"/>
        </w:rPr>
        <w:t>4.1 Introduction</w:t>
      </w:r>
      <w:r>
        <w:rPr>
          <w:rFonts w:ascii="Times New Roman" w:hAnsi="Times New Roman"/>
          <w:sz w:val="20"/>
        </w:rPr>
        <w:tab/>
        <w:t>62</w:t>
      </w:r>
    </w:p>
    <w:p>
      <w:pPr>
        <w:ind w:left="360"/>
        <w:tabs>
          <w:tab w:val="right" w:leader="dot" w:pos="9360"/>
        </w:tabs>
      </w:pPr>
      <w:r>
        <w:rPr>
          <w:rFonts w:ascii="Times New Roman" w:hAnsi="Times New Roman"/>
          <w:sz w:val="20"/>
        </w:rPr>
        <w:t>4.2 Overview of the Developed System</w:t>
      </w:r>
      <w:r>
        <w:rPr>
          <w:rFonts w:ascii="Times New Roman" w:hAnsi="Times New Roman"/>
          <w:sz w:val="20"/>
        </w:rPr>
        <w:tab/>
        <w:t>62</w:t>
      </w:r>
    </w:p>
    <w:p>
      <w:pPr>
        <w:ind w:left="360"/>
        <w:tabs>
          <w:tab w:val="right" w:leader="dot" w:pos="9360"/>
        </w:tabs>
      </w:pPr>
      <w:r>
        <w:rPr>
          <w:rFonts w:ascii="Times New Roman" w:hAnsi="Times New Roman"/>
          <w:sz w:val="20"/>
        </w:rPr>
        <w:t>4.3 Agile Development Process</w:t>
      </w:r>
      <w:r>
        <w:rPr>
          <w:rFonts w:ascii="Times New Roman" w:hAnsi="Times New Roman"/>
          <w:sz w:val="20"/>
        </w:rPr>
        <w:tab/>
        <w:t>63</w:t>
      </w:r>
    </w:p>
    <w:p>
      <w:pPr>
        <w:ind w:left="720"/>
        <w:tabs>
          <w:tab w:val="right" w:leader="dot" w:pos="9360"/>
        </w:tabs>
      </w:pPr>
      <w:r>
        <w:rPr>
          <w:rFonts w:ascii="Times New Roman" w:hAnsi="Times New Roman"/>
          <w:sz w:val="20"/>
        </w:rPr>
        <w:t>4.3.1 Requirements Gathering and Planning</w:t>
      </w:r>
      <w:r>
        <w:rPr>
          <w:rFonts w:ascii="Times New Roman" w:hAnsi="Times New Roman"/>
          <w:sz w:val="20"/>
        </w:rPr>
        <w:tab/>
        <w:t>63</w:t>
      </w:r>
    </w:p>
    <w:p>
      <w:pPr>
        <w:ind w:left="720"/>
        <w:tabs>
          <w:tab w:val="right" w:leader="dot" w:pos="9360"/>
        </w:tabs>
      </w:pPr>
      <w:r>
        <w:rPr>
          <w:rFonts w:ascii="Times New Roman" w:hAnsi="Times New Roman"/>
          <w:sz w:val="20"/>
        </w:rPr>
        <w:t>4.3.2 System Design</w:t>
      </w:r>
      <w:r>
        <w:rPr>
          <w:rFonts w:ascii="Times New Roman" w:hAnsi="Times New Roman"/>
          <w:sz w:val="20"/>
        </w:rPr>
        <w:tab/>
        <w:t>63</w:t>
      </w:r>
    </w:p>
    <w:p>
      <w:pPr>
        <w:ind w:left="720"/>
        <w:tabs>
          <w:tab w:val="right" w:leader="dot" w:pos="9360"/>
        </w:tabs>
      </w:pPr>
      <w:r>
        <w:rPr>
          <w:rFonts w:ascii="Times New Roman" w:hAnsi="Times New Roman"/>
          <w:sz w:val="20"/>
        </w:rPr>
        <w:t>4.3.3 Development and Implementation</w:t>
      </w:r>
      <w:r>
        <w:rPr>
          <w:rFonts w:ascii="Times New Roman" w:hAnsi="Times New Roman"/>
          <w:sz w:val="20"/>
        </w:rPr>
        <w:tab/>
        <w:t>63</w:t>
      </w:r>
    </w:p>
    <w:p>
      <w:pPr>
        <w:ind w:left="720"/>
        <w:tabs>
          <w:tab w:val="right" w:leader="dot" w:pos="9360"/>
        </w:tabs>
      </w:pPr>
      <w:r>
        <w:rPr>
          <w:rFonts w:ascii="Times New Roman" w:hAnsi="Times New Roman"/>
          <w:sz w:val="20"/>
        </w:rPr>
        <w:t>4.3.4 Testing and Improvement</w:t>
      </w:r>
      <w:r>
        <w:rPr>
          <w:rFonts w:ascii="Times New Roman" w:hAnsi="Times New Roman"/>
          <w:sz w:val="20"/>
        </w:rPr>
        <w:tab/>
        <w:t>63</w:t>
      </w:r>
    </w:p>
    <w:p>
      <w:pPr>
        <w:ind w:left="720"/>
        <w:tabs>
          <w:tab w:val="right" w:leader="dot" w:pos="9360"/>
        </w:tabs>
      </w:pPr>
      <w:r>
        <w:rPr>
          <w:rFonts w:ascii="Times New Roman" w:hAnsi="Times New Roman"/>
          <w:sz w:val="20"/>
        </w:rPr>
        <w:t>4.3.5 Current Development Status</w:t>
      </w:r>
      <w:r>
        <w:rPr>
          <w:rFonts w:ascii="Times New Roman" w:hAnsi="Times New Roman"/>
          <w:sz w:val="20"/>
        </w:rPr>
        <w:tab/>
        <w:t>63</w:t>
      </w:r>
    </w:p>
    <w:p>
      <w:pPr>
        <w:ind w:left="360"/>
        <w:tabs>
          <w:tab w:val="right" w:leader="dot" w:pos="9360"/>
        </w:tabs>
      </w:pPr>
      <w:r>
        <w:rPr>
          <w:rFonts w:ascii="Times New Roman" w:hAnsi="Times New Roman"/>
          <w:sz w:val="20"/>
        </w:rPr>
        <w:t>4.4 System Architecture and Workflow</w:t>
      </w:r>
      <w:r>
        <w:rPr>
          <w:rFonts w:ascii="Times New Roman" w:hAnsi="Times New Roman"/>
          <w:sz w:val="20"/>
        </w:rPr>
        <w:tab/>
        <w:t>63</w:t>
      </w:r>
    </w:p>
    <w:p>
      <w:pPr>
        <w:ind w:left="360"/>
        <w:tabs>
          <w:tab w:val="right" w:leader="dot" w:pos="9360"/>
        </w:tabs>
      </w:pPr>
      <w:r>
        <w:rPr>
          <w:rFonts w:ascii="Times New Roman" w:hAnsi="Times New Roman"/>
          <w:sz w:val="20"/>
        </w:rPr>
        <w:t>4.5 System Requirements and Technologies</w:t>
      </w:r>
      <w:r>
        <w:rPr>
          <w:rFonts w:ascii="Times New Roman" w:hAnsi="Times New Roman"/>
          <w:sz w:val="20"/>
        </w:rPr>
        <w:tab/>
        <w:t>64</w:t>
      </w:r>
    </w:p>
    <w:p>
      <w:pPr>
        <w:ind w:left="360"/>
        <w:tabs>
          <w:tab w:val="right" w:leader="dot" w:pos="9360"/>
        </w:tabs>
      </w:pPr>
      <w:r>
        <w:rPr>
          <w:rFonts w:ascii="Times New Roman" w:hAnsi="Times New Roman"/>
          <w:sz w:val="20"/>
        </w:rPr>
        <w:t>4.6 Description of the Implemented System Features</w:t>
      </w:r>
      <w:r>
        <w:rPr>
          <w:rFonts w:ascii="Times New Roman" w:hAnsi="Times New Roman"/>
          <w:sz w:val="20"/>
        </w:rPr>
        <w:tab/>
        <w:t>64</w:t>
      </w:r>
    </w:p>
    <w:p>
      <w:pPr>
        <w:ind w:left="720"/>
        <w:tabs>
          <w:tab w:val="right" w:leader="dot" w:pos="9360"/>
        </w:tabs>
      </w:pPr>
      <w:r>
        <w:rPr>
          <w:rFonts w:ascii="Times New Roman" w:hAnsi="Times New Roman"/>
          <w:sz w:val="20"/>
        </w:rPr>
        <w:t>4.6.1 Administrator Login Authentication</w:t>
      </w:r>
      <w:r>
        <w:rPr>
          <w:rFonts w:ascii="Times New Roman" w:hAnsi="Times New Roman"/>
          <w:sz w:val="20"/>
        </w:rPr>
        <w:tab/>
        <w:t>64</w:t>
      </w:r>
    </w:p>
    <w:p>
      <w:pPr>
        <w:ind w:left="720"/>
        <w:tabs>
          <w:tab w:val="right" w:leader="dot" w:pos="9360"/>
        </w:tabs>
      </w:pPr>
      <w:r>
        <w:rPr>
          <w:rFonts w:ascii="Times New Roman" w:hAnsi="Times New Roman"/>
          <w:sz w:val="20"/>
        </w:rPr>
        <w:t>4.6.2 Network Overview Dashboard</w:t>
      </w:r>
      <w:r>
        <w:rPr>
          <w:rFonts w:ascii="Times New Roman" w:hAnsi="Times New Roman"/>
          <w:sz w:val="20"/>
        </w:rPr>
        <w:tab/>
        <w:t>65</w:t>
      </w:r>
    </w:p>
    <w:p>
      <w:pPr>
        <w:ind w:left="720"/>
        <w:tabs>
          <w:tab w:val="right" w:leader="dot" w:pos="9360"/>
        </w:tabs>
      </w:pPr>
      <w:r>
        <w:rPr>
          <w:rFonts w:ascii="Times New Roman" w:hAnsi="Times New Roman"/>
          <w:sz w:val="20"/>
        </w:rPr>
        <w:t>4.6.3 Automated Threat Detection</w:t>
      </w:r>
      <w:r>
        <w:rPr>
          <w:rFonts w:ascii="Times New Roman" w:hAnsi="Times New Roman"/>
          <w:sz w:val="20"/>
        </w:rPr>
        <w:tab/>
        <w:t>65</w:t>
      </w:r>
    </w:p>
    <w:p>
      <w:pPr>
        <w:ind w:left="720"/>
        <w:tabs>
          <w:tab w:val="right" w:leader="dot" w:pos="9360"/>
        </w:tabs>
      </w:pPr>
      <w:r>
        <w:rPr>
          <w:rFonts w:ascii="Times New Roman" w:hAnsi="Times New Roman"/>
          <w:sz w:val="20"/>
        </w:rPr>
        <w:t>4.6.4 ARP Spoofing Detection</w:t>
      </w:r>
      <w:r>
        <w:rPr>
          <w:rFonts w:ascii="Times New Roman" w:hAnsi="Times New Roman"/>
          <w:sz w:val="20"/>
        </w:rPr>
        <w:tab/>
        <w:t>65</w:t>
      </w:r>
    </w:p>
    <w:p>
      <w:pPr>
        <w:ind w:left="720"/>
        <w:tabs>
          <w:tab w:val="right" w:leader="dot" w:pos="9360"/>
        </w:tabs>
      </w:pPr>
      <w:r>
        <w:rPr>
          <w:rFonts w:ascii="Times New Roman" w:hAnsi="Times New Roman"/>
          <w:sz w:val="20"/>
        </w:rPr>
        <w:t>4.6.5 DDoS-Related Traffic Detection</w:t>
      </w:r>
      <w:r>
        <w:rPr>
          <w:rFonts w:ascii="Times New Roman" w:hAnsi="Times New Roman"/>
          <w:sz w:val="20"/>
        </w:rPr>
        <w:tab/>
        <w:t>65</w:t>
      </w:r>
    </w:p>
    <w:p>
      <w:pPr>
        <w:ind w:left="720"/>
        <w:tabs>
          <w:tab w:val="right" w:leader="dot" w:pos="9360"/>
        </w:tabs>
      </w:pPr>
      <w:r>
        <w:rPr>
          <w:rFonts w:ascii="Times New Roman" w:hAnsi="Times New Roman"/>
          <w:sz w:val="20"/>
        </w:rPr>
        <w:t>4.6.6 Port-Scan Detection</w:t>
      </w:r>
      <w:r>
        <w:rPr>
          <w:rFonts w:ascii="Times New Roman" w:hAnsi="Times New Roman"/>
          <w:sz w:val="20"/>
        </w:rPr>
        <w:tab/>
        <w:t>65</w:t>
      </w:r>
    </w:p>
    <w:p>
      <w:pPr>
        <w:ind w:left="720"/>
        <w:tabs>
          <w:tab w:val="right" w:leader="dot" w:pos="9360"/>
        </w:tabs>
      </w:pPr>
      <w:r>
        <w:rPr>
          <w:rFonts w:ascii="Times New Roman" w:hAnsi="Times New Roman"/>
          <w:sz w:val="20"/>
        </w:rPr>
        <w:t>4.6.7 Threat Alerts and Recommendations</w:t>
      </w:r>
      <w:r>
        <w:rPr>
          <w:rFonts w:ascii="Times New Roman" w:hAnsi="Times New Roman"/>
          <w:sz w:val="20"/>
        </w:rPr>
        <w:tab/>
        <w:t>65</w:t>
      </w:r>
    </w:p>
    <w:p>
      <w:pPr>
        <w:ind w:left="720"/>
        <w:tabs>
          <w:tab w:val="right" w:leader="dot" w:pos="9360"/>
        </w:tabs>
      </w:pPr>
      <w:r>
        <w:rPr>
          <w:rFonts w:ascii="Times New Roman" w:hAnsi="Times New Roman"/>
          <w:sz w:val="20"/>
        </w:rPr>
        <w:t>4.6.8 Audit Logs</w:t>
      </w:r>
      <w:r>
        <w:rPr>
          <w:rFonts w:ascii="Times New Roman" w:hAnsi="Times New Roman"/>
          <w:sz w:val="20"/>
        </w:rPr>
        <w:tab/>
        <w:t>65</w:t>
      </w:r>
    </w:p>
    <w:p>
      <w:pPr>
        <w:ind w:left="720"/>
        <w:tabs>
          <w:tab w:val="right" w:leader="dot" w:pos="9360"/>
        </w:tabs>
      </w:pPr>
      <w:r>
        <w:rPr>
          <w:rFonts w:ascii="Times New Roman" w:hAnsi="Times New Roman"/>
          <w:sz w:val="20"/>
        </w:rPr>
        <w:t>4.6.9 IP Whitelist Management</w:t>
      </w:r>
      <w:r>
        <w:rPr>
          <w:rFonts w:ascii="Times New Roman" w:hAnsi="Times New Roman"/>
          <w:sz w:val="20"/>
        </w:rPr>
        <w:tab/>
        <w:t>65</w:t>
      </w:r>
    </w:p>
    <w:p>
      <w:pPr>
        <w:ind w:left="720"/>
        <w:tabs>
          <w:tab w:val="right" w:leader="dot" w:pos="9360"/>
        </w:tabs>
      </w:pPr>
      <w:r>
        <w:rPr>
          <w:rFonts w:ascii="Times New Roman" w:hAnsi="Times New Roman"/>
          <w:sz w:val="20"/>
        </w:rPr>
        <w:t>4.6.10 Search, Filter, and Excel</w:t>
      </w:r>
      <w:r>
        <w:rPr>
          <w:rFonts w:ascii="Times New Roman" w:hAnsi="Times New Roman"/>
          <w:sz w:val="20"/>
        </w:rPr>
        <w:tab/>
        <w:t>66</w:t>
      </w:r>
    </w:p>
    <w:p>
      <w:pPr>
        <w:ind w:left="720"/>
        <w:tabs>
          <w:tab w:val="right" w:leader="dot" w:pos="9360"/>
        </w:tabs>
      </w:pPr>
      <w:r>
        <w:rPr>
          <w:rFonts w:ascii="Times New Roman" w:hAnsi="Times New Roman"/>
          <w:sz w:val="20"/>
        </w:rPr>
        <w:t>4.6.11 Session and Access Management</w:t>
      </w:r>
      <w:r>
        <w:rPr>
          <w:rFonts w:ascii="Times New Roman" w:hAnsi="Times New Roman"/>
          <w:sz w:val="20"/>
        </w:rPr>
        <w:tab/>
        <w:t>66</w:t>
      </w:r>
    </w:p>
    <w:p>
      <w:pPr>
        <w:ind w:left="360"/>
        <w:tabs>
          <w:tab w:val="right" w:leader="dot" w:pos="9360"/>
        </w:tabs>
      </w:pPr>
      <w:r>
        <w:rPr>
          <w:rFonts w:ascii="Times New Roman" w:hAnsi="Times New Roman"/>
          <w:sz w:val="20"/>
        </w:rPr>
        <w:t>4.7 Database Implementation</w:t>
      </w:r>
      <w:r>
        <w:rPr>
          <w:rFonts w:ascii="Times New Roman" w:hAnsi="Times New Roman"/>
          <w:sz w:val="20"/>
        </w:rPr>
        <w:tab/>
        <w:t>66</w:t>
      </w:r>
    </w:p>
    <w:p>
      <w:pPr>
        <w:ind w:left="360"/>
        <w:tabs>
          <w:tab w:val="right" w:leader="dot" w:pos="9360"/>
        </w:tabs>
      </w:pPr>
      <w:r>
        <w:rPr>
          <w:rFonts w:ascii="Times New Roman" w:hAnsi="Times New Roman"/>
          <w:sz w:val="20"/>
        </w:rPr>
        <w:t>4.8 System Interface Presentation</w:t>
      </w:r>
      <w:r>
        <w:rPr>
          <w:rFonts w:ascii="Times New Roman" w:hAnsi="Times New Roman"/>
          <w:sz w:val="20"/>
        </w:rPr>
        <w:tab/>
        <w:t>66</w:t>
      </w:r>
    </w:p>
    <w:p>
      <w:pPr>
        <w:ind w:left="360"/>
        <w:tabs>
          <w:tab w:val="right" w:leader="dot" w:pos="9360"/>
        </w:tabs>
      </w:pPr>
      <w:r>
        <w:rPr>
          <w:rFonts w:ascii="Times New Roman" w:hAnsi="Times New Roman"/>
          <w:sz w:val="20"/>
        </w:rPr>
        <w:t>4.9 Functional Testing</w:t>
      </w:r>
      <w:r>
        <w:rPr>
          <w:rFonts w:ascii="Times New Roman" w:hAnsi="Times New Roman"/>
          <w:sz w:val="20"/>
        </w:rPr>
        <w:tab/>
        <w:t>68</w:t>
      </w:r>
    </w:p>
    <w:p>
      <w:pPr>
        <w:ind w:left="360"/>
        <w:tabs>
          <w:tab w:val="right" w:leader="dot" w:pos="9360"/>
        </w:tabs>
      </w:pPr>
      <w:r>
        <w:rPr>
          <w:rFonts w:ascii="Times New Roman" w:hAnsi="Times New Roman"/>
          <w:sz w:val="20"/>
        </w:rPr>
        <w:t>4.10 Initial Results and Discussion</w:t>
      </w:r>
      <w:r>
        <w:rPr>
          <w:rFonts w:ascii="Times New Roman" w:hAnsi="Times New Roman"/>
          <w:sz w:val="20"/>
        </w:rPr>
        <w:tab/>
        <w:t>68</w:t>
      </w:r>
    </w:p>
    <w:p>
      <w:pPr>
        <w:ind w:left="360"/>
        <w:tabs>
          <w:tab w:val="right" w:leader="dot" w:pos="9360"/>
        </w:tabs>
      </w:pPr>
      <w:r>
        <w:rPr>
          <w:rFonts w:ascii="Times New Roman" w:hAnsi="Times New Roman"/>
          <w:sz w:val="20"/>
        </w:rPr>
        <w:t>4.11 Client Evaluation and Usability Assessment</w:t>
      </w:r>
      <w:r>
        <w:rPr>
          <w:rFonts w:ascii="Times New Roman" w:hAnsi="Times New Roman"/>
          <w:sz w:val="20"/>
        </w:rPr>
        <w:tab/>
        <w:t>69</w:t>
      </w:r>
    </w:p>
    <w:p>
      <w:pPr>
        <w:ind w:left="360"/>
        <w:tabs>
          <w:tab w:val="right" w:leader="dot" w:pos="9360"/>
        </w:tabs>
      </w:pPr>
      <w:r>
        <w:rPr>
          <w:rFonts w:ascii="Times New Roman" w:hAnsi="Times New Roman"/>
          <w:sz w:val="20"/>
        </w:rPr>
        <w:t>4.12 Chapter Summary</w:t>
      </w:r>
      <w:r>
        <w:rPr>
          <w:rFonts w:ascii="Times New Roman" w:hAnsi="Times New Roman"/>
          <w:sz w:val="20"/>
        </w:rPr>
        <w:tab/>
        <w:t>70</w:t>
      </w:r>
    </w:p>
    <w:p>
      <w:pPr>
        <w:ind w:left="0"/>
        <w:tabs>
          <w:tab w:val="right" w:leader="dot" w:pos="9360"/>
        </w:tabs>
      </w:pPr>
      <w:r>
        <w:rPr>
          <w:rFonts w:ascii="Times New Roman" w:hAnsi="Times New Roman"/>
          <w:sz w:val="20"/>
          <w:b/>
        </w:rPr>
        <w:t>CHAPTER 5</w:t>
      </w:r>
      <w:r>
        <w:rPr>
          <w:rFonts w:ascii="Times New Roman" w:hAnsi="Times New Roman"/>
          <w:sz w:val="20"/>
          <w:b/>
        </w:rPr>
        <w:tab/>
        <w:t>71</w:t>
      </w:r>
    </w:p>
    <w:p>
      <w:pPr>
        <w:ind w:left="0"/>
        <w:tabs>
          <w:tab w:val="right" w:leader="dot" w:pos="9360"/>
        </w:tabs>
      </w:pPr>
      <w:r>
        <w:rPr>
          <w:rFonts w:ascii="Times New Roman" w:hAnsi="Times New Roman"/>
          <w:sz w:val="20"/>
          <w:b/>
        </w:rPr>
        <w:t>SUMMARY, CONCLUSIONS, AND RECOMMENDATIONS</w:t>
      </w:r>
      <w:r>
        <w:rPr>
          <w:rFonts w:ascii="Times New Roman" w:hAnsi="Times New Roman"/>
          <w:sz w:val="20"/>
          <w:b/>
        </w:rPr>
        <w:tab/>
        <w:t>71</w:t>
      </w:r>
    </w:p>
    <w:p>
      <w:pPr>
        <w:ind w:left="360"/>
        <w:tabs>
          <w:tab w:val="right" w:leader="dot" w:pos="9360"/>
        </w:tabs>
      </w:pPr>
      <w:r>
        <w:rPr>
          <w:rFonts w:ascii="Times New Roman" w:hAnsi="Times New Roman"/>
          <w:sz w:val="20"/>
        </w:rPr>
        <w:t>5.1 Introduction</w:t>
      </w:r>
      <w:r>
        <w:rPr>
          <w:rFonts w:ascii="Times New Roman" w:hAnsi="Times New Roman"/>
          <w:sz w:val="20"/>
        </w:rPr>
        <w:tab/>
        <w:t>71</w:t>
      </w:r>
    </w:p>
    <w:p>
      <w:pPr>
        <w:ind w:left="360"/>
        <w:tabs>
          <w:tab w:val="right" w:leader="dot" w:pos="9360"/>
        </w:tabs>
      </w:pPr>
      <w:r>
        <w:rPr>
          <w:rFonts w:ascii="Times New Roman" w:hAnsi="Times New Roman"/>
          <w:sz w:val="20"/>
        </w:rPr>
        <w:t>5.2 Summary of Findings</w:t>
      </w:r>
      <w:r>
        <w:rPr>
          <w:rFonts w:ascii="Times New Roman" w:hAnsi="Times New Roman"/>
          <w:sz w:val="20"/>
        </w:rPr>
        <w:tab/>
        <w:t>71</w:t>
      </w:r>
    </w:p>
    <w:p>
      <w:pPr>
        <w:ind w:left="720"/>
        <w:tabs>
          <w:tab w:val="right" w:leader="dot" w:pos="9360"/>
        </w:tabs>
      </w:pPr>
      <w:r>
        <w:rPr>
          <w:rFonts w:ascii="Times New Roman" w:hAnsi="Times New Roman"/>
          <w:sz w:val="20"/>
        </w:rPr>
        <w:t>5.2.1 Network Traffic Monitoring</w:t>
      </w:r>
      <w:r>
        <w:rPr>
          <w:rFonts w:ascii="Times New Roman" w:hAnsi="Times New Roman"/>
          <w:sz w:val="20"/>
        </w:rPr>
        <w:tab/>
        <w:t>71</w:t>
      </w:r>
    </w:p>
    <w:p>
      <w:pPr>
        <w:ind w:left="720"/>
        <w:tabs>
          <w:tab w:val="right" w:leader="dot" w:pos="9360"/>
        </w:tabs>
      </w:pPr>
      <w:r>
        <w:rPr>
          <w:rFonts w:ascii="Times New Roman" w:hAnsi="Times New Roman"/>
          <w:sz w:val="20"/>
        </w:rPr>
        <w:t>5.2.2 Automated Detection of Selected Threats</w:t>
      </w:r>
      <w:r>
        <w:rPr>
          <w:rFonts w:ascii="Times New Roman" w:hAnsi="Times New Roman"/>
          <w:sz w:val="20"/>
        </w:rPr>
        <w:tab/>
        <w:t>71</w:t>
      </w:r>
    </w:p>
    <w:p>
      <w:pPr>
        <w:ind w:left="720"/>
        <w:tabs>
          <w:tab w:val="right" w:leader="dot" w:pos="9360"/>
        </w:tabs>
      </w:pPr>
      <w:r>
        <w:rPr>
          <w:rFonts w:ascii="Times New Roman" w:hAnsi="Times New Roman"/>
          <w:sz w:val="20"/>
        </w:rPr>
        <w:t>5.2.3 Alert Generation and Presentation</w:t>
      </w:r>
      <w:r>
        <w:rPr>
          <w:rFonts w:ascii="Times New Roman" w:hAnsi="Times New Roman"/>
          <w:sz w:val="20"/>
        </w:rPr>
        <w:tab/>
        <w:t>71</w:t>
      </w:r>
    </w:p>
    <w:p>
      <w:pPr>
        <w:ind w:left="720"/>
        <w:tabs>
          <w:tab w:val="right" w:leader="dot" w:pos="9360"/>
        </w:tabs>
      </w:pPr>
      <w:r>
        <w:rPr>
          <w:rFonts w:ascii="Times New Roman" w:hAnsi="Times New Roman"/>
          <w:sz w:val="20"/>
        </w:rPr>
        <w:t>5.2.4 Storage and Management of Monitoring Records</w:t>
      </w:r>
      <w:r>
        <w:rPr>
          <w:rFonts w:ascii="Times New Roman" w:hAnsi="Times New Roman"/>
          <w:sz w:val="20"/>
        </w:rPr>
        <w:tab/>
        <w:t>71</w:t>
      </w:r>
    </w:p>
    <w:p>
      <w:pPr>
        <w:ind w:left="720"/>
        <w:tabs>
          <w:tab w:val="right" w:leader="dot" w:pos="9360"/>
        </w:tabs>
      </w:pPr>
      <w:r>
        <w:rPr>
          <w:rFonts w:ascii="Times New Roman" w:hAnsi="Times New Roman"/>
          <w:sz w:val="20"/>
        </w:rPr>
        <w:t>5.2.5 Administrative Visibility and Accountability</w:t>
      </w:r>
      <w:r>
        <w:rPr>
          <w:rFonts w:ascii="Times New Roman" w:hAnsi="Times New Roman"/>
          <w:sz w:val="20"/>
        </w:rPr>
        <w:tab/>
        <w:t>71</w:t>
      </w:r>
    </w:p>
    <w:p>
      <w:pPr>
        <w:ind w:left="720"/>
        <w:tabs>
          <w:tab w:val="right" w:leader="dot" w:pos="9360"/>
        </w:tabs>
      </w:pPr>
      <w:r>
        <w:rPr>
          <w:rFonts w:ascii="Times New Roman" w:hAnsi="Times New Roman"/>
          <w:sz w:val="20"/>
        </w:rPr>
        <w:t>5.2.6 Suitability for the Intended Environment</w:t>
      </w:r>
      <w:r>
        <w:rPr>
          <w:rFonts w:ascii="Times New Roman" w:hAnsi="Times New Roman"/>
          <w:sz w:val="20"/>
        </w:rPr>
        <w:tab/>
        <w:t>72</w:t>
      </w:r>
    </w:p>
    <w:p>
      <w:pPr>
        <w:ind w:left="360"/>
        <w:tabs>
          <w:tab w:val="right" w:leader="dot" w:pos="9360"/>
        </w:tabs>
      </w:pPr>
      <w:r>
        <w:rPr>
          <w:rFonts w:ascii="Times New Roman" w:hAnsi="Times New Roman"/>
          <w:sz w:val="20"/>
        </w:rPr>
        <w:t>5.3 Conclusions</w:t>
      </w:r>
      <w:r>
        <w:rPr>
          <w:rFonts w:ascii="Times New Roman" w:hAnsi="Times New Roman"/>
          <w:sz w:val="20"/>
        </w:rPr>
        <w:tab/>
        <w:t>72</w:t>
      </w:r>
    </w:p>
    <w:p>
      <w:pPr>
        <w:ind w:left="360"/>
        <w:tabs>
          <w:tab w:val="right" w:leader="dot" w:pos="9360"/>
        </w:tabs>
      </w:pPr>
      <w:r>
        <w:rPr>
          <w:rFonts w:ascii="Times New Roman" w:hAnsi="Times New Roman"/>
          <w:sz w:val="20"/>
        </w:rPr>
        <w:t>5.4 Recommendations</w:t>
      </w:r>
      <w:r>
        <w:rPr>
          <w:rFonts w:ascii="Times New Roman" w:hAnsi="Times New Roman"/>
          <w:sz w:val="20"/>
        </w:rPr>
        <w:tab/>
        <w:t>72</w:t>
      </w:r>
    </w:p>
    <w:p>
      <w:pPr>
        <w:ind w:left="360"/>
        <w:tabs>
          <w:tab w:val="right" w:leader="dot" w:pos="9360"/>
        </w:tabs>
      </w:pPr>
      <w:r>
        <w:rPr>
          <w:rFonts w:ascii="Times New Roman" w:hAnsi="Times New Roman"/>
          <w:sz w:val="20"/>
        </w:rPr>
        <w:t>5.5 Impact of the Study</w:t>
      </w:r>
      <w:r>
        <w:rPr>
          <w:rFonts w:ascii="Times New Roman" w:hAnsi="Times New Roman"/>
          <w:sz w:val="20"/>
        </w:rPr>
        <w:tab/>
        <w:t>73</w:t>
      </w:r>
    </w:p>
    <w:p>
      <w:pPr>
        <w:ind w:left="360"/>
        <w:tabs>
          <w:tab w:val="right" w:leader="dot" w:pos="9360"/>
        </w:tabs>
      </w:pPr>
      <w:r>
        <w:rPr>
          <w:rFonts w:ascii="Times New Roman" w:hAnsi="Times New Roman"/>
          <w:sz w:val="20"/>
        </w:rPr>
        <w:t>5.6 Limitations of the Current Conclusions</w:t>
      </w:r>
      <w:r>
        <w:rPr>
          <w:rFonts w:ascii="Times New Roman" w:hAnsi="Times New Roman"/>
          <w:sz w:val="20"/>
        </w:rPr>
        <w:tab/>
        <w:t>73</w:t>
      </w:r>
    </w:p>
    <w:p>
      <w:r>
        <w:rPr>
          <w:rFonts w:ascii="Times New Roman" w:hAnsi="Times New Roman"/>
          <w:sz w:val="20"/>
        </w:rPr>
        <w:br w:type="page"/>
      </w:r>
    </w:p>
    <w:p>
      <w:pPr>
        <w:sectPr>
          <w:headerReference r:id="rId3" w:type="default"/>
          <w:footerReference r:id="rId4" w:type="default"/>
          <w:pgSz w:w="12240" w:h="15840"/>
          <w:pgMar w:top="1080" w:bottom="1080" w:left="1080" w:right="1080" w:header="720" w:footer="720"/>
          <w:cols w:num="1" w:space="360"/>
        </w:sectPr>
      </w:pPr>
    </w:p>
    <w:p w14:paraId="7CD307A0">
      <w:pPr>
        <w:pStyle w:val="2"/>
        <w:pageBreakBefore/>
        <w:jc w:val="center"/>
        <w:rPr>
          <w:rFonts w:hint="default" w:ascii="Courier New" w:hAnsi="Courier New" w:cs="Courier New"/>
          <w:sz w:val="24"/>
          <w:szCs w:val="24"/>
        </w:rPr>
      </w:pPr>
      <w:r>
        <w:rPr>
          <w:rFonts w:hint="default" w:ascii="Times New Roman" w:hAnsi="Times New Roman" w:cs="Courier New"/>
          <w:b/>
          <w:sz w:val="20"/>
          <w:szCs w:val="24"/>
        </w:rPr>
        <w:t>CHAPTER 1</w:t>
      </w:r>
    </w:p>
    <w:p w14:paraId="03C6DF09">
      <w:pPr>
        <w:rPr>
          <w:rFonts w:hint="default" w:ascii="Courier New" w:hAnsi="Courier New" w:cs="Courier New"/>
          <w:sz w:val="24"/>
          <w:szCs w:val="24"/>
        </w:rPr>
      </w:pPr>
    </w:p>
    <w:p w14:paraId="2B2AD328">
      <w:pPr>
        <w:pStyle w:val="2"/>
        <w:jc w:val="center"/>
        <w:rPr>
          <w:rFonts w:hint="default" w:ascii="Courier New" w:hAnsi="Courier New" w:cs="Courier New"/>
          <w:sz w:val="24"/>
          <w:szCs w:val="24"/>
        </w:rPr>
      </w:pPr>
      <w:r>
        <w:rPr>
          <w:rFonts w:hint="default" w:ascii="Times New Roman" w:hAnsi="Times New Roman" w:cs="Courier New"/>
          <w:b/>
          <w:sz w:val="20"/>
          <w:szCs w:val="24"/>
        </w:rPr>
        <w:t>INTRODUCTION</w:t>
      </w:r>
    </w:p>
    <w:p w14:paraId="06C2C803">
      <w:pPr>
        <w:pStyle w:val="3"/>
        <w:spacing w:line="240" w:lineRule="auto" w:after="40"/>
        <w:jc w:val="both"/>
        <w:rPr>
          <w:rFonts w:hint="default" w:ascii="Courier New" w:hAnsi="Courier New" w:cs="Courier New"/>
          <w:sz w:val="24"/>
          <w:szCs w:val="24"/>
        </w:rPr>
      </w:pPr>
      <w:r>
        <w:rPr>
          <w:rFonts w:hint="default" w:ascii="Times New Roman" w:hAnsi="Times New Roman" w:cs="Courier New" w:eastAsia="Times New Roman"/>
          <w:b/>
          <w:sz w:val="20"/>
          <w:szCs w:val="24"/>
        </w:rPr>
        <w:t xml:space="preserve">Background of the Study </w:t>
      </w:r>
    </w:p>
    <w:p w14:paraId="20B331F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 today's digital age, computers and network-connected devices play an essential role in the daily operations of businesses, organizations, and small businesses. Employees rely on these technologies to perform various tasks such as communication, file sharing, internet browsing, and accessing online services. While these technologies improve productivity and efficiency, they also expose computer systems to various cybersecurity threats, including malware infections, unauthorized access, suspicious network activities, and other forms of cyberattacks. As technology continues to evolve, cyber threats have become more frequent and sophisticated, making cybersecurity an important concern for organizations of all sizes.</w:t>
      </w:r>
    </w:p>
    <w:p w14:paraId="489B3DE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Small business environments are particularly vulnerable to cybersecurity risks because they often operate with limited financial resources and lack dedicated information technology (IT) personnel. Unlike large organizations that can invest in enterprise-level security solutions, many small businesses rely only on basic antivirus software and standard firewall protection. Although these security measures provide a certain level of protection, they are often insufficient for identifying suspicious network behavior or detecting threats in real time. As a result, malicious activities may remain unnoticed until they cause system disruptions, data loss, or unauthorized access to sensitive information.</w:t>
      </w:r>
    </w:p>
    <w:p w14:paraId="50516E6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practical approach to improving cybersecurity in small business environments is the implementation of a network threat detection system. Unlike traditional network-wide monitoring solutions that require specialized hardware or complex configurations, a network-based system operates directly on a computer where the monitoring application is installed. By analyzing the network traffic that passes through the monitoring system, the system can detect unusual activities, monitor communication patterns, and generate alerts whenever suspicious behavior is identified. This approach provides a simpler and more cost-effective solution for organizations that require basic network monitoring without investing in expensive enterprise security infrastructure.</w:t>
      </w:r>
    </w:p>
    <w:p w14:paraId="19D1CF3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Recent advancements in software development and open-source technologies have made it possible to develop reliable cybersecurity applications using widely available programming tools. Python has become one of the most popular programming languages for cybersecurity because of its simplicity, flexibility, and extensive collection of networking libraries. One of these libraries is </w:t>
      </w:r>
      <w:r>
        <w:rPr>
          <w:rStyle w:val="92"/>
          <w:rFonts w:hint="default" w:ascii="Times New Roman" w:hAnsi="Times New Roman" w:cs="Courier New" w:eastAsia="Times New Roman"/>
          <w:sz w:val="20"/>
        </w:rPr>
        <w:t>Scapy</w:t>
      </w:r>
      <w:r>
        <w:rPr>
          <w:rFonts w:hint="default" w:ascii="Times New Roman" w:hAnsi="Times New Roman" w:cs="Courier New" w:eastAsia="Times New Roman"/>
          <w:sz w:val="20"/>
        </w:rPr>
        <w:t xml:space="preserve">, which enables developers to capture, inspect, manipulate, and analyze network packets in real time. Scapy provides powerful packet analysis capabilities that can be used to identify abnormal traffic patterns, unauthorized communication attempts, and other network-related threats. In addition, </w:t>
      </w:r>
      <w:r>
        <w:rPr>
          <w:rStyle w:val="92"/>
          <w:rFonts w:hint="default" w:ascii="Times New Roman" w:hAnsi="Times New Roman" w:cs="Courier New" w:eastAsia="Times New Roman"/>
          <w:sz w:val="20"/>
        </w:rPr>
        <w:t>Flask</w:t>
      </w:r>
      <w:r>
        <w:rPr>
          <w:rFonts w:hint="default" w:ascii="Times New Roman" w:hAnsi="Times New Roman" w:cs="Courier New" w:eastAsia="Times New Roman"/>
          <w:sz w:val="20"/>
        </w:rPr>
        <w:t>, a lightweight Python web framework, allows developers to build interactive web-based dashboards where administrators can conveniently monitor alerts, review logs, and manage detected threats through a browser.</w:t>
      </w:r>
    </w:p>
    <w:p w14:paraId="502D540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increasing need for affordable and efficient cybersecurity solutions highlights the importance of developing systems that are specifically designed for small business environments. Most commercially available network security platforms are intended for large organizations and often require advanced technical knowledge, expensive licensing fees, and dedicated security infrastructure. These limitations make them impractical for many small businesses and offices that require a simpler yet reliable monitoring solution. A network traffic monitoring application provides an alternative approach by focusing on the traffic observed by a single computer while still offering valuable information about potential security threats affecting that host.</w:t>
      </w:r>
    </w:p>
    <w:p w14:paraId="72CA4493">
      <w:pPr>
        <w:pStyle w:val="85"/>
        <w:spacing w:line="240" w:lineRule="auto" w:after="40"/>
        <w:rPr>
          <w:rFonts w:hint="default" w:ascii="Courier New" w:hAnsi="Courier New" w:cs="Courier New"/>
          <w:b/>
          <w:bCs/>
        </w:rPr>
      </w:pPr>
      <w:r>
        <w:rPr>
          <w:rFonts w:hint="default" w:ascii="Times New Roman" w:hAnsi="Times New Roman" w:cs="Courier New" w:eastAsia="Times New Roman"/>
          <w:sz w:val="20"/>
        </w:rPr>
        <w:t>The proposed Automated Network Threat Detection and Management System is designed to provide continuous monitoring of network traffic from the monitoring system where the application is installed. The system utilizes Scapy to capture packets through the active network interface and analyze communication activities in real time. By examining packet information and traffic behavior, the system identifies suspicious activities based on predefined detection rules and immediately generates notifications whenever potential threats are detected. All monitoring records, alerts, and detected events are securely stored in a database for future analysis and reporting.</w:t>
      </w:r>
    </w:p>
    <w:p w14:paraId="6E1F9CED">
      <w:pPr>
        <w:pStyle w:val="4"/>
        <w:spacing w:line="240" w:lineRule="auto" w:after="40"/>
        <w:rPr>
          <w:rFonts w:hint="default" w:ascii="Courier New" w:hAnsi="Courier New" w:eastAsia="SimSun" w:cs="Courier New"/>
          <w:b/>
          <w:bCs/>
          <w:sz w:val="24"/>
          <w:szCs w:val="24"/>
        </w:rPr>
      </w:pPr>
      <w:r>
        <w:rPr>
          <w:rFonts w:hint="default" w:ascii="Times New Roman" w:hAnsi="Times New Roman" w:eastAsia="Times New Roman" w:cs="Courier New"/>
          <w:b/>
          <w:bCs/>
          <w:sz w:val="20"/>
          <w:szCs w:val="24"/>
        </w:rPr>
        <w:t>Industry Background</w:t>
      </w:r>
    </w:p>
    <w:p w14:paraId="511EE921">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The information technology industry continues to expand as organizations increasingly rely on digital communication and computer networks. Businesses, schools, private institutions, and government agencies use network systems to improve communication, productivity, and operational efficiency. Along with this rapid technological growth, cybersecurity has also become one of the major concerns within the IT industry.</w:t>
      </w:r>
    </w:p>
    <w:p w14:paraId="0A22EDBE">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 xml:space="preserve">Cybersecurity focuses on protecting networks, computer systems, applications, and sensitive information from cyber threats and unauthorized access. Many organizations invest heavily in security solutions such as firewalls, intrusion detection systems, antivirus software, and monitoring tools to protect their systems and data. However, most </w:t>
      </w:r>
    </w:p>
    <w:p w14:paraId="74ED94B9">
      <w:pPr>
        <w:spacing w:line="480" w:lineRule="auto"/>
        <w:rPr>
          <w:rFonts w:hint="default" w:ascii="Courier New" w:hAnsi="Courier New" w:eastAsia="SimSun" w:cs="Courier New"/>
          <w:sz w:val="24"/>
          <w:szCs w:val="24"/>
        </w:rPr>
      </w:pPr>
    </w:p>
    <w:p w14:paraId="1F8EA61E">
      <w:pPr>
        <w:spacing w:line="480" w:lineRule="auto"/>
        <w:rPr>
          <w:rFonts w:hint="default" w:ascii="Courier New" w:hAnsi="Courier New" w:eastAsia="SimSun" w:cs="Courier New"/>
          <w:sz w:val="24"/>
          <w:szCs w:val="24"/>
        </w:rPr>
      </w:pPr>
    </w:p>
    <w:p w14:paraId="6BC402DA">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small business environments still struggle to implement advanced cybersecurity measures because enterprise-level security systems are often expensive and difficult to maintain.</w:t>
      </w:r>
    </w:p>
    <w:p w14:paraId="0F4ADA63">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Small businesss commonly use simple network configurations with limited monitoring capabilities. In many cases, network management is performed manually by office staff or administrators with limited technical knowledge. As a result, suspicious activities and security threats may remain undetected, increasing the risk of data breaches and network disruptions.</w:t>
      </w:r>
    </w:p>
    <w:p w14:paraId="7E19F107">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The increasing demand for affordable cybersecurity solutions creates opportunities for developing lightweight network monitoring systems specifically designed for small-scale environments. Through the use of open-source technologies such as Python, Scapy, and Flask, developers can create simplified yet effective monitoring systems that improve network visibility and threat detection capabilities.</w:t>
      </w:r>
    </w:p>
    <w:p w14:paraId="00B3271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rapid development of information technology has transformed the way organizations perform their daily operations. Businesses, educational institutions, government offices, </w:t>
      </w:r>
    </w:p>
    <w:p w14:paraId="7A985B4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and private organizations now rely heavily on computer systems and digital communication to improve productivity and efficiency. Local networks play an important role in connecting devices and enabling communication between employees and systems within the same environment.</w:t>
      </w:r>
    </w:p>
    <w:p w14:paraId="18F9DE7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Digital transformation continues to influence modern business operations. Organizations increasingly depend on digital systems for file management, communication, internet access, cloud services, and business transactions. As more devices become connected within office networks, the need for proper cybersecurity measures also becomes more important.</w:t>
      </w:r>
    </w:p>
    <w:p w14:paraId="1E4CE43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Large organizations typically invest in enterprise-level cybersecurity systems and employ dedicated IT professionals to monitor and secure their networks. However, small business environments often face challenges in implementing advanced security solutions because </w:t>
      </w:r>
    </w:p>
    <w:p w14:paraId="7C5E1AC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of financial limitations and lack of technical expertise. Many small businesses rely only on simple routers and basic antivirus programs without implementing proper network monitoring systems.</w:t>
      </w:r>
    </w:p>
    <w:p w14:paraId="6D6BD57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Small business environments are often vulnerable to cyber threats because of limited security infrastructure. Administrators may not have the tools necessary to identify suspicious activities and monitor network traffic effectively. In many cases, monitoring activities are performed manually or not implemented at all, increasing the possibility of undetected threats and unauthorized access within the network environment.</w:t>
      </w:r>
    </w:p>
    <w:p w14:paraId="508ED82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growing demand for affordable and lightweight monitoring systems has encouraged researchers and developers to create practical cybersecurity solutions suitable for small-scale environments. Open-source technologies such as Python, Scapy, and Flask provide opportunities for developing cost-effective systems capable of monitoring network traffic and detecting suspicious activities without requiring expensive infrastructure.</w:t>
      </w:r>
    </w:p>
    <w:p w14:paraId="10283D4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is widely used in cybersecurity and software development because of its flexibility, simplicity, and extensive library support. Scapy allows packet capturing and traffic analysis, while Flask enables developers to create web-based dashboards for displaying monitoring information. The integration of these technologies provides an opportunity to develop simplified network monitoring systems suitable for small business environments.</w:t>
      </w:r>
    </w:p>
    <w:p w14:paraId="1EA71013">
      <w:pPr>
        <w:pStyle w:val="85"/>
        <w:spacing w:line="240" w:lineRule="auto" w:after="40"/>
        <w:rPr>
          <w:rFonts w:hint="default" w:ascii="Courier New" w:hAnsi="Courier New" w:cs="Courier New"/>
          <w:b/>
          <w:bCs/>
          <w:lang w:val="en-PH"/>
        </w:rPr>
      </w:pPr>
      <w:r>
        <w:rPr>
          <w:rFonts w:hint="default" w:ascii="Times New Roman" w:hAnsi="Times New Roman" w:cs="Courier New" w:eastAsia="Times New Roman"/>
          <w:sz w:val="20"/>
        </w:rPr>
        <w:t>The proposed Automated Network Threat Detection and Management System addresses the growing need for affordable cybersecurity solutions by providing a lightweight monitoring system focused on network environments. The system aims to improve network visibility, strengthen threat detection capabilities, and help administrators monitor connected devices more effectively.</w:t>
      </w:r>
      <w:r>
        <w:rPr>
          <w:rFonts w:hint="default" w:ascii="Times New Roman" w:hAnsi="Times New Roman" w:cs="Courier New" w:eastAsia="Times New Roman"/>
          <w:sz w:val="20"/>
        </w:rPr>
        <w:tab/>
      </w:r>
    </w:p>
    <w:p w14:paraId="21B74C53">
      <w:pPr>
        <w:pStyle w:val="4"/>
        <w:spacing w:line="240" w:lineRule="auto" w:after="40"/>
        <w:rPr>
          <w:rFonts w:hint="default" w:ascii="Courier New" w:hAnsi="Courier New" w:eastAsia="SimSun" w:cs="Courier New"/>
          <w:b/>
          <w:bCs/>
          <w:sz w:val="24"/>
          <w:szCs w:val="24"/>
        </w:rPr>
      </w:pPr>
      <w:r>
        <w:rPr>
          <w:rFonts w:hint="default" w:ascii="Times New Roman" w:hAnsi="Times New Roman" w:eastAsia="Times New Roman" w:cs="Courier New"/>
          <w:b/>
          <w:bCs/>
          <w:sz w:val="20"/>
          <w:szCs w:val="24"/>
        </w:rPr>
        <w:t>Cybersecurity Discussion</w:t>
      </w:r>
    </w:p>
    <w:p w14:paraId="6DD5AD1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Cybersecurity has become one of the most important aspects of modern technology and business operations. As organizations continue to rely on digital communication, computer systems, and networks, the need for proper security measures also increases. Cybersecurity focuses on protecting systems, devices, and information from unauthorized access, attacks, data theft, and malicious activities. In small business environments, cybersecurity is especially important because connected devices often share sensitive files, internet access, and communication channels within the same network.</w:t>
      </w:r>
    </w:p>
    <w:p w14:paraId="260F846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Many small business environments use local area networks to connect computers, printers, servers, and other devices. Although these networks improve communication and operational efficiency, they also expose organizations to different cybersecurity risks. Because all devices are interconnected, a single infected device may compromise the </w:t>
      </w:r>
    </w:p>
    <w:p w14:paraId="44ADCC4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entire network environment. Without proper monitoring and security management, threats can spread quickly and cause data loss, operational disruptions, and unauthorized access to confidential information.</w:t>
      </w:r>
    </w:p>
    <w:p w14:paraId="7F42B28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of the common cybersecurity threats in networks is malware infection. Malware refers to malicious software designed to damage systems, steal information, or disrupt operations. Examples of malware include viruses, worms, ransomware, spyware, and trojans. Malware may enter the network through infected files, malicious websites, email attachments, or unauthorized downloads. Once a device becomes infected, the malware may spread to other connected devices within the same network. This creates serious risks for small business environments where security monitoring is often limited.</w:t>
      </w:r>
    </w:p>
    <w:p w14:paraId="31CCB5D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Unauthorized access is another major concern in network environments. Unauthorized users may attempt to connect to the network and access confidential files, shared resources, or restricted systems without permission. In many cases, administrators are unaware of unauthorized access attempts because small business environments often lack monitoring tools capable of detecting suspicious activities in real time. Unauthorized access may result in data theft, privacy violations, and disruption of office operations.</w:t>
      </w:r>
    </w:p>
    <w:p w14:paraId="55F9FF0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sniffing is also considered a significant cybersecurity issue in network environments. Packet sniffing refers to the process of capturing and analyzing packets transmitted within a network. While packet analysis is commonly used for monitoring and troubleshooting purposes, attackers may also use packet sniffing techniques to intercept sensitive information such as usernames, passwords, and communication data. Because of this, monitoring systems capable of analyzing traffic behavior are important in detecting unusual packet activities and suspicious communication patterns.</w:t>
      </w:r>
    </w:p>
    <w:p w14:paraId="4246931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Traffic monitoring plays an essential role in maintaining network security. Monitoring systems observe the flow of data between connected devices and analyze traffic behavior continuously. Through traffic monitoring, administrators can identify unusual communication patterns, repeated connection attempts, suspicious IP addresses, and abnormal traffic spikes. Real-time monitoring improves network visibility and allows administrators to respond immediately whenever suspicious activities are detected.</w:t>
      </w:r>
    </w:p>
    <w:p w14:paraId="28E9779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Cyberattacks targeting networks continue to increase as organizations become more dependent on digital technologies. Attackers often target smaller organizations because they typically have weaker security systems compared to large companies. Small business environments are particularly vulnerable because they often lack dedicated cybersecurity personnel and advanced intrusion detection systems. Many offices rely only on basic routers and antivirus software without implementing continuous network monitoring.</w:t>
      </w:r>
    </w:p>
    <w:p w14:paraId="179CC1A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Intrusion detection systems help improve cybersecurity by analyzing network traffic and identifying activities that may indicate malicious behavior. These systems observe communication patterns and generate alerts whenever abnormal traffic behavior is detected. Automated detection systems improve monitoring efficiency by reducing the need for manual observation and allowing administrators to focus on responding to identified threats.</w:t>
      </w:r>
    </w:p>
    <w:p w14:paraId="0D5B542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aims to improve cybersecurity within small business network environments. By using Scapy for packet capturing and analysis, the system can monitor traffic behavior and identify suspicious activities in real time. Flask provides a web-based interface that allows administrators to view monitoring results, alerts, and logs more efficiently. The proposed system helps improve network visibility and provides administrators with a centralized monitoring platform suitable for small-scale office environments.</w:t>
      </w:r>
    </w:p>
    <w:p w14:paraId="1102ADC9">
      <w:pPr>
        <w:pStyle w:val="4"/>
        <w:spacing w:line="240" w:lineRule="auto" w:after="40"/>
        <w:rPr>
          <w:rFonts w:hint="default" w:ascii="Courier New" w:hAnsi="Courier New" w:eastAsia="SimSun" w:cs="Courier New"/>
          <w:b/>
          <w:bCs/>
          <w:sz w:val="24"/>
          <w:szCs w:val="24"/>
        </w:rPr>
      </w:pPr>
      <w:r>
        <w:rPr>
          <w:rFonts w:hint="default" w:ascii="Times New Roman" w:hAnsi="Times New Roman" w:eastAsia="Times New Roman" w:cs="Courier New"/>
          <w:b/>
          <w:bCs/>
          <w:sz w:val="20"/>
          <w:szCs w:val="24"/>
        </w:rPr>
        <w:t>Importance of Network Security in Small Business Environments</w:t>
      </w:r>
    </w:p>
    <w:p w14:paraId="7F999482">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Network security in small business environments is important because devices connected within the same network environment often share resources, files, communication channels, and internet access. A security issue affecting one device may spread quickly across the entire network and compromise other connected systems.</w:t>
      </w:r>
    </w:p>
    <w:p w14:paraId="1DEF8D60">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Small business environments are particularly vulnerable because they often lack advanced cybersecurity infrastructure and dedicated IT personnel. Employees may unintentionally connect infected devices, download unsafe files, or access malicious websites, increasing the risk of malware infections and unauthorized access attempts.</w:t>
      </w:r>
    </w:p>
    <w:p w14:paraId="132B0DE7">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 xml:space="preserve">Securing networks helps protect sensitive information, improve operational continuity, and minimize the possibility of data breaches and network disruptions. Monitoring systems improve visibility and help administrators identify suspicious activities before they become major security incidents. Through automated detection and </w:t>
      </w:r>
    </w:p>
    <w:p w14:paraId="53FF95D4">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 xml:space="preserve">alert mechanisms, administrators can respond more effectively to potential threats and </w:t>
      </w:r>
    </w:p>
    <w:p w14:paraId="654F95E0">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improve overall network management.</w:t>
      </w:r>
    </w:p>
    <w:p w14:paraId="59CB7308">
      <w:pPr>
        <w:spacing w:line="480" w:lineRule="auto"/>
        <w:rPr>
          <w:rFonts w:hint="default" w:ascii="Courier New" w:hAnsi="Courier New" w:eastAsia="SimSun" w:cs="Courier New"/>
          <w:sz w:val="24"/>
          <w:szCs w:val="24"/>
        </w:rPr>
      </w:pPr>
    </w:p>
    <w:p w14:paraId="358BD36D">
      <w:pPr>
        <w:pStyle w:val="3"/>
        <w:spacing w:line="240" w:lineRule="auto" w:after="40"/>
        <w:rPr>
          <w:rFonts w:hint="default" w:ascii="Courier New" w:hAnsi="Courier New" w:eastAsia="SimSun" w:cs="Courier New"/>
          <w:b/>
          <w:bCs/>
          <w:sz w:val="24"/>
          <w:szCs w:val="24"/>
        </w:rPr>
      </w:pPr>
      <w:r>
        <w:rPr>
          <w:rFonts w:hint="default" w:ascii="Times New Roman" w:hAnsi="Times New Roman" w:eastAsia="Times New Roman" w:cs="Courier New"/>
          <w:b/>
          <w:bCs/>
          <w:sz w:val="20"/>
          <w:szCs w:val="24"/>
        </w:rPr>
        <w:t>Statement of the Problem</w:t>
      </w:r>
    </w:p>
    <w:p w14:paraId="54E33A2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increasing dependence of small businesses on computer systems and network connectivity has significantly improved workplace productivity and communication. However, this dependence has also increased the exposure of these organizations to various cybersecurity threats, including unauthorized access, malware infections, suspicious network activities, and other forms of cyberattacks. Many small business environments do not have dedicated cybersecurity personnel or advanced security solutions due to limited financial and technical resources. As a result, network activities are often not monitored continuously, allowing potential threats to remain undetected until they cause disruptions, data breaches, or system failures.</w:t>
      </w:r>
    </w:p>
    <w:p w14:paraId="43F7CA1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Although several commercial cybersecurity solutions are available, many of them are designed for large organizations and require expensive licensing, specialized hardware, or advanced technical expertise. These limitations make them difficult to implement in small business environments. Consequently, there is a growing need for a lightweight, affordable, and user-friendly network traffic monitoring system that can automatically detect suspicious activities, notify administrators of potential threats, and maintain monitoring records for future analysis.</w:t>
      </w:r>
    </w:p>
    <w:p w14:paraId="1FB1E81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can assist in monitoring network activities, detecting suspicious behavior, generating security alerts, and managing detected threats. using Python, Scapy, and Flask. The system is designed to analyze captured packets, detect suspicious activities based on predefined rules, generate real-time alerts, and provide administrators with a web-based dashboard for monitoring and managing detected threats.</w:t>
      </w:r>
    </w:p>
    <w:p w14:paraId="3F24245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Specifically, this study seeks to answer the following research questions:</w:t>
      </w:r>
    </w:p>
    <w:p w14:paraId="2BE0D9F7">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1. How can network traffic be monitored efficiently in real time to identify potential security threats?</w:t>
      </w:r>
    </w:p>
    <w:p w14:paraId="0F9D046F">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Network traffic can be monitored efficiently in real time by capturing and analyzing network packets using Scapy. The system continuously observes network communication and examines relevant packet information, such as source and destination IP addresses, protocols, ports, and other network data to identify possible security threats.</w:t>
      </w:r>
    </w:p>
    <w:p w14:paraId="487CB0D4">
      <w:pPr>
        <w:spacing w:line="480" w:lineRule="auto"/>
        <w:rPr>
          <w:rFonts w:hint="default" w:ascii="Courier New" w:hAnsi="Courier New" w:eastAsia="SimSun" w:cs="Courier New"/>
          <w:sz w:val="24"/>
          <w:szCs w:val="24"/>
        </w:rPr>
      </w:pPr>
    </w:p>
    <w:p w14:paraId="3CFEED5D">
      <w:pPr>
        <w:spacing w:line="480" w:lineRule="auto"/>
        <w:rPr>
          <w:rFonts w:hint="default" w:ascii="Courier New" w:hAnsi="Courier New" w:eastAsia="SimSun" w:cs="Courier New"/>
          <w:sz w:val="24"/>
          <w:szCs w:val="24"/>
        </w:rPr>
      </w:pPr>
    </w:p>
    <w:p w14:paraId="7709A437">
      <w:pPr>
        <w:spacing w:line="480" w:lineRule="auto"/>
        <w:rPr>
          <w:rFonts w:hint="default" w:ascii="Courier New" w:hAnsi="Courier New" w:eastAsia="SimSun" w:cs="Courier New"/>
          <w:sz w:val="24"/>
          <w:szCs w:val="24"/>
        </w:rPr>
      </w:pPr>
    </w:p>
    <w:p w14:paraId="48D093B4">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2. How can suspicious activities be automatically detected from captured network packets using packet analysis techniques?</w:t>
      </w:r>
    </w:p>
    <w:p w14:paraId="79C4E6B8">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Suspicious activities can be automatically detected by analyzing captured packets using predefined detection rules and packet analysis techniques. The system can examine network behavior and packet information to identify unusual or potentially malicious activities.</w:t>
      </w:r>
    </w:p>
    <w:p w14:paraId="4791CFAA">
      <w:pPr>
        <w:spacing w:line="480" w:lineRule="auto"/>
        <w:rPr>
          <w:rFonts w:hint="default" w:ascii="Courier New" w:hAnsi="Courier New" w:eastAsia="SimSun" w:cs="Courier New"/>
          <w:sz w:val="24"/>
          <w:szCs w:val="24"/>
        </w:rPr>
      </w:pPr>
    </w:p>
    <w:p w14:paraId="0014237C">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3. How can the system generate timely and accurate alerts to notify administrators whenever suspicious network activities or potential security threats are detected?</w:t>
      </w:r>
    </w:p>
    <w:p w14:paraId="6C45CA19">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The system can generate alerts by automatically evaluating analyzed network activities against predefined threat detection rules. When suspicious activity is detected, the system can create an alert containing important information such as the threat type, source, destination, protocol, severity, and detection time.</w:t>
      </w:r>
    </w:p>
    <w:p w14:paraId="3FB314B3">
      <w:pPr>
        <w:spacing w:line="480" w:lineRule="auto"/>
        <w:rPr>
          <w:rFonts w:hint="default" w:ascii="Courier New" w:hAnsi="Courier New" w:eastAsia="SimSun" w:cs="Courier New"/>
          <w:sz w:val="24"/>
          <w:szCs w:val="24"/>
        </w:rPr>
      </w:pPr>
    </w:p>
    <w:p w14:paraId="14875D1A">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4. How can detected threats, monitoring logs, and packet information be securely stored, organized, and managed to support monitoring, investigation, and future analysis?</w:t>
      </w:r>
    </w:p>
    <w:p w14:paraId="0DBD25B0">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Detected threats, monitoring logs, and relevant packet information can be stored in a database such as SQLite or MySQL. The data can be organized according to threat type, IP address, protocol, severity, and timestamp. This allows administrators to review previous incidents and use the records for investigation and future security analysis.</w:t>
      </w:r>
    </w:p>
    <w:p w14:paraId="3088048A">
      <w:pPr>
        <w:spacing w:line="480" w:lineRule="auto"/>
        <w:rPr>
          <w:rFonts w:hint="default" w:ascii="Courier New" w:hAnsi="Courier New" w:eastAsia="SimSun" w:cs="Courier New"/>
          <w:sz w:val="24"/>
          <w:szCs w:val="24"/>
        </w:rPr>
      </w:pPr>
    </w:p>
    <w:p w14:paraId="0A745EC3">
      <w:pPr>
        <w:spacing w:line="480" w:lineRule="auto"/>
        <w:rPr>
          <w:rFonts w:hint="default" w:ascii="Courier New" w:hAnsi="Courier New" w:eastAsia="SimSun" w:cs="Courier New"/>
          <w:sz w:val="24"/>
          <w:szCs w:val="24"/>
        </w:rPr>
      </w:pPr>
    </w:p>
    <w:p w14:paraId="5701C037">
      <w:pPr>
        <w:spacing w:line="480" w:lineRule="auto"/>
        <w:rPr>
          <w:rFonts w:hint="default" w:ascii="Courier New" w:hAnsi="Courier New" w:eastAsia="SimSun" w:cs="Courier New"/>
          <w:sz w:val="24"/>
          <w:szCs w:val="24"/>
        </w:rPr>
      </w:pPr>
    </w:p>
    <w:p w14:paraId="0161B761">
      <w:pPr>
        <w:spacing w:line="480" w:lineRule="auto"/>
        <w:rPr>
          <w:rFonts w:hint="default" w:ascii="Courier New" w:hAnsi="Courier New" w:eastAsia="SimSun" w:cs="Courier New"/>
          <w:sz w:val="24"/>
          <w:szCs w:val="24"/>
        </w:rPr>
      </w:pPr>
    </w:p>
    <w:p w14:paraId="60D90318">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5. How can a web-based monitoring dashboard improve the visibility of network activities and assist administrators in managing detected threats?</w:t>
      </w:r>
    </w:p>
    <w:p w14:paraId="4DC3DAB5">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A web-based monitoring dashboard developed using Flask can present network activities, detected threats, alerts, and monitoring logs in an organized interface. This allows administrators to easily view security events, review detected threats, and monitor the current security status of the network.</w:t>
      </w:r>
    </w:p>
    <w:p w14:paraId="54310B06">
      <w:pPr>
        <w:spacing w:line="480" w:lineRule="auto"/>
        <w:rPr>
          <w:rFonts w:hint="default" w:ascii="Courier New" w:hAnsi="Courier New" w:eastAsia="SimSun" w:cs="Courier New"/>
          <w:sz w:val="24"/>
          <w:szCs w:val="24"/>
        </w:rPr>
      </w:pPr>
    </w:p>
    <w:p w14:paraId="0F2AEF05">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6. How can the proposed Automated Network Threat Detection and Management System contribute to improving cybersecurity practices and network protection for small business environments while remaining affordable and easy to use?</w:t>
      </w:r>
    </w:p>
    <w:p w14:paraId="241F5DB3">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The proposed system can contribute to improving cybersecurity practices by providing automated network monitoring, threat detection, alert generation, logging, and web-based visualization. By using open-source technologies such as Python, Scapy, Flask, and SQLite, the system can provide an affordable and user-friendly cybersecurity monitoring solution for small business environments.</w:t>
      </w:r>
    </w:p>
    <w:p w14:paraId="30A2EAB7">
      <w:pPr>
        <w:spacing w:line="480" w:lineRule="auto"/>
        <w:rPr>
          <w:rFonts w:hint="default" w:ascii="Courier New" w:hAnsi="Courier New" w:eastAsia="SimSun" w:cs="Courier New"/>
          <w:sz w:val="24"/>
          <w:szCs w:val="24"/>
        </w:rPr>
      </w:pPr>
    </w:p>
    <w:p w14:paraId="4FE8A02F">
      <w:pPr>
        <w:pStyle w:val="3"/>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Objectives of the Study</w:t>
      </w:r>
    </w:p>
    <w:p w14:paraId="4112BB3B">
      <w:pPr>
        <w:spacing w:line="240" w:lineRule="auto" w:after="40"/>
        <w:rPr>
          <w:rFonts w:hint="default" w:ascii="Courier New" w:hAnsi="Courier New" w:cs="Courier New"/>
          <w:b/>
          <w:bCs/>
          <w:sz w:val="24"/>
          <w:szCs w:val="24"/>
        </w:rPr>
      </w:pPr>
      <w:r>
        <w:rPr>
          <w:rFonts w:hint="default" w:ascii="Times New Roman" w:hAnsi="Times New Roman" w:eastAsia="Times New Roman" w:cs="Courier New"/>
          <w:sz w:val="24"/>
          <w:szCs w:val="24"/>
        </w:rPr>
        <w:t>This study aims to design and develop an Automated Network Threat Detection and Management System that enhances cybersecurity by monitoring network traffic directly from a monitoring system. The developed system was intended to help administrators identify suspicious network activities, generate timely alerts, and manage security-related information through a user-friendly web-based dashboard. By utilizing Python, Scapy, and Flask, the system seeks to provide a practical and cost-effective solution that improves network-level visibility and assists small business environments in strengthening their cybersecurity practices.</w:t>
      </w:r>
    </w:p>
    <w:p w14:paraId="5271968D">
      <w:pPr>
        <w:spacing w:line="480" w:lineRule="auto"/>
        <w:rPr>
          <w:rFonts w:hint="default" w:ascii="Courier New" w:hAnsi="Courier New" w:cs="Courier New"/>
          <w:b/>
          <w:bCs/>
          <w:sz w:val="24"/>
          <w:szCs w:val="24"/>
        </w:rPr>
      </w:pPr>
    </w:p>
    <w:p w14:paraId="64A28557">
      <w:pPr>
        <w:pStyle w:val="4"/>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General Objective</w:t>
      </w:r>
    </w:p>
    <w:p w14:paraId="77B11CAC">
      <w:pPr>
        <w:spacing w:line="240" w:lineRule="auto" w:after="40"/>
        <w:rPr>
          <w:rFonts w:hint="default" w:ascii="Courier New" w:hAnsi="Courier New" w:eastAsia="SimSun" w:cs="Courier New"/>
          <w:sz w:val="24"/>
          <w:szCs w:val="24"/>
        </w:rPr>
      </w:pPr>
      <w:r>
        <w:rPr>
          <w:rFonts w:hint="default" w:ascii="Times New Roman" w:hAnsi="Times New Roman" w:eastAsia="Times New Roman" w:cs="Courier New"/>
          <w:sz w:val="24"/>
          <w:szCs w:val="24"/>
        </w:rPr>
        <w:t>The general objective of this study is to design, develop, and implement an Automated Network Threat Detection and Management System using Python, Scapy, and Flask. The system aims to monitor network traffic through the network interface used by the system, analyze captured packets in real time, detect suspicious network activities, generate alerts, and provide a centralized web-based dashboard for monitoring and managing detected threats in small business environments.</w:t>
      </w:r>
    </w:p>
    <w:p w14:paraId="138AAB0B">
      <w:pPr>
        <w:spacing w:line="480" w:lineRule="auto"/>
        <w:rPr>
          <w:rFonts w:hint="default" w:ascii="Courier New" w:hAnsi="Courier New" w:cs="Courier New"/>
          <w:sz w:val="24"/>
          <w:szCs w:val="24"/>
        </w:rPr>
      </w:pPr>
    </w:p>
    <w:p w14:paraId="1BD289C0">
      <w:pPr>
        <w:pStyle w:val="4"/>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Specific Objectives</w:t>
      </w:r>
    </w:p>
    <w:p w14:paraId="7E6E01F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To achieve the general objective, this study specifically aims to:</w:t>
      </w:r>
    </w:p>
    <w:p w14:paraId="13401DDE">
      <w:pPr>
        <w:numPr>
          <w:ilvl w:val="0"/>
          <w:numId w:val="11"/>
        </w:numPr>
        <w:spacing w:beforeAutospacing="1" w:afterAutospacing="1" w:line="240" w:lineRule="auto" w:after="40"/>
        <w:rPr>
          <w:rFonts w:hint="default" w:ascii="Courier New" w:hAnsi="Courier New" w:cs="Courier New"/>
          <w:b/>
          <w:bCs/>
          <w:sz w:val="24"/>
          <w:szCs w:val="24"/>
        </w:rPr>
      </w:pPr>
      <w:r>
        <w:rPr>
          <w:rStyle w:val="92"/>
          <w:rFonts w:hint="default" w:ascii="Times New Roman" w:hAnsi="Times New Roman" w:cs="Courier New" w:eastAsia="Times New Roman"/>
          <w:b w:val="0"/>
          <w:bCs w:val="0"/>
          <w:sz w:val="24"/>
          <w:szCs w:val="24"/>
        </w:rPr>
        <w:t xml:space="preserve">To develop an automated monitoring application capable of capturing and analyzing network packets in real time through the network interface used by the system using the Scapy library. </w:t>
      </w:r>
    </w:p>
    <w:p w14:paraId="1C00005E">
      <w:pPr>
        <w:numPr>
          <w:ilvl w:val="0"/>
          <w:numId w:val="11"/>
        </w:numPr>
        <w:spacing w:beforeAutospacing="1" w:afterAutospacing="1" w:line="240" w:lineRule="auto" w:after="40"/>
        <w:rPr>
          <w:rFonts w:hint="default" w:ascii="Courier New" w:hAnsi="Courier New" w:cs="Courier New"/>
          <w:b/>
          <w:bCs/>
          <w:sz w:val="24"/>
          <w:szCs w:val="24"/>
        </w:rPr>
      </w:pPr>
      <w:r>
        <w:rPr>
          <w:rStyle w:val="92"/>
          <w:rFonts w:hint="default" w:ascii="Times New Roman" w:hAnsi="Times New Roman" w:cs="Courier New" w:eastAsia="Times New Roman"/>
          <w:b w:val="0"/>
          <w:bCs w:val="0"/>
          <w:sz w:val="24"/>
          <w:szCs w:val="24"/>
        </w:rPr>
        <w:t>To implement packet analysis techniques that identify suspicious network activities, unusual traffic patterns, and potential security threats based on predefined detection rules.</w:t>
      </w:r>
      <w:r>
        <w:rPr>
          <w:rFonts w:hint="default" w:ascii="Times New Roman" w:hAnsi="Times New Roman" w:cs="Courier New" w:eastAsia="Times New Roman"/>
          <w:b/>
          <w:bCs/>
          <w:sz w:val="24"/>
          <w:szCs w:val="24"/>
        </w:rPr>
        <w:t xml:space="preserve"> </w:t>
      </w:r>
    </w:p>
    <w:p w14:paraId="3AB4AC8F">
      <w:pPr>
        <w:numPr>
          <w:ilvl w:val="0"/>
          <w:numId w:val="11"/>
        </w:numPr>
        <w:spacing w:beforeAutospacing="1" w:afterAutospacing="1" w:line="240" w:lineRule="auto" w:after="40"/>
        <w:rPr>
          <w:rFonts w:hint="default" w:ascii="Courier New" w:hAnsi="Courier New" w:cs="Courier New"/>
          <w:b/>
          <w:bCs/>
          <w:sz w:val="24"/>
          <w:szCs w:val="24"/>
        </w:rPr>
      </w:pPr>
      <w:r>
        <w:rPr>
          <w:rStyle w:val="92"/>
          <w:rFonts w:hint="default" w:ascii="Times New Roman" w:hAnsi="Times New Roman" w:cs="Courier New" w:eastAsia="Times New Roman"/>
          <w:b w:val="0"/>
          <w:bCs w:val="0"/>
          <w:sz w:val="24"/>
          <w:szCs w:val="24"/>
        </w:rPr>
        <w:t>To design and develop a web-based monitoring dashboard using the Flask framework that enables administrators to monitor network activities, review alerts, and access monitoring logs through an intuitive interface.</w:t>
      </w:r>
      <w:r>
        <w:rPr>
          <w:rFonts w:hint="default" w:ascii="Times New Roman" w:hAnsi="Times New Roman" w:cs="Courier New" w:eastAsia="Times New Roman"/>
          <w:b/>
          <w:bCs/>
          <w:sz w:val="24"/>
          <w:szCs w:val="24"/>
        </w:rPr>
        <w:t xml:space="preserve"> </w:t>
      </w:r>
    </w:p>
    <w:p w14:paraId="407BE6A0">
      <w:pPr>
        <w:numPr>
          <w:ilvl w:val="0"/>
          <w:numId w:val="11"/>
        </w:numPr>
        <w:spacing w:beforeAutospacing="1" w:afterAutospacing="1" w:line="240" w:lineRule="auto" w:after="40"/>
        <w:rPr>
          <w:rFonts w:hint="default" w:ascii="Courier New" w:hAnsi="Courier New" w:cs="Courier New"/>
          <w:b/>
          <w:bCs/>
          <w:sz w:val="24"/>
          <w:szCs w:val="24"/>
        </w:rPr>
      </w:pPr>
      <w:r>
        <w:rPr>
          <w:rStyle w:val="92"/>
          <w:rFonts w:hint="default" w:ascii="Times New Roman" w:hAnsi="Times New Roman" w:cs="Courier New" w:eastAsia="Times New Roman"/>
          <w:b w:val="0"/>
          <w:bCs w:val="0"/>
          <w:sz w:val="24"/>
          <w:szCs w:val="24"/>
        </w:rPr>
        <w:t>To generate real-time notifications and alerts whenever suspicious activities or potential threats are detected.</w:t>
      </w:r>
    </w:p>
    <w:p w14:paraId="319B5623">
      <w:pPr>
        <w:numPr>
          <w:ilvl w:val="0"/>
          <w:numId w:val="11"/>
        </w:numPr>
        <w:spacing w:beforeAutospacing="1" w:afterAutospacing="1" w:line="240" w:lineRule="auto" w:after="40"/>
        <w:rPr>
          <w:rFonts w:hint="default" w:ascii="Courier New" w:hAnsi="Courier New" w:cs="Courier New"/>
          <w:b/>
          <w:bCs/>
          <w:sz w:val="24"/>
          <w:szCs w:val="24"/>
        </w:rPr>
      </w:pPr>
      <w:r>
        <w:rPr>
          <w:rStyle w:val="92"/>
          <w:rFonts w:hint="default" w:ascii="Times New Roman" w:hAnsi="Times New Roman" w:cs="Courier New" w:eastAsia="Times New Roman"/>
          <w:b w:val="0"/>
          <w:bCs w:val="0"/>
          <w:sz w:val="24"/>
          <w:szCs w:val="24"/>
        </w:rPr>
        <w:t>To store captured network events, detected threats, monitoring logs, and related information in a database to support record management, future analysis, and report generation.</w:t>
      </w:r>
      <w:r>
        <w:rPr>
          <w:rFonts w:hint="default" w:ascii="Times New Roman" w:hAnsi="Times New Roman" w:cs="Courier New" w:eastAsia="Times New Roman"/>
          <w:b/>
          <w:bCs/>
          <w:sz w:val="24"/>
          <w:szCs w:val="24"/>
        </w:rPr>
        <w:t xml:space="preserve"> </w:t>
      </w:r>
    </w:p>
    <w:p w14:paraId="2851EC40">
      <w:pPr>
        <w:numPr>
          <w:ilvl w:val="0"/>
          <w:numId w:val="11"/>
        </w:numPr>
        <w:spacing w:beforeAutospacing="1" w:afterAutospacing="1" w:line="240" w:lineRule="auto" w:after="40"/>
        <w:rPr>
          <w:rFonts w:hint="default" w:ascii="Courier New" w:hAnsi="Courier New" w:cs="Courier New"/>
          <w:b/>
          <w:bCs/>
          <w:sz w:val="24"/>
          <w:szCs w:val="24"/>
        </w:rPr>
      </w:pPr>
      <w:r>
        <w:rPr>
          <w:rStyle w:val="92"/>
          <w:rFonts w:hint="default" w:ascii="Times New Roman" w:hAnsi="Times New Roman" w:cs="Courier New" w:eastAsia="Times New Roman"/>
          <w:b w:val="0"/>
          <w:bCs w:val="0"/>
          <w:sz w:val="24"/>
          <w:szCs w:val="24"/>
        </w:rPr>
        <w:t xml:space="preserve">To provide administrators with a centralized platform for reviewing, managing, and analyzing detected security events to improve network-level monitoring and decision-making. </w:t>
      </w:r>
    </w:p>
    <w:p w14:paraId="0ED5CAAD">
      <w:pPr>
        <w:spacing w:beforeAutospacing="1" w:afterAutospacing="1" w:line="480" w:lineRule="auto"/>
        <w:ind w:left="360"/>
        <w:rPr>
          <w:rFonts w:hint="default" w:ascii="Courier New" w:hAnsi="Courier New" w:cs="Courier New"/>
          <w:b/>
          <w:bCs/>
          <w:sz w:val="24"/>
          <w:szCs w:val="24"/>
        </w:rPr>
      </w:pPr>
    </w:p>
    <w:p w14:paraId="331A33B4">
      <w:pPr>
        <w:pStyle w:val="3"/>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Scope and Delimitation</w:t>
      </w:r>
    </w:p>
    <w:p w14:paraId="43C96E2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study focuses on the design, development, and implementation of an Automated Network Threat Detection and Management System intended for small business environments. The developed system was designed to monitor network traffic, capture and analyze network packets, detect suspicious activities, generate security alerts, store monitoring logs, and present detected threats through a web-based monitoring dashboard.</w:t>
      </w:r>
    </w:p>
    <w:p w14:paraId="6C30550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primary purpose of the system is to improve automated network security monitoring and timely detection of potentially malicious network activities. The system also maintains monitoring logs and threat records that can be reviewed by administrators for investigation, reporting, and future reference.</w:t>
      </w:r>
    </w:p>
    <w:p w14:paraId="7349BD1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Specifically, the proposed system includes the following features and capabilities:</w:t>
      </w:r>
    </w:p>
    <w:p w14:paraId="23CEDD0C">
      <w:pPr>
        <w:spacing w:beforeAutospacing="1" w:afterAutospacing="1" w:line="480" w:lineRule="auto"/>
        <w:rPr>
          <w:rFonts w:hint="default" w:ascii="Courier New" w:hAnsi="Courier New" w:cs="Courier New"/>
          <w:color w:val="EE0000"/>
          <w:sz w:val="24"/>
          <w:szCs w:val="24"/>
        </w:rPr>
      </w:pPr>
    </w:p>
    <w:p w14:paraId="2A174685">
      <w:pPr>
        <w:numPr>
          <w:ilvl w:val="0"/>
          <w:numId w:val="12"/>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 xml:space="preserve">Captures network packets through the monitoring system's active network interface using the Scapy library. </w:t>
      </w:r>
    </w:p>
    <w:p w14:paraId="1AD4DF5D">
      <w:pPr>
        <w:numPr>
          <w:ilvl w:val="0"/>
          <w:numId w:val="12"/>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Analyzes captured packets</w:t>
      </w:r>
      <w:r>
        <w:rPr>
          <w:rFonts w:hint="default" w:ascii="Times New Roman" w:hAnsi="Times New Roman" w:cs="Courier New" w:eastAsia="Times New Roman"/>
          <w:sz w:val="24"/>
          <w:szCs w:val="24"/>
        </w:rPr>
        <w:t xml:space="preserve"> to identify suspicious traffic patterns, unauthorized communication attempts, and other predefined indicators of potential security threats. </w:t>
      </w:r>
    </w:p>
    <w:p w14:paraId="0FA968C0">
      <w:pPr>
        <w:numPr>
          <w:ilvl w:val="0"/>
          <w:numId w:val="12"/>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Generates real-time alerts</w:t>
      </w:r>
      <w:r>
        <w:rPr>
          <w:rFonts w:hint="default" w:ascii="Times New Roman" w:hAnsi="Times New Roman" w:cs="Courier New" w:eastAsia="Times New Roman"/>
          <w:sz w:val="24"/>
          <w:szCs w:val="24"/>
        </w:rPr>
        <w:t xml:space="preserve"> whenever suspicious activities or abnormal network behavior are detected. </w:t>
      </w:r>
    </w:p>
    <w:p w14:paraId="2596E370">
      <w:pPr>
        <w:numPr>
          <w:ilvl w:val="0"/>
          <w:numId w:val="12"/>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Stores monitoring logs and detected threat records</w:t>
      </w:r>
      <w:r>
        <w:rPr>
          <w:rFonts w:hint="default" w:ascii="Times New Roman" w:hAnsi="Times New Roman" w:cs="Courier New" w:eastAsia="Times New Roman"/>
          <w:sz w:val="24"/>
          <w:szCs w:val="24"/>
        </w:rPr>
        <w:t xml:space="preserve"> in a database for future review, reporting, and analysis. </w:t>
      </w:r>
    </w:p>
    <w:p w14:paraId="0049E560">
      <w:pPr>
        <w:numPr>
          <w:ilvl w:val="0"/>
          <w:numId w:val="12"/>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Provides a web-based monitoring dashboard</w:t>
      </w:r>
      <w:r>
        <w:rPr>
          <w:rFonts w:hint="default" w:ascii="Times New Roman" w:hAnsi="Times New Roman" w:cs="Courier New" w:eastAsia="Times New Roman"/>
          <w:sz w:val="24"/>
          <w:szCs w:val="24"/>
        </w:rPr>
        <w:t xml:space="preserve"> developed using the Flask framework, allowing administrators to view alerts, monitoring logs, and threat information through a standard web browser. </w:t>
      </w:r>
    </w:p>
    <w:p w14:paraId="6AD53CDC">
      <w:pPr>
        <w:numPr>
          <w:ilvl w:val="0"/>
          <w:numId w:val="12"/>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 xml:space="preserve">Supports continuous monitoring while the application is actively running on the monitoring system. </w:t>
      </w:r>
    </w:p>
    <w:p w14:paraId="780F4F72">
      <w:pPr>
        <w:numPr>
          <w:ilvl w:val="0"/>
          <w:numId w:val="12"/>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Provides basic reporting features</w:t>
      </w:r>
      <w:r>
        <w:rPr>
          <w:rFonts w:hint="default" w:ascii="Times New Roman" w:hAnsi="Times New Roman" w:cs="Courier New" w:eastAsia="Times New Roman"/>
          <w:sz w:val="24"/>
          <w:szCs w:val="24"/>
        </w:rPr>
        <w:t xml:space="preserve"> to assist administrators in reviewing historical monitoring data and detected security events. </w:t>
      </w:r>
    </w:p>
    <w:p w14:paraId="09A38B0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Delimitation of the Study</w:t>
      </w:r>
    </w:p>
    <w:p w14:paraId="207E44A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To clearly define the boundaries of the study, the proposed system has the following limitations:</w:t>
      </w:r>
    </w:p>
    <w:p w14:paraId="67C0F61D">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system is designed as a monitor application  and only monitors network traffic that passes through the monitoring system where it is installed. </w:t>
      </w:r>
    </w:p>
    <w:p w14:paraId="23F0442E">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system </w:t>
      </w:r>
      <w:r>
        <w:rPr>
          <w:rStyle w:val="92"/>
          <w:rFonts w:hint="default" w:ascii="Times New Roman" w:hAnsi="Times New Roman" w:cs="Courier New" w:eastAsia="Times New Roman"/>
          <w:sz w:val="24"/>
          <w:szCs w:val="24"/>
        </w:rPr>
        <w:t>does not monitor enterprise-wide network infrastructures</w:t>
      </w:r>
      <w:r>
        <w:rPr>
          <w:rFonts w:hint="default" w:ascii="Times New Roman" w:hAnsi="Times New Roman" w:cs="Courier New" w:eastAsia="Times New Roman"/>
          <w:sz w:val="24"/>
          <w:szCs w:val="24"/>
        </w:rPr>
        <w:t xml:space="preserve"> or provide centralized monitoring for multiple computers simultaneously. </w:t>
      </w:r>
    </w:p>
    <w:p w14:paraId="296D84CE">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system does not replace commercial antivirus software, network protection platforms, or enterprise intrusion detection systems. Instead, it serves as an additional monitoring tool that enhances network-level visibility. </w:t>
      </w:r>
    </w:p>
    <w:p w14:paraId="0B3B491D">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system </w:t>
      </w:r>
      <w:r>
        <w:rPr>
          <w:rStyle w:val="92"/>
          <w:rFonts w:hint="default" w:ascii="Times New Roman" w:hAnsi="Times New Roman" w:cs="Courier New" w:eastAsia="Times New Roman"/>
          <w:b w:val="0"/>
          <w:bCs w:val="0"/>
          <w:sz w:val="24"/>
          <w:szCs w:val="24"/>
        </w:rPr>
        <w:t>does not prevent or eliminate cyberattacks automatically</w:t>
      </w:r>
      <w:r>
        <w:rPr>
          <w:rFonts w:hint="default" w:ascii="Times New Roman" w:hAnsi="Times New Roman" w:cs="Courier New" w:eastAsia="Times New Roman"/>
          <w:sz w:val="24"/>
          <w:szCs w:val="24"/>
        </w:rPr>
        <w:t xml:space="preserve">. Its primary function is to detect suspicious activities, generate alerts, and provide monitoring information to assist administrators in making security decisions. </w:t>
      </w:r>
    </w:p>
    <w:p w14:paraId="56412DB7">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system </w:t>
      </w:r>
      <w:r>
        <w:rPr>
          <w:rStyle w:val="92"/>
          <w:rFonts w:hint="default" w:ascii="Times New Roman" w:hAnsi="Times New Roman" w:cs="Courier New" w:eastAsia="Times New Roman"/>
          <w:b w:val="0"/>
          <w:bCs w:val="0"/>
          <w:sz w:val="24"/>
          <w:szCs w:val="24"/>
        </w:rPr>
        <w:t>cannot analyze encrypted network traffic beyond the packet header information</w:t>
      </w:r>
      <w:r>
        <w:rPr>
          <w:rFonts w:hint="default" w:ascii="Times New Roman" w:hAnsi="Times New Roman" w:cs="Courier New" w:eastAsia="Times New Roman"/>
          <w:b/>
          <w:bCs/>
          <w:sz w:val="24"/>
          <w:szCs w:val="24"/>
        </w:rPr>
        <w:t xml:space="preserve"> </w:t>
      </w:r>
      <w:r>
        <w:rPr>
          <w:rFonts w:hint="default" w:ascii="Times New Roman" w:hAnsi="Times New Roman" w:cs="Courier New" w:eastAsia="Times New Roman"/>
          <w:sz w:val="24"/>
          <w:szCs w:val="24"/>
        </w:rPr>
        <w:t xml:space="preserve">unless additional decryption mechanisms are implemented. </w:t>
      </w:r>
    </w:p>
    <w:p w14:paraId="6E8C6021">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system does not monitor traffic that is not visible to the monitoring system, including communications between other devices that do not pass through the active network interface. </w:t>
      </w:r>
    </w:p>
    <w:p w14:paraId="2D071BDA">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proposed system </w:t>
      </w:r>
      <w:r>
        <w:rPr>
          <w:rStyle w:val="92"/>
          <w:rFonts w:hint="default" w:ascii="Times New Roman" w:hAnsi="Times New Roman" w:cs="Courier New" w:eastAsia="Times New Roman"/>
          <w:b w:val="0"/>
          <w:bCs w:val="0"/>
          <w:sz w:val="24"/>
          <w:szCs w:val="24"/>
        </w:rPr>
        <w:t>does not incorporate Artificial Intelligence (AI), Machine Learning (ML), or behavioral analytics</w:t>
      </w:r>
      <w:r>
        <w:rPr>
          <w:rFonts w:hint="default" w:ascii="Times New Roman" w:hAnsi="Times New Roman" w:cs="Courier New" w:eastAsia="Times New Roman"/>
          <w:sz w:val="24"/>
          <w:szCs w:val="24"/>
        </w:rPr>
        <w:t xml:space="preserve"> for threat detection. Detection is based on predefined monitoring rules and packet analysis techniques. </w:t>
      </w:r>
    </w:p>
    <w:p w14:paraId="2FBAF19A">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study focuses on small business environments and is not intended for large-scale enterprise networks or cloud-based infrastructures. </w:t>
      </w:r>
    </w:p>
    <w:p w14:paraId="0B009179">
      <w:pPr>
        <w:numPr>
          <w:ilvl w:val="0"/>
          <w:numId w:val="1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system requires the necessary operating system permissions to capture network packets, as packet monitoring depends on access to the network interface used by the system. </w:t>
      </w:r>
    </w:p>
    <w:p w14:paraId="283D99CA">
      <w:pPr>
        <w:pStyle w:val="4"/>
        <w:spacing w:line="480" w:lineRule="auto"/>
        <w:rPr>
          <w:rFonts w:hint="default" w:ascii="Courier New" w:hAnsi="Courier New" w:cs="Courier New"/>
          <w:sz w:val="24"/>
          <w:szCs w:val="24"/>
        </w:rPr>
      </w:pPr>
    </w:p>
    <w:p w14:paraId="50056C57">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Target Users</w:t>
      </w:r>
    </w:p>
    <w:p w14:paraId="29BBA0D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is intended for the following users:</w:t>
      </w:r>
    </w:p>
    <w:p w14:paraId="41D38D0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primary target client for the study is a computer shop, specifically TONY'Z COMPUTER SHOP.</w:t>
      </w:r>
    </w:p>
    <w:p w14:paraId="1436C654">
      <w:pPr>
        <w:numPr>
          <w:ilvl w:val="0"/>
          <w:numId w:val="1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Small business administrators responsible for monitoring system security and network activities. </w:t>
      </w:r>
    </w:p>
    <w:p w14:paraId="16B3F088">
      <w:pPr>
        <w:numPr>
          <w:ilvl w:val="0"/>
          <w:numId w:val="1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Information Technology (IT) personnel who require a lightweight monitoring tool for network-level traffic analysis. </w:t>
      </w:r>
    </w:p>
    <w:p w14:paraId="3495E353">
      <w:pPr>
        <w:numPr>
          <w:ilvl w:val="0"/>
          <w:numId w:val="1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color w:val="000000"/>
          <w:sz w:val="24"/>
          <w:szCs w:val="24"/>
        </w:rPr>
        <w:t>Small businesses</w:t>
      </w:r>
      <w:r>
        <w:rPr>
          <w:rFonts w:hint="default" w:ascii="Times New Roman" w:hAnsi="Times New Roman" w:cs="Courier New" w:eastAsia="Times New Roman"/>
          <w:color w:val="EE0000"/>
          <w:sz w:val="24"/>
          <w:szCs w:val="24"/>
        </w:rPr>
        <w:t xml:space="preserve">  </w:t>
      </w:r>
      <w:r>
        <w:rPr>
          <w:rFonts w:hint="default" w:ascii="Times New Roman" w:hAnsi="Times New Roman" w:cs="Courier New" w:eastAsia="Times New Roman"/>
          <w:sz w:val="24"/>
          <w:szCs w:val="24"/>
        </w:rPr>
        <w:t xml:space="preserve">seeking an affordable and easy-to-use network threat detection solution. </w:t>
      </w:r>
    </w:p>
    <w:p w14:paraId="0289C742">
      <w:pPr>
        <w:numPr>
          <w:ilvl w:val="0"/>
          <w:numId w:val="1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Researchers and students interested in cybersecurity, packet analysis, and network threat detection systems. </w:t>
      </w:r>
    </w:p>
    <w:p w14:paraId="6BD841A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System Platform</w:t>
      </w:r>
    </w:p>
    <w:p w14:paraId="6D9DFAC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is developed as a web-based network monitoring application.</w:t>
      </w:r>
    </w:p>
    <w:p w14:paraId="7FBD715E">
      <w:pPr>
        <w:numPr>
          <w:ilvl w:val="0"/>
          <w:numId w:val="15"/>
        </w:numPr>
        <w:spacing w:beforeAutospacing="1" w:afterAutospacing="1" w:line="240" w:lineRule="auto" w:after="40"/>
        <w:rPr>
          <w:rFonts w:hint="default" w:ascii="Courier New" w:hAnsi="Courier New" w:cs="Courier New"/>
          <w:b/>
          <w:bCs/>
          <w:sz w:val="24"/>
          <w:szCs w:val="24"/>
        </w:rPr>
      </w:pPr>
      <w:r>
        <w:rPr>
          <w:rStyle w:val="92"/>
          <w:rFonts w:hint="default" w:ascii="Times New Roman" w:hAnsi="Times New Roman" w:cs="Courier New" w:eastAsia="Times New Roman"/>
          <w:b w:val="0"/>
          <w:bCs w:val="0"/>
          <w:sz w:val="24"/>
          <w:szCs w:val="24"/>
        </w:rPr>
        <w:t>Programming Language:</w:t>
      </w:r>
      <w:r>
        <w:rPr>
          <w:rFonts w:hint="default" w:ascii="Times New Roman" w:hAnsi="Times New Roman" w:cs="Courier New" w:eastAsia="Times New Roman"/>
          <w:b/>
          <w:bCs/>
          <w:sz w:val="24"/>
          <w:szCs w:val="24"/>
        </w:rPr>
        <w:t xml:space="preserve"> </w:t>
      </w:r>
      <w:r>
        <w:rPr>
          <w:rFonts w:hint="default" w:ascii="Times New Roman" w:hAnsi="Times New Roman" w:cs="Courier New" w:eastAsia="Times New Roman"/>
          <w:sz w:val="24"/>
          <w:szCs w:val="24"/>
        </w:rPr>
        <w:t>Python</w:t>
      </w:r>
      <w:r>
        <w:rPr>
          <w:rFonts w:hint="default" w:ascii="Times New Roman" w:hAnsi="Times New Roman" w:cs="Courier New" w:eastAsia="Times New Roman"/>
          <w:b/>
          <w:bCs/>
          <w:sz w:val="24"/>
          <w:szCs w:val="24"/>
        </w:rPr>
        <w:t xml:space="preserve"> </w:t>
      </w:r>
    </w:p>
    <w:p w14:paraId="3F0F13FC">
      <w:pPr>
        <w:numPr>
          <w:ilvl w:val="0"/>
          <w:numId w:val="15"/>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Packet Analysis Library</w:t>
      </w:r>
      <w:r>
        <w:rPr>
          <w:rStyle w:val="92"/>
          <w:rFonts w:hint="default" w:ascii="Times New Roman" w:hAnsi="Times New Roman" w:cs="Courier New" w:eastAsia="Times New Roman"/>
          <w:sz w:val="24"/>
          <w:szCs w:val="24"/>
        </w:rPr>
        <w:t>:</w:t>
      </w:r>
      <w:r>
        <w:rPr>
          <w:rFonts w:hint="default" w:ascii="Times New Roman" w:hAnsi="Times New Roman" w:cs="Courier New" w:eastAsia="Times New Roman"/>
          <w:sz w:val="24"/>
          <w:szCs w:val="24"/>
        </w:rPr>
        <w:t xml:space="preserve"> Scapy </w:t>
      </w:r>
    </w:p>
    <w:p w14:paraId="7494B654">
      <w:pPr>
        <w:numPr>
          <w:ilvl w:val="0"/>
          <w:numId w:val="15"/>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Web Framework:</w:t>
      </w:r>
      <w:r>
        <w:rPr>
          <w:rFonts w:hint="default" w:ascii="Times New Roman" w:hAnsi="Times New Roman" w:cs="Courier New" w:eastAsia="Times New Roman"/>
          <w:sz w:val="24"/>
          <w:szCs w:val="24"/>
        </w:rPr>
        <w:t xml:space="preserve"> Flask </w:t>
      </w:r>
    </w:p>
    <w:p w14:paraId="78AA649A">
      <w:pPr>
        <w:numPr>
          <w:ilvl w:val="0"/>
          <w:numId w:val="15"/>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Database:</w:t>
      </w:r>
      <w:r>
        <w:rPr>
          <w:rFonts w:hint="default" w:ascii="Times New Roman" w:hAnsi="Times New Roman" w:cs="Courier New" w:eastAsia="Times New Roman"/>
          <w:sz w:val="24"/>
          <w:szCs w:val="24"/>
        </w:rPr>
        <w:t xml:space="preserve"> SQLite or MySQL </w:t>
      </w:r>
    </w:p>
    <w:p w14:paraId="019D16EF">
      <w:pPr>
        <w:numPr>
          <w:ilvl w:val="0"/>
          <w:numId w:val="15"/>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Development Environment:</w:t>
      </w:r>
      <w:r>
        <w:rPr>
          <w:rFonts w:hint="default" w:ascii="Times New Roman" w:hAnsi="Times New Roman" w:cs="Courier New" w:eastAsia="Times New Roman"/>
          <w:sz w:val="24"/>
          <w:szCs w:val="24"/>
        </w:rPr>
        <w:t xml:space="preserve"> Visual Studio Code </w:t>
      </w:r>
    </w:p>
    <w:p w14:paraId="459A0F35">
      <w:pPr>
        <w:numPr>
          <w:ilvl w:val="0"/>
          <w:numId w:val="15"/>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 xml:space="preserve">Operating Environment: Windows-based monitoring system </w:t>
      </w:r>
    </w:p>
    <w:p w14:paraId="73B9B573">
      <w:pPr>
        <w:numPr>
          <w:ilvl w:val="0"/>
          <w:numId w:val="15"/>
        </w:numPr>
        <w:spacing w:beforeAutospacing="1" w:afterAutospacing="1" w:line="240" w:lineRule="auto" w:after="40"/>
        <w:rPr>
          <w:rFonts w:hint="default" w:ascii="Courier New" w:hAnsi="Courier New" w:cs="Courier New"/>
          <w:sz w:val="24"/>
          <w:szCs w:val="24"/>
        </w:rPr>
      </w:pPr>
      <w:r>
        <w:rPr>
          <w:rStyle w:val="92"/>
          <w:rFonts w:hint="default" w:ascii="Times New Roman" w:hAnsi="Times New Roman" w:cs="Courier New" w:eastAsia="Times New Roman"/>
          <w:b w:val="0"/>
          <w:bCs w:val="0"/>
          <w:sz w:val="24"/>
          <w:szCs w:val="24"/>
        </w:rPr>
        <w:t xml:space="preserve">Access Method: Web browser within the monitoring system or authorized local access </w:t>
      </w:r>
    </w:p>
    <w:p w14:paraId="069B29B1">
      <w:pPr>
        <w:spacing w:line="600" w:lineRule="auto"/>
        <w:rPr>
          <w:rFonts w:hint="default" w:ascii="Courier New" w:hAnsi="Courier New" w:cs="Courier New"/>
          <w:sz w:val="24"/>
          <w:szCs w:val="24"/>
        </w:rPr>
      </w:pPr>
    </w:p>
    <w:p w14:paraId="3784593B">
      <w:pPr>
        <w:pStyle w:val="3"/>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 xml:space="preserve"> Significance of the Study</w:t>
      </w:r>
    </w:p>
    <w:p w14:paraId="1ABB20B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development of the  Automated Network Threat Detection and Management System is expected to provide valuable contributions to small business environments, administrators, researchers, students, and future developers. By utilizing Python, Scapy, and Flask, the proposed system offers a practical and cost-effective solution for monitoring network activities from a monitoring system, detecting suspicious network behavior, and assisting administrators in managing potential security threats. The findings and implementation of this study are expected to benefit the following:</w:t>
      </w:r>
    </w:p>
    <w:p w14:paraId="6539F45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Administrators</w:t>
      </w:r>
    </w:p>
    <w:p w14:paraId="24B7441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provides administrators with a convenient and efficient way to monitor network activities from the monitoring system in real time. Through the web-based dashboard, administrators can review captured network packets, receive notifications when suspicious activities are detected, and analyze monitoring logs for security investigation. This allows administrators to respond more quickly to potential threats and improve the overall security of the computer system.</w:t>
      </w:r>
    </w:p>
    <w:p w14:paraId="63325826">
      <w:pPr>
        <w:pStyle w:val="4"/>
        <w:spacing w:line="480" w:lineRule="auto"/>
        <w:rPr>
          <w:rFonts w:hint="default" w:ascii="Courier New" w:hAnsi="Courier New" w:cs="Courier New"/>
          <w:sz w:val="24"/>
          <w:szCs w:val="24"/>
        </w:rPr>
      </w:pPr>
    </w:p>
    <w:p w14:paraId="69F3700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End Users</w:t>
      </w:r>
    </w:p>
    <w:p w14:paraId="6F9A094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Employees and other authorized users benefit from a more secure computing environment because the system continuously monitors network activities occurring on the monitoring system. Although users interact with the system indirectly, the monitoring process helps reduce the risk of unauthorized access, malicious network activities, and other cybersecurity threats that may affect daily operations.</w:t>
      </w:r>
    </w:p>
    <w:p w14:paraId="7FB54AC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Information Technology Personnel</w:t>
      </w:r>
    </w:p>
    <w:p w14:paraId="0E41C0E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IT personnel can use the proposed system as a supplementary monitoring tool to assist in troubleshooting network-related issues and investigating suspicious activities. The monitoring logs, packet information, and generated alerts provide useful data that can support incident analysis, system maintenance, and security management.</w:t>
      </w:r>
    </w:p>
    <w:p w14:paraId="23E8D44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Researchers</w:t>
      </w:r>
    </w:p>
    <w:p w14:paraId="7560234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study contributes to the growing body of knowledge in the fields of cybersecurity, network monitoring, and network-based intrusion detection. Future researchers may use this study as a reference for developing improved threat detection techniques, evaluating network security solutions, or conducting similar studies involving packet analysis and network monitoring.</w:t>
      </w:r>
    </w:p>
    <w:p w14:paraId="66E8A29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Future Developers</w:t>
      </w:r>
    </w:p>
    <w:p w14:paraId="248CD33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provides a foundation for future software developers who intend to enhance network cybersecurity applications. Future improvements may include the integration of artificial intelligence, machine learning, behavioral analysis, cloud-based monitoring, automated response mechanisms, and advanced threat intelligence to improve detection accuracy and overall system performance.</w:t>
      </w:r>
    </w:p>
    <w:p w14:paraId="513E06C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Information Technology Students</w:t>
      </w:r>
    </w:p>
    <w:p w14:paraId="195EB91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Students pursuing Information Technology, Computer Science, or related programs may use this study as a learning resource in software development, cybersecurity, network monitoring, and packet analysis. The project demonstrates how open-source technologies such as Python, Scapy, and Flask can be integrated to develop practical cybersecurity solutions for real-world applications.</w:t>
      </w:r>
    </w:p>
    <w:p w14:paraId="4ACE25F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The Academic Institution</w:t>
      </w:r>
    </w:p>
    <w:p w14:paraId="44AD96B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study may also serve as an additional instructional resource for educational institutions by providing an example of a practical cybersecurity project that combines networking, software engineering, database management, and web application development. It may encourage future students to conduct similar research that addresses current cybersecurity challenges using modern technologies</w:t>
      </w:r>
    </w:p>
    <w:p w14:paraId="73B47FE1">
      <w:pPr>
        <w:pStyle w:val="3"/>
        <w:rPr>
          <w:rFonts w:hint="default" w:ascii="Courier New" w:hAnsi="Courier New" w:cs="Courier New"/>
          <w:sz w:val="24"/>
          <w:szCs w:val="24"/>
        </w:rPr>
      </w:pPr>
      <w:r>
        <w:rPr>
          <w:rStyle w:val="92"/>
          <w:rFonts w:hint="default" w:ascii="Times New Roman" w:hAnsi="Times New Roman" w:cs="Courier New"/>
          <w:b/>
          <w:bCs/>
          <w:sz w:val="20"/>
          <w:szCs w:val="24"/>
        </w:rPr>
        <w:t>1.6 Definition of Terms</w:t>
      </w:r>
    </w:p>
    <w:p w14:paraId="3F4BF0E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following terms are defined to provide a better understanding of the technical concepts and terminology used throughout this study.</w:t>
      </w:r>
    </w:p>
    <w:p w14:paraId="6B07985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Administrator</w:t>
      </w:r>
    </w:p>
    <w:p w14:paraId="3A44500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individual responsible for operating the proposed system, monitoring network activities, reviewing alerts, managing monitoring logs, and responding to detected security incidents.</w:t>
      </w:r>
    </w:p>
    <w:p w14:paraId="4AACFBCD">
      <w:pPr>
        <w:pStyle w:val="4"/>
        <w:spacing w:line="480" w:lineRule="auto"/>
        <w:rPr>
          <w:rFonts w:hint="default" w:ascii="Courier New" w:hAnsi="Courier New" w:cs="Courier New"/>
          <w:sz w:val="24"/>
          <w:szCs w:val="24"/>
        </w:rPr>
      </w:pPr>
    </w:p>
    <w:p w14:paraId="5CB219D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Alert</w:t>
      </w:r>
    </w:p>
    <w:p w14:paraId="5AC750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notification generated by the system whenever suspicious network activities or predefined threat conditions are detected during packet analysis.</w:t>
      </w:r>
    </w:p>
    <w:p w14:paraId="486490F6">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Automated System</w:t>
      </w:r>
    </w:p>
    <w:p w14:paraId="1D344DB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computer-based system capable of performing monitoring, detection, and management tasks with minimal human intervention.</w:t>
      </w:r>
    </w:p>
    <w:p w14:paraId="39CA2B4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Cybersecurity</w:t>
      </w:r>
    </w:p>
    <w:p w14:paraId="388954F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practice of protecting computer systems, networks, applications, and digital information against unauthorized access, cyberattacks, malware, and other security threats.</w:t>
      </w:r>
    </w:p>
    <w:p w14:paraId="0502DAC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Dashboard</w:t>
      </w:r>
    </w:p>
    <w:p w14:paraId="6652162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graphical web-based interface that presents monitoring information, alerts, network logs, and other security-related data in an organized and user-friendly manner.</w:t>
      </w:r>
    </w:p>
    <w:p w14:paraId="31083535">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Database</w:t>
      </w:r>
    </w:p>
    <w:p w14:paraId="0EF480A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structured collection of information used by the system to store administrator accounts, monitoring logs, detected threats, timestamps, and other relevant records for future retrieval and analysis.</w:t>
      </w:r>
    </w:p>
    <w:p w14:paraId="55388DF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Network Security</w:t>
      </w:r>
    </w:p>
    <w:p w14:paraId="4DFDD49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cybersecurity approach that focuses on protecting network-connected computers, laptops, and other network-connected devices from cyber threats through continuous monitoring, detection, and security management.</w:t>
      </w:r>
    </w:p>
    <w:p w14:paraId="758F1B99">
      <w:pPr>
        <w:pStyle w:val="4"/>
        <w:spacing w:line="480" w:lineRule="auto"/>
        <w:rPr>
          <w:rFonts w:hint="default" w:ascii="Courier New" w:hAnsi="Courier New" w:cs="Courier New"/>
          <w:sz w:val="24"/>
          <w:szCs w:val="24"/>
        </w:rPr>
      </w:pPr>
    </w:p>
    <w:p w14:paraId="67AF3927">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Flask</w:t>
      </w:r>
    </w:p>
    <w:p w14:paraId="62B94A5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lightweight Python web application framework used to develop the web-based dashboard that allows administrators to monitor alerts, review logs, and manage detected threats.</w:t>
      </w:r>
    </w:p>
    <w:p w14:paraId="5B9D2CC0">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Network Traffic Monitoring</w:t>
      </w:r>
    </w:p>
    <w:p w14:paraId="24F71D0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cybersecurity monitoring approach in which a software application operates directly on a monitoring system to observe, analyze, and detect suspicious activities from the network traffic visible to that host.</w:t>
      </w:r>
    </w:p>
    <w:p w14:paraId="54362D9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Monitoring Computer</w:t>
      </w:r>
    </w:p>
    <w:p w14:paraId="0E8D88A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computer on which the proposed Automated Network Threat Detection and Management System is installed and executed. The system captures and analyzes packets passing through this computer's network interface.</w:t>
      </w:r>
    </w:p>
    <w:p w14:paraId="4901C0ED">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Intrusion Detection</w:t>
      </w:r>
    </w:p>
    <w:p w14:paraId="70D8AD0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process of identifying unauthorized access attempts, abnormal activities, or suspicious behaviors that may indicate potential cybersecurity threats within a computer system or network.</w:t>
      </w:r>
    </w:p>
    <w:p w14:paraId="5D68581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Monitoring Log</w:t>
      </w:r>
    </w:p>
    <w:p w14:paraId="21AC26F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collection of recorded network events, detected alerts, packet information, timestamps, and monitoring results generated by the system for future review and investigation.</w:t>
      </w:r>
    </w:p>
    <w:p w14:paraId="5BC7BAD2">
      <w:pPr>
        <w:pStyle w:val="4"/>
        <w:spacing w:line="480" w:lineRule="auto"/>
        <w:rPr>
          <w:rFonts w:hint="default" w:ascii="Courier New" w:hAnsi="Courier New" w:cs="Courier New"/>
          <w:sz w:val="24"/>
          <w:szCs w:val="24"/>
        </w:rPr>
      </w:pPr>
    </w:p>
    <w:p w14:paraId="4032E08C">
      <w:pPr>
        <w:pStyle w:val="4"/>
        <w:spacing w:line="480" w:lineRule="auto"/>
        <w:rPr>
          <w:rFonts w:hint="default" w:ascii="Courier New" w:hAnsi="Courier New" w:cs="Courier New"/>
          <w:sz w:val="24"/>
          <w:szCs w:val="24"/>
        </w:rPr>
      </w:pPr>
    </w:p>
    <w:p w14:paraId="1ADA42F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Network Interface</w:t>
      </w:r>
    </w:p>
    <w:p w14:paraId="11C5C65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physical or virtual communication component of a computer that enables it to send and receive network traffic. The proposed system captures packets through the monitoring system's active network interface.</w:t>
      </w:r>
    </w:p>
    <w:p w14:paraId="5526ECC8">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Network Traffic</w:t>
      </w:r>
    </w:p>
    <w:p w14:paraId="3B0EC97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flow of data packets transmitted and received by a computer over a network. The proposed system analyzes this traffic to identify abnormal communication patterns and suspicious activities.</w:t>
      </w:r>
    </w:p>
    <w:p w14:paraId="6C28BE46">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Packet</w:t>
      </w:r>
    </w:p>
    <w:p w14:paraId="0C0B6D8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formatted unit of digital information transmitted over a network. Each packet contains data and control information that can be analyzed to understand network communication.</w:t>
      </w:r>
    </w:p>
    <w:p w14:paraId="52B6B28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Packet Capture</w:t>
      </w:r>
    </w:p>
    <w:p w14:paraId="5E0D4CB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process of intercepting and collecting network packets from a computer's network interface for monitoring and analysis.</w:t>
      </w:r>
    </w:p>
    <w:p w14:paraId="481C755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Packet Inspection</w:t>
      </w:r>
    </w:p>
    <w:p w14:paraId="134AC0A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examination and analysis of captured network packets to identify communication details, traffic behavior, protocol information, and possible security threats.</w:t>
      </w:r>
    </w:p>
    <w:p w14:paraId="3DCB450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Python</w:t>
      </w:r>
    </w:p>
    <w:p w14:paraId="569C8A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high-level programming language widely used for software development, automation, cybersecurity, and network programming. It serves as the primary programming language used in developing the proposed system.</w:t>
      </w:r>
    </w:p>
    <w:p w14:paraId="4EFCBA36">
      <w:pPr>
        <w:pStyle w:val="85"/>
        <w:spacing w:line="480" w:lineRule="auto"/>
        <w:rPr>
          <w:rFonts w:hint="default" w:ascii="Courier New" w:hAnsi="Courier New" w:cs="Courier New"/>
        </w:rPr>
      </w:pPr>
    </w:p>
    <w:p w14:paraId="033C697E">
      <w:pPr>
        <w:pStyle w:val="85"/>
        <w:spacing w:line="480" w:lineRule="auto"/>
        <w:rPr>
          <w:rFonts w:hint="default" w:ascii="Courier New" w:hAnsi="Courier New" w:cs="Courier New"/>
        </w:rPr>
      </w:pPr>
    </w:p>
    <w:p w14:paraId="4F598E67">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Scapy</w:t>
      </w:r>
    </w:p>
    <w:p w14:paraId="2ECCC37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 open-source Python library used for capturing, creating, manipulating, and analyzing network packets. It serves as the primary packet analysis tool utilized by the proposed Automated Network Threat Detection and Management System.</w:t>
      </w:r>
    </w:p>
    <w:p w14:paraId="4D5C15A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Suspicious Activity</w:t>
      </w:r>
    </w:p>
    <w:p w14:paraId="6025A19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Any unusual or unauthorized network behavior that may indicate a potential cybersecurity threat, including abnormal traffic patterns, unexpected communication attempts, or unauthorized access attempts.</w:t>
      </w:r>
    </w:p>
    <w:p w14:paraId="05AF62C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Threat Detection</w:t>
      </w:r>
    </w:p>
    <w:p w14:paraId="381C76F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process of identifying potential cybersecurity threats by analyzing captured network traffic and comparing observed behavior against predefined detection rules.</w:t>
      </w:r>
    </w:p>
    <w:p w14:paraId="7EF3085E">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Web-Based Monitoring System</w:t>
      </w:r>
    </w:p>
    <w:p w14:paraId="1A049AD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monitoring application that provides administrators with access to network monitoring information, alerts, reports, and security logs through a standard web browser using the Flask framework.</w:t>
      </w:r>
    </w:p>
    <w:p w14:paraId="39DE74CA">
      <w:pPr>
        <w:pStyle w:val="85"/>
        <w:spacing w:line="480" w:lineRule="auto"/>
        <w:rPr>
          <w:rFonts w:hint="default" w:ascii="Courier New" w:hAnsi="Courier New" w:cs="Courier New"/>
        </w:rPr>
      </w:pPr>
    </w:p>
    <w:p w14:paraId="18AECE22">
      <w:pPr>
        <w:spacing w:line="600" w:lineRule="auto"/>
        <w:rPr>
          <w:rFonts w:hint="default" w:ascii="Courier New" w:hAnsi="Courier New" w:cs="Courier New"/>
          <w:b/>
          <w:bCs/>
          <w:sz w:val="24"/>
          <w:szCs w:val="24"/>
        </w:rPr>
      </w:pPr>
    </w:p>
    <w:p w14:paraId="096A6D81">
      <w:pPr>
        <w:spacing w:line="600" w:lineRule="auto"/>
        <w:rPr>
          <w:rFonts w:hint="default" w:ascii="Courier New" w:hAnsi="Courier New" w:cs="Courier New"/>
          <w:b/>
          <w:bCs/>
          <w:sz w:val="24"/>
          <w:szCs w:val="24"/>
        </w:rPr>
      </w:pPr>
    </w:p>
    <w:p w14:paraId="21D9115C">
      <w:pPr>
        <w:pStyle w:val="3"/>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Conceptual Framework</w:t>
      </w:r>
    </w:p>
    <w:p w14:paraId="0653E58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conceptual framework of the study presents the overall flow and structure of the proposed Automated Network Threat Detection and Management System. It illustrates how the system gathers data from the network, processes and analyzes traffic behavior, and generates outputs that help administrators monitor suspicious activities within the network environment. The conceptual framework serves as the foundation of the study because it explains the relationship between the major components of the system and how each component contributes to achieving the objectives of the research.</w:t>
      </w:r>
    </w:p>
    <w:p w14:paraId="6CDEC34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framework follows the Input-Process-Output structure, where network traffic data serves as the input, packet capturing and traffic analysis act as the process, and </w:t>
      </w:r>
    </w:p>
    <w:p w14:paraId="45EE525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monitoring results, alerts, and reports become the outputs of the system. Through this framework, the researchers can better understand how data flows within the system and how the proposed monitoring mechanism operates within a small business network environment.</w:t>
      </w:r>
    </w:p>
    <w:p w14:paraId="78232C8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conceptual framework is important because it provides a visual and theoretical representation of the proposed system. It also guides the researchers during the planning, development, testing, and implementation phases of the study. By using this framework, the researchers can ensure that all components of the system work together properly to achieve efficient network monitoring and threat detection.</w:t>
      </w:r>
    </w:p>
    <w:p w14:paraId="2A9F788C">
      <w:pPr>
        <w:pStyle w:val="85"/>
        <w:spacing w:line="240" w:lineRule="auto" w:after="40"/>
        <w:rPr>
          <w:rFonts w:hint="default" w:ascii="Courier New" w:hAnsi="Courier New" w:cs="Courier New"/>
          <w:b/>
          <w:bCs/>
        </w:rPr>
      </w:pPr>
      <w:r>
        <w:rPr>
          <w:rFonts w:hint="default" w:ascii="Times New Roman" w:hAnsi="Times New Roman" w:cs="Courier New" w:eastAsia="Times New Roman"/>
          <w:sz w:val="20"/>
        </w:rPr>
        <w:t>The framework consists of three major parts namely the Input, Process, and Output stages. Each stage performs a specific role in the operation of the proposed system..</w:t>
      </w:r>
    </w:p>
    <w:p w14:paraId="7737040C">
      <w:pPr>
        <w:spacing w:line="600" w:lineRule="auto"/>
        <w:rPr>
          <w:rFonts w:hint="default" w:ascii="Courier New" w:hAnsi="Courier New" w:cs="Courier New"/>
          <w:b/>
          <w:bCs/>
          <w:sz w:val="24"/>
          <w:szCs w:val="24"/>
        </w:rPr>
      </w:pPr>
    </w:p>
    <w:p w14:paraId="64DF23F1">
      <w:pPr>
        <w:pStyle w:val="4"/>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Input</w:t>
      </w:r>
    </w:p>
    <w:p w14:paraId="0C3E5AD5">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The input stage includes all the information, resources, and data required for the operation of the system. These inputs serve as the raw information that the system needs to analyze and monitor network activities within the network environment.</w:t>
      </w:r>
    </w:p>
    <w:p w14:paraId="162ECC3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of the primary inputs of the system is network traffic data. Network traffic refers to the communication and flow of data between devices connected within the same network. This traffic may include file transfers, internet communication, device requests, and other forms of digital communication occurring within the network environment. Monitoring network traffic is essential because it provides valuable information regarding the activities occurring between connected devices.</w:t>
      </w:r>
    </w:p>
    <w:p w14:paraId="752995B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Another important input is packet information. Packets are units of data transmitted within a network. Each packet contains information such as source IP address, destination </w:t>
      </w:r>
    </w:p>
    <w:p w14:paraId="4D8DC4F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IP address, protocol type, packet size, and communication details. These packet details help the system identify unusual communication behavior and suspicious traffic patterns within the network.</w:t>
      </w:r>
    </w:p>
    <w:p w14:paraId="3060B19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Connected devices also form part of the input stage. Devices such as computers, laptops, printers, mobile phones, and servers generate network traffic that can be monitored and analyzed by the system. Every connected device contributes to the overall network activity within the local environment. Monitoring these devices helps administrators identify unknown or unauthorized devices connected to the network.</w:t>
      </w:r>
    </w:p>
    <w:p w14:paraId="444B452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Suspicious activities and abnormal traffic behavior are also considered as inputs because they help the system determine whether unusual events are occurring within the network. Examples include repeated connection attempts, unusual traffic spikes, unauthorized </w:t>
      </w:r>
    </w:p>
    <w:p w14:paraId="0AB0DF1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access requests, and suspicious communication patterns between devices. These activities may indicate possible security threats or unauthorized network behavior.</w:t>
      </w:r>
    </w:p>
    <w:p w14:paraId="640E9B8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administrator is another important component within the input stage. The administrator interacts with the monitoring dashboard, reviews alerts, checks logs, and manages monitoring activities within the system. Through administrator interaction, the system becomes more effective in responding to detected threats and suspicious network behavior.</w:t>
      </w:r>
    </w:p>
    <w:p w14:paraId="51537DE5">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The inputs of the system include the following:</w:t>
      </w:r>
    </w:p>
    <w:p w14:paraId="48BC8BAD">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Network traffic data</w:t>
      </w:r>
    </w:p>
    <w:p w14:paraId="50D4E573">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Connected devices within the network</w:t>
      </w:r>
    </w:p>
    <w:p w14:paraId="6BF7426D">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Packet information</w:t>
      </w:r>
    </w:p>
    <w:p w14:paraId="002C82B6">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Suspicious traffic activities</w:t>
      </w:r>
    </w:p>
    <w:p w14:paraId="15808396">
      <w:pPr>
        <w:pStyle w:val="4"/>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Process</w:t>
      </w:r>
    </w:p>
    <w:p w14:paraId="15734F8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process stage refers to all operations and procedures performed by the system to analyze network traffic and identify suspicious activities. This stage is considered the core component of the proposed Automated Network Threat Detection and Management System because it transforms raw traffic data into meaningful monitoring information.</w:t>
      </w:r>
    </w:p>
    <w:p w14:paraId="3337064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first process performed by the system is packet capturing. Using Scapy, the system captures packets transmitted within the network environment in real time. Packet capturing allows the system to collect detailed traffic information from connected devices and communication activities within the network.</w:t>
      </w:r>
    </w:p>
    <w:p w14:paraId="696B609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After packet capturing, the system proceeds to traffic analysis. During this process, the captured packets are inspected and analyzed to identify unusual communication behavior </w:t>
      </w:r>
    </w:p>
    <w:p w14:paraId="27A17F7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and suspicious traffic patterns. The system examines packet details such as IP addresses, protocols, communication frequency, and packet behavior. Through traffic analysis, the system can determine whether certain activities may indicate unauthorized access or suspicious network behavior.</w:t>
      </w:r>
    </w:p>
    <w:p w14:paraId="32B9EEF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next process involves threat detection. The system compares traffic behavior against predefined monitoring conditions to determine whether suspicious activities exist within the network. Examples of suspicious behavior include repeated failed connection </w:t>
      </w:r>
    </w:p>
    <w:p w14:paraId="32C77E8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attempts, unknown device communication, abnormal traffic spikes, and unusual packet transmission behavior.</w:t>
      </w:r>
    </w:p>
    <w:p w14:paraId="326B794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Whenever suspicious activities are detected, the system automatically generates alerts and notifications. Alert generation is important because it informs administrators about possible threats within the network environment. Real-time alerts improve response time </w:t>
      </w:r>
    </w:p>
    <w:p w14:paraId="3BE012B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and allow administrators to take immediate action before the situation becomes more serious.</w:t>
      </w:r>
    </w:p>
    <w:p w14:paraId="7A5D19B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also performs data storage and logging processes. All detected activities, generated alerts, and monitoring records are stored in the database for future review and analysis. Data storage helps administrators maintain monitoring history and review previous incidents whenever necessary.</w:t>
      </w:r>
    </w:p>
    <w:p w14:paraId="385D9D1B">
      <w:pPr>
        <w:pStyle w:val="85"/>
        <w:spacing w:line="240" w:lineRule="auto" w:after="40"/>
        <w:rPr>
          <w:rFonts w:hint="default" w:ascii="Courier New" w:hAnsi="Courier New" w:cs="Courier New"/>
          <w:b/>
          <w:bCs/>
        </w:rPr>
      </w:pPr>
      <w:r>
        <w:rPr>
          <w:rFonts w:hint="default" w:ascii="Times New Roman" w:hAnsi="Times New Roman" w:cs="Courier New" w:eastAsia="Times New Roman"/>
          <w:sz w:val="20"/>
        </w:rPr>
        <w:t>Lastly, the Flask framework is used to display monitoring information through a web-based dashboard. The dashboard provides administrators with a centralized interface for viewing network activities, monitoring logs, and generated alerts. This improves accessibility and allows administrators to monitor the system more efficiently through a browser-based platform.</w:t>
      </w:r>
    </w:p>
    <w:p w14:paraId="4D5BDD37">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The system performs the following processes:</w:t>
      </w:r>
    </w:p>
    <w:p w14:paraId="3F2EBA22">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Packet capturing using Scapy</w:t>
      </w:r>
    </w:p>
    <w:p w14:paraId="49F452CC">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Traffic monitoring and analysis</w:t>
      </w:r>
    </w:p>
    <w:p w14:paraId="7E284104">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Detection of suspicious activities</w:t>
      </w:r>
    </w:p>
    <w:p w14:paraId="39B92D08">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Alert generation</w:t>
      </w:r>
    </w:p>
    <w:p w14:paraId="5714D26B">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 storage and logging</w:t>
      </w:r>
    </w:p>
    <w:p w14:paraId="6A418653">
      <w:pPr>
        <w:numPr>
          <w:ilvl w:val="0"/>
          <w:numId w:val="16"/>
        </w:numPr>
        <w:spacing w:line="240" w:lineRule="auto" w:after="40"/>
        <w:rPr>
          <w:rFonts w:hint="default" w:ascii="Courier New" w:hAnsi="Courier New" w:cs="Courier New"/>
          <w:b/>
          <w:bCs/>
          <w:sz w:val="24"/>
          <w:szCs w:val="24"/>
        </w:rPr>
      </w:pPr>
      <w:r>
        <w:rPr>
          <w:rFonts w:hint="default" w:ascii="Times New Roman" w:hAnsi="Times New Roman" w:cs="Courier New" w:eastAsia="Times New Roman"/>
          <w:sz w:val="24"/>
          <w:szCs w:val="24"/>
        </w:rPr>
        <w:t>Display of monitoring results through Flask dashboard</w:t>
      </w:r>
    </w:p>
    <w:p w14:paraId="6909D774">
      <w:pPr>
        <w:pStyle w:val="4"/>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Output</w:t>
      </w:r>
    </w:p>
    <w:p w14:paraId="7C212A0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output stage represents the final results generated by the proposed system after processing and analyzing network traffic data. These outputs provide administrators with important monitoring information and improve network visibility within the local office environment.</w:t>
      </w:r>
    </w:p>
    <w:p w14:paraId="5D506D7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of the main outputs of the system is threat alerts and notifications. Whenever suspicious activities are detected, the system generates alerts that notify administrators about potential threats within the network. These alerts allow administrators to respond quickly and investigate suspicious activities before they affect the entire network infrastructure.</w:t>
      </w:r>
    </w:p>
    <w:p w14:paraId="7795491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Another important output is the monitoring dashboard. The dashboard serves as a centralized platform where administrators can observe network traffic behavior, connected devices, monitoring logs, and generated alerts. Through the dashboard, administrators can monitor network activities in real time without relying on complicated command-line monitoring tools.</w:t>
      </w:r>
    </w:p>
    <w:p w14:paraId="5D67AB7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also produces network activity logs and reports. Logs contain records of detected suspicious activities, traffic behavior, connected devices, timestamps, and generated alerts. These records help administrators review previous monitoring events and analyze recurring security issues within the network environment.</w:t>
      </w:r>
    </w:p>
    <w:p w14:paraId="1D571132">
      <w:pPr>
        <w:pStyle w:val="85"/>
        <w:spacing w:line="240" w:lineRule="auto" w:after="40"/>
        <w:rPr>
          <w:rFonts w:hint="default" w:ascii="Courier New" w:hAnsi="Courier New" w:cs="Courier New"/>
          <w:b/>
          <w:bCs/>
        </w:rPr>
      </w:pPr>
      <w:r>
        <w:rPr>
          <w:rFonts w:hint="default" w:ascii="Times New Roman" w:hAnsi="Times New Roman" w:cs="Courier New" w:eastAsia="Times New Roman"/>
          <w:sz w:val="20"/>
        </w:rPr>
        <w:t>Reports generated by the system may also assist administrators in evaluating network performance and identifying potential vulnerabilities. Stored monitoring records provide valuable information for future analysis and security management purposes.</w:t>
      </w:r>
    </w:p>
    <w:p w14:paraId="7F633506">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The expected outputs of the system are:</w:t>
      </w:r>
    </w:p>
    <w:p w14:paraId="6E41AFD8">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Threat alerts and notifications</w:t>
      </w:r>
    </w:p>
    <w:p w14:paraId="59E6B2B9">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Monitoring dashboard</w:t>
      </w:r>
    </w:p>
    <w:p w14:paraId="7EFAB810">
      <w:pPr>
        <w:numPr>
          <w:ilvl w:val="0"/>
          <w:numId w:val="16"/>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Stored network logs</w:t>
      </w:r>
    </w:p>
    <w:p w14:paraId="461EAC8E">
      <w:pPr>
        <w:numPr>
          <w:ilvl w:val="0"/>
          <w:numId w:val="16"/>
        </w:numPr>
        <w:spacing w:line="240" w:lineRule="auto" w:after="40"/>
        <w:rPr>
          <w:rFonts w:hint="default" w:ascii="Courier New" w:hAnsi="Courier New" w:cs="Courier New"/>
          <w:b/>
          <w:bCs/>
          <w:sz w:val="24"/>
          <w:szCs w:val="24"/>
        </w:rPr>
      </w:pPr>
      <w:r>
        <w:rPr>
          <w:rFonts w:hint="default" w:ascii="Times New Roman" w:hAnsi="Times New Roman" w:cs="Courier New" w:eastAsia="Times New Roman"/>
          <w:sz w:val="24"/>
          <w:szCs w:val="24"/>
        </w:rPr>
        <w:t>Detected suspicious activities report</w:t>
      </w:r>
    </w:p>
    <w:p w14:paraId="19168155">
      <w:pPr>
        <w:spacing w:line="600" w:lineRule="auto"/>
        <w:rPr>
          <w:rFonts w:hint="default" w:ascii="Courier New" w:hAnsi="Courier New" w:cs="Courier New"/>
          <w:b/>
          <w:bCs/>
          <w:sz w:val="24"/>
          <w:szCs w:val="24"/>
        </w:rPr>
      </w:pPr>
    </w:p>
    <w:p w14:paraId="28A24B12">
      <w:pPr>
        <w:pStyle w:val="3"/>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Theoretical Framework</w:t>
      </w:r>
    </w:p>
    <w:p w14:paraId="0B45C2A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theoretical framework of the study presents the theories and concepts that serve as the foundation of the proposed Automated Network Threat Detection and Management System. These theories explain the principles behind network monitoring, intrusion detection, information management, and client-server communication within network environments.</w:t>
      </w:r>
    </w:p>
    <w:p w14:paraId="7272352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theoretical framework guides the researchers in understanding how monitoring systems operate and how traffic analysis can improve network security. It also explains the relationship between network activities, system processes, and monitoring outputs within the proposed study.</w:t>
      </w:r>
    </w:p>
    <w:p w14:paraId="6CD453A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study is mainly supported by Intrusion Detection Theory, Network Monitoring Theory, Client-Server Architecture Theory, and Information System Theory. These theories provide the necessary concepts and principles needed for the development and implementation of the proposed system..</w:t>
      </w:r>
    </w:p>
    <w:p w14:paraId="6D2222BC">
      <w:pPr>
        <w:spacing w:line="600" w:lineRule="auto"/>
        <w:rPr>
          <w:rFonts w:hint="default" w:ascii="Courier New" w:hAnsi="Courier New" w:cs="Courier New"/>
          <w:b/>
          <w:bCs/>
          <w:sz w:val="24"/>
          <w:szCs w:val="24"/>
        </w:rPr>
      </w:pPr>
    </w:p>
    <w:p w14:paraId="0D53DC18">
      <w:pPr>
        <w:pStyle w:val="4"/>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Intrusion Detection Theory</w:t>
      </w:r>
    </w:p>
    <w:p w14:paraId="7F87FA0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Intrusion Detection Theory explains that monitoring and analyzing network traffic can help identify suspicious activities, malicious behavior, and unauthorized access attempts within a network environment. Intrusion detection systems are designed to observe communication patterns and detect activities that may indicate security threats or attacks.</w:t>
      </w:r>
    </w:p>
    <w:p w14:paraId="1D8CEF3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According to this theory, unusual traffic behavior such as repeated failed login attempts, unauthorized access requests, abnormal communication patterns, and suspicious traffic spikes may indicate possible cyber threats. By continuously monitoring network activities, </w:t>
      </w:r>
    </w:p>
    <w:p w14:paraId="244DC4F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intrusion detection systems improve visibility and help administrators respond quickly to suspicious events before they cause significant damage to the network.</w:t>
      </w:r>
    </w:p>
    <w:p w14:paraId="73C4F08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Intrusion detection systems may use different techniques such as signature-based detection, anomaly-based detection, and behavior analysis to identify threats. Signature-based detection identifies known attack patterns, while anomaly-based detection focuses on identifying unusual behavior that deviates from normal network activities.</w:t>
      </w:r>
    </w:p>
    <w:p w14:paraId="609247D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study applies Intrusion Detection Theory through the use of Scapy for packet capturing and traffic analysis. The system continuously monitors network traffic and analyzes packet behavior to identify suspicious activities occurring within connected devices. Whenever abnormal behavior is detected, the system generates alerts to notify administrators about possible threats within the network.</w:t>
      </w:r>
    </w:p>
    <w:p w14:paraId="614BF022">
      <w:pPr>
        <w:pStyle w:val="85"/>
        <w:spacing w:line="240" w:lineRule="auto" w:after="40"/>
        <w:rPr>
          <w:rFonts w:hint="default" w:ascii="Courier New" w:hAnsi="Courier New" w:cs="Courier New"/>
          <w:b/>
          <w:bCs/>
        </w:rPr>
      </w:pPr>
      <w:r>
        <w:rPr>
          <w:rFonts w:hint="default" w:ascii="Times New Roman" w:hAnsi="Times New Roman" w:cs="Courier New" w:eastAsia="Times New Roman"/>
          <w:sz w:val="20"/>
        </w:rPr>
        <w:t>This theory is highly relevant to the study because the proposed system focuses on automated threat detection, traffic monitoring, and alert generation within network environments. Intrusion Detection Theory supports the development of a monitoring system capable of improving network security and identifying suspicious communication behavior in real time.</w:t>
      </w:r>
    </w:p>
    <w:p w14:paraId="2DC2CB61">
      <w:pPr>
        <w:spacing w:line="600" w:lineRule="auto"/>
        <w:rPr>
          <w:rFonts w:hint="default" w:ascii="Courier New" w:hAnsi="Courier New" w:cs="Courier New"/>
          <w:b/>
          <w:bCs/>
          <w:sz w:val="24"/>
          <w:szCs w:val="24"/>
        </w:rPr>
      </w:pPr>
    </w:p>
    <w:p w14:paraId="4D435B5B">
      <w:pPr>
        <w:pStyle w:val="4"/>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Network Monitoring Theory</w:t>
      </w:r>
    </w:p>
    <w:p w14:paraId="6097B758">
      <w:pPr>
        <w:spacing w:line="240" w:lineRule="auto" w:after="40"/>
        <w:rPr>
          <w:rFonts w:hint="default" w:ascii="Courier New" w:hAnsi="Courier New" w:cs="Courier New"/>
          <w:b/>
          <w:bCs/>
          <w:sz w:val="24"/>
          <w:szCs w:val="24"/>
        </w:rPr>
      </w:pPr>
      <w:r>
        <w:rPr>
          <w:rFonts w:hint="default" w:ascii="Times New Roman" w:hAnsi="Times New Roman" w:cs="Courier New" w:eastAsia="Times New Roman"/>
          <w:sz w:val="24"/>
          <w:szCs w:val="24"/>
        </w:rPr>
        <w:t>Network Monitoring Theory emphasizes the importance of continuously observing network activities to maintain network stability, improve visibility, and detect unusual behavior. Continuous monitoring allows administrators to identify problems and respond to threats immediately.</w:t>
      </w:r>
    </w:p>
    <w:p w14:paraId="31066673">
      <w:pPr>
        <w:pStyle w:val="4"/>
        <w:spacing w:line="240" w:lineRule="auto" w:after="40"/>
        <w:rPr>
          <w:rFonts w:hint="default" w:ascii="Courier New" w:hAnsi="Courier New" w:cs="Courier New"/>
          <w:b/>
          <w:bCs/>
          <w:sz w:val="24"/>
          <w:szCs w:val="24"/>
        </w:rPr>
      </w:pPr>
      <w:r>
        <w:rPr>
          <w:rFonts w:hint="default" w:ascii="Times New Roman" w:hAnsi="Times New Roman" w:cs="Courier New" w:eastAsia="Times New Roman"/>
          <w:b/>
          <w:bCs/>
          <w:sz w:val="20"/>
          <w:szCs w:val="24"/>
        </w:rPr>
        <w:t>Client-Server Architecture Theory</w:t>
      </w:r>
    </w:p>
    <w:p w14:paraId="20316787">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The proposed system follows a client-server architecture in which the server performs packet analysis and threat detection while client devices access monitoring information through a web browser. This architecture improves accessibility and centralized management within the network environment.</w:t>
      </w:r>
    </w:p>
    <w:p w14:paraId="0DD3F777">
      <w:pPr>
        <w:spacing w:line="600" w:lineRule="auto"/>
        <w:rPr>
          <w:rFonts w:hint="default" w:ascii="Courier New" w:hAnsi="Courier New" w:cs="Courier New"/>
          <w:sz w:val="24"/>
          <w:szCs w:val="24"/>
        </w:rPr>
      </w:pPr>
    </w:p>
    <w:p w14:paraId="145BDC92">
      <w:pPr>
        <w:pStyle w:val="4"/>
        <w:spacing w:line="240" w:lineRule="auto" w:after="40"/>
        <w:rPr>
          <w:rFonts w:hint="default" w:ascii="Courier New" w:hAnsi="Courier New" w:eastAsia="SimSun" w:cs="Courier New"/>
          <w:b/>
          <w:bCs/>
          <w:sz w:val="24"/>
          <w:szCs w:val="24"/>
        </w:rPr>
      </w:pPr>
      <w:r>
        <w:rPr>
          <w:rFonts w:hint="default" w:ascii="Times New Roman" w:hAnsi="Times New Roman" w:eastAsia="Times New Roman" w:cs="Courier New"/>
          <w:b/>
          <w:bCs/>
          <w:sz w:val="20"/>
          <w:szCs w:val="24"/>
        </w:rPr>
        <w:t>Input-Process-Output (IPO) Model</w:t>
      </w:r>
    </w:p>
    <w:p w14:paraId="27581F7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Input–Process–Output (IPO) Model is a conceptual framework that illustrates how the proposed Automated Network Threat Detection and Management System transforms network data into meaningful information for monitoring and threat management. The model demonstrates the flow of information from the point where network packets are captured by the monitoring system, through the processes of packet analysis and threat detection, until the results are presented to the administrator through a web-based dashboard.</w:t>
      </w:r>
    </w:p>
    <w:p w14:paraId="38311B4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IPO model serves as a guide in understanding the overall operation of the proposed system. It identifies the data required by the system (Input), the activities performed to process the collected information (Process), and the results produced after processing (Output). This model provides a clear representation of how the system supports administrators in monitoring network activities and identifying potential security threats.</w:t>
      </w:r>
    </w:p>
    <w:p w14:paraId="69358436">
      <w:pPr>
        <w:spacing w:line="600" w:lineRule="auto"/>
        <w:rPr>
          <w:rFonts w:hint="default" w:ascii="Courier New" w:hAnsi="Courier New" w:eastAsia="SimSun" w:cs="Courier New"/>
          <w:b/>
          <w:bCs/>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88"/>
        <w:gridCol w:w="2882"/>
        <w:gridCol w:w="2875"/>
      </w:tblGrid>
      <w:tr w14:paraId="075C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52" w:type="dxa"/>
          </w:tcPr>
          <w:p w14:paraId="12CA6290">
            <w:pPr>
              <w:spacing w:line="600" w:lineRule="auto"/>
              <w:jc w:val="center"/>
              <w:rPr>
                <w:rFonts w:hint="default" w:ascii="Courier New" w:hAnsi="Courier New" w:eastAsia="SimSun" w:cs="Courier New"/>
                <w:b/>
                <w:bCs/>
                <w:sz w:val="24"/>
                <w:szCs w:val="24"/>
              </w:rPr>
            </w:pPr>
            <w:r>
              <w:rPr>
                <w:rFonts w:hint="default" w:ascii="Times New Roman" w:hAnsi="Times New Roman" w:eastAsia="SimSun" w:cs="Courier New"/>
                <w:b/>
                <w:bCs/>
                <w:sz w:val="16"/>
                <w:szCs w:val="24"/>
              </w:rPr>
              <w:t>Input</w:t>
            </w:r>
          </w:p>
        </w:tc>
        <w:tc>
          <w:tcPr>
            <w:tcW w:w="2952" w:type="dxa"/>
          </w:tcPr>
          <w:p w14:paraId="42DBE68E">
            <w:pPr>
              <w:spacing w:line="600" w:lineRule="auto"/>
              <w:jc w:val="center"/>
              <w:rPr>
                <w:rFonts w:hint="default" w:ascii="Courier New" w:hAnsi="Courier New" w:eastAsia="SimSun" w:cs="Courier New"/>
                <w:b/>
                <w:bCs/>
                <w:sz w:val="24"/>
                <w:szCs w:val="24"/>
              </w:rPr>
            </w:pPr>
            <w:r>
              <w:rPr>
                <w:rFonts w:hint="default" w:ascii="Times New Roman" w:hAnsi="Times New Roman" w:eastAsia="SimSun" w:cs="Courier New"/>
                <w:b/>
                <w:bCs/>
                <w:sz w:val="16"/>
                <w:szCs w:val="24"/>
              </w:rPr>
              <w:t>Process</w:t>
            </w:r>
          </w:p>
        </w:tc>
        <w:tc>
          <w:tcPr>
            <w:tcW w:w="2952" w:type="dxa"/>
          </w:tcPr>
          <w:p w14:paraId="76421542">
            <w:pPr>
              <w:spacing w:line="600" w:lineRule="auto"/>
              <w:jc w:val="center"/>
              <w:rPr>
                <w:rFonts w:hint="default" w:ascii="Courier New" w:hAnsi="Courier New" w:eastAsia="SimSun" w:cs="Courier New"/>
                <w:b/>
                <w:bCs/>
                <w:sz w:val="24"/>
                <w:szCs w:val="24"/>
              </w:rPr>
            </w:pPr>
            <w:r>
              <w:rPr>
                <w:rFonts w:hint="default" w:ascii="Times New Roman" w:hAnsi="Times New Roman" w:eastAsia="SimSun" w:cs="Courier New"/>
                <w:b/>
                <w:bCs/>
                <w:sz w:val="16"/>
                <w:szCs w:val="24"/>
              </w:rPr>
              <w:t>Output</w:t>
            </w:r>
          </w:p>
        </w:tc>
      </w:tr>
      <w:tr w14:paraId="4D3B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952" w:type="dxa"/>
          </w:tcPr>
          <w:p w14:paraId="0A1B51A6">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 xml:space="preserve">Host network Traffic </w:t>
            </w:r>
          </w:p>
        </w:tc>
        <w:tc>
          <w:tcPr>
            <w:tcW w:w="2952" w:type="dxa"/>
          </w:tcPr>
          <w:p w14:paraId="6BC1F18A">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Packet Capture scapy</w:t>
            </w:r>
          </w:p>
        </w:tc>
        <w:tc>
          <w:tcPr>
            <w:tcW w:w="2952" w:type="dxa"/>
          </w:tcPr>
          <w:p w14:paraId="20791628">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Real time Allert</w:t>
            </w:r>
          </w:p>
        </w:tc>
      </w:tr>
      <w:tr w14:paraId="28BC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952" w:type="dxa"/>
          </w:tcPr>
          <w:p w14:paraId="3E66F021">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Incoming Packets</w:t>
            </w:r>
          </w:p>
        </w:tc>
        <w:tc>
          <w:tcPr>
            <w:tcW w:w="2952" w:type="dxa"/>
          </w:tcPr>
          <w:p w14:paraId="372DD141">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Packet Analysis</w:t>
            </w:r>
          </w:p>
        </w:tc>
        <w:tc>
          <w:tcPr>
            <w:tcW w:w="2952" w:type="dxa"/>
          </w:tcPr>
          <w:p w14:paraId="625CE3E9">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Monitor Log</w:t>
            </w:r>
          </w:p>
        </w:tc>
      </w:tr>
      <w:tr w14:paraId="45D3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952" w:type="dxa"/>
          </w:tcPr>
          <w:p w14:paraId="2DC5DE35">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Outgoing Packets</w:t>
            </w:r>
          </w:p>
        </w:tc>
        <w:tc>
          <w:tcPr>
            <w:tcW w:w="2952" w:type="dxa"/>
          </w:tcPr>
          <w:p w14:paraId="267EFD81">
            <w:pPr>
              <w:spacing w:line="600" w:lineRule="auto"/>
              <w:jc w:val="left"/>
              <w:rPr>
                <w:rFonts w:hint="default" w:ascii="Courier New" w:hAnsi="Courier New" w:eastAsia="SimSun" w:cs="Courier New"/>
                <w:sz w:val="24"/>
                <w:szCs w:val="24"/>
              </w:rPr>
            </w:pPr>
            <w:r>
              <w:rPr>
                <w:rFonts w:hint="default" w:ascii="Times New Roman" w:hAnsi="Times New Roman" w:eastAsia="SimSun" w:cs="Courier New"/>
                <w:sz w:val="16"/>
                <w:szCs w:val="24"/>
                <w:lang w:val="en-PH"/>
              </w:rPr>
              <w:t xml:space="preserve">Traffic Monitoring </w:t>
            </w:r>
            <w:r>
              <w:rPr>
                <w:rFonts w:hint="default" w:ascii="Times New Roman" w:hAnsi="Times New Roman" w:eastAsia="SimSun" w:cs="Courier New"/>
                <w:sz w:val="16"/>
                <w:szCs w:val="24"/>
              </w:rPr>
              <w:t xml:space="preserve"> </w:t>
            </w:r>
          </w:p>
        </w:tc>
        <w:tc>
          <w:tcPr>
            <w:tcW w:w="2952" w:type="dxa"/>
          </w:tcPr>
          <w:p w14:paraId="2A49E64C">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Threat Records</w:t>
            </w:r>
          </w:p>
        </w:tc>
      </w:tr>
      <w:tr w14:paraId="5C90F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952" w:type="dxa"/>
          </w:tcPr>
          <w:p w14:paraId="46347DD5">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Packets Information</w:t>
            </w:r>
          </w:p>
        </w:tc>
        <w:tc>
          <w:tcPr>
            <w:tcW w:w="2952" w:type="dxa"/>
          </w:tcPr>
          <w:p w14:paraId="73035A0F">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 xml:space="preserve">Threat Detection </w:t>
            </w:r>
          </w:p>
        </w:tc>
        <w:tc>
          <w:tcPr>
            <w:tcW w:w="2952" w:type="dxa"/>
          </w:tcPr>
          <w:p w14:paraId="3F4C36EE">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Security Reports</w:t>
            </w:r>
          </w:p>
        </w:tc>
      </w:tr>
      <w:tr w14:paraId="596E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952" w:type="dxa"/>
          </w:tcPr>
          <w:p w14:paraId="31A43693">
            <w:pPr>
              <w:spacing w:line="600" w:lineRule="auto"/>
              <w:jc w:val="left"/>
              <w:rPr>
                <w:rFonts w:hint="default" w:ascii="Courier New" w:hAnsi="Courier New" w:eastAsia="SimSun" w:cs="Courier New"/>
                <w:sz w:val="24"/>
                <w:szCs w:val="24"/>
                <w:lang w:val="en-PH"/>
              </w:rPr>
            </w:pPr>
          </w:p>
        </w:tc>
        <w:tc>
          <w:tcPr>
            <w:tcW w:w="2952" w:type="dxa"/>
          </w:tcPr>
          <w:p w14:paraId="6C73D278">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 xml:space="preserve">Allert Generation </w:t>
            </w:r>
          </w:p>
        </w:tc>
        <w:tc>
          <w:tcPr>
            <w:tcW w:w="2952" w:type="dxa"/>
          </w:tcPr>
          <w:p w14:paraId="4D38E130">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Flask Web Dashboard</w:t>
            </w:r>
          </w:p>
        </w:tc>
      </w:tr>
      <w:tr w14:paraId="1B55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952" w:type="dxa"/>
          </w:tcPr>
          <w:p w14:paraId="6F8B3492">
            <w:pPr>
              <w:spacing w:line="600" w:lineRule="auto"/>
              <w:jc w:val="left"/>
              <w:rPr>
                <w:rFonts w:hint="default" w:ascii="Courier New" w:hAnsi="Courier New" w:eastAsia="SimSun" w:cs="Courier New"/>
                <w:sz w:val="24"/>
                <w:szCs w:val="24"/>
                <w:lang w:val="en-PH"/>
              </w:rPr>
            </w:pPr>
          </w:p>
        </w:tc>
        <w:tc>
          <w:tcPr>
            <w:tcW w:w="2952" w:type="dxa"/>
          </w:tcPr>
          <w:p w14:paraId="713E88D3">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 xml:space="preserve">Log Storage </w:t>
            </w:r>
          </w:p>
        </w:tc>
        <w:tc>
          <w:tcPr>
            <w:tcW w:w="2952" w:type="dxa"/>
          </w:tcPr>
          <w:p w14:paraId="0C485B5B">
            <w:pPr>
              <w:spacing w:line="600" w:lineRule="auto"/>
              <w:jc w:val="left"/>
              <w:rPr>
                <w:rFonts w:hint="default" w:ascii="Courier New" w:hAnsi="Courier New" w:eastAsia="SimSun" w:cs="Courier New"/>
                <w:sz w:val="24"/>
                <w:szCs w:val="24"/>
              </w:rPr>
            </w:pPr>
          </w:p>
        </w:tc>
      </w:tr>
      <w:tr w14:paraId="3B29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952" w:type="dxa"/>
          </w:tcPr>
          <w:p w14:paraId="6E850662">
            <w:pPr>
              <w:spacing w:line="600" w:lineRule="auto"/>
              <w:jc w:val="left"/>
              <w:rPr>
                <w:rFonts w:hint="default" w:ascii="Courier New" w:hAnsi="Courier New" w:eastAsia="SimSun" w:cs="Courier New"/>
                <w:sz w:val="24"/>
                <w:szCs w:val="24"/>
                <w:lang w:val="en-PH"/>
              </w:rPr>
            </w:pPr>
          </w:p>
        </w:tc>
        <w:tc>
          <w:tcPr>
            <w:tcW w:w="2952" w:type="dxa"/>
          </w:tcPr>
          <w:p w14:paraId="2400C694">
            <w:pPr>
              <w:spacing w:line="600" w:lineRule="auto"/>
              <w:jc w:val="left"/>
              <w:rPr>
                <w:rFonts w:hint="default" w:ascii="Courier New" w:hAnsi="Courier New" w:eastAsia="SimSun" w:cs="Courier New"/>
                <w:sz w:val="24"/>
                <w:szCs w:val="24"/>
                <w:lang w:val="en-PH"/>
              </w:rPr>
            </w:pPr>
            <w:r>
              <w:rPr>
                <w:rFonts w:hint="default" w:ascii="Times New Roman" w:hAnsi="Times New Roman" w:eastAsia="SimSun" w:cs="Courier New"/>
                <w:sz w:val="16"/>
                <w:szCs w:val="24"/>
                <w:lang w:val="en-PH"/>
              </w:rPr>
              <w:t xml:space="preserve">Database Processing </w:t>
            </w:r>
          </w:p>
        </w:tc>
        <w:tc>
          <w:tcPr>
            <w:tcW w:w="2952" w:type="dxa"/>
          </w:tcPr>
          <w:p w14:paraId="0A71C69E">
            <w:pPr>
              <w:spacing w:line="600" w:lineRule="auto"/>
              <w:jc w:val="left"/>
              <w:rPr>
                <w:rFonts w:hint="default" w:ascii="Courier New" w:hAnsi="Courier New" w:eastAsia="SimSun" w:cs="Courier New"/>
                <w:sz w:val="24"/>
                <w:szCs w:val="24"/>
              </w:rPr>
            </w:pPr>
          </w:p>
        </w:tc>
      </w:tr>
    </w:tbl>
    <w:p w14:paraId="33D5A43B">
      <w:pPr>
        <w:pStyle w:val="2"/>
        <w:jc w:val="both"/>
        <w:rPr>
          <w:rFonts w:hint="default" w:ascii="Courier New" w:hAnsi="Courier New" w:cs="Courier New"/>
          <w:sz w:val="24"/>
          <w:szCs w:val="24"/>
        </w:rPr>
      </w:pPr>
    </w:p>
    <w:p w14:paraId="7F743C9B">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Input</w:t>
      </w:r>
    </w:p>
    <w:p w14:paraId="719B81C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Input component represents the information collected by the system from the monitoring system. These inputs provide the necessary data for analyzing network activities and identifying potential security threats.</w:t>
      </w:r>
    </w:p>
    <w:p w14:paraId="2A48B6F3">
      <w:pPr>
        <w:pStyle w:val="85"/>
        <w:spacing w:line="240" w:lineRule="auto" w:after="40"/>
        <w:rPr>
          <w:rFonts w:hint="default" w:ascii="Courier New" w:hAnsi="Courier New" w:cs="Courier New"/>
          <w:b/>
          <w:bCs/>
        </w:rPr>
      </w:pPr>
      <w:r>
        <w:rPr>
          <w:rFonts w:hint="default" w:ascii="Times New Roman" w:hAnsi="Times New Roman" w:cs="Courier New" w:eastAsia="Times New Roman"/>
          <w:b/>
          <w:bCs/>
          <w:sz w:val="20"/>
        </w:rPr>
        <w:t>Network Traffic</w:t>
      </w:r>
    </w:p>
    <w:p w14:paraId="7DE9457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 traffic refers to the communication and data exchanged between the computer and other devices or network services through a network interface. The proposed Automated Network Threat Detection and Management System continuously monitors and analyzes this traffic to identify suspicious activities and potential security threats. The collected network traffic serves as the primary source of data for packet analysis, threat detection, alert generation, and security monitoring.</w:t>
      </w:r>
    </w:p>
    <w:p w14:paraId="147D5E79">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Incoming Packets</w:t>
      </w:r>
    </w:p>
    <w:p w14:paraId="59F5A85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Incoming packets are data packets received by the monitoring system from external devices, servers, or network services. These packets may contain normal communication requests or suspicious activities that require further analysis. Monitoring incoming packets enables the system to detect unauthorized access attempts, unusual communication patterns, and other potential threats.</w:t>
      </w:r>
    </w:p>
    <w:p w14:paraId="18E43DE9">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Outgoing Packets</w:t>
      </w:r>
    </w:p>
    <w:p w14:paraId="10FDDD7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Outgoing packets refer to data transmitted from the monitoring system to other devices or external network destinations. Analyzing outgoing packets allows the system to identify abnormal transmission behavior that may indicate malware activity, unauthorized communication, or data exfiltration attempts.</w:t>
      </w:r>
    </w:p>
    <w:p w14:paraId="02F70F3B">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Packet Information</w:t>
      </w:r>
    </w:p>
    <w:p w14:paraId="4260B8E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information includes important network details such as source and destination IP addresses, communication protocols, port numbers, timestamps, packet sizes, and header information. These details are analyzed by the system to determine whether network activities follow normal communication behavior or exhibit suspicious characteristics.</w:t>
      </w:r>
    </w:p>
    <w:p w14:paraId="71621F1D">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Process</w:t>
      </w:r>
    </w:p>
    <w:p w14:paraId="7048E85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w:t>
      </w:r>
      <w:r>
        <w:rPr>
          <w:rStyle w:val="92"/>
          <w:rFonts w:hint="default" w:ascii="Times New Roman" w:hAnsi="Times New Roman" w:cs="Courier New" w:eastAsia="Times New Roman"/>
          <w:sz w:val="20"/>
        </w:rPr>
        <w:t>Process</w:t>
      </w:r>
      <w:r>
        <w:rPr>
          <w:rFonts w:hint="default" w:ascii="Times New Roman" w:hAnsi="Times New Roman" w:cs="Courier New" w:eastAsia="Times New Roman"/>
          <w:sz w:val="20"/>
        </w:rPr>
        <w:t xml:space="preserve"> component represents the series of operations performed by the proposed system to analyze captured network traffic and identify potential security threats.</w:t>
      </w:r>
    </w:p>
    <w:p w14:paraId="0981660E">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Packet Capture</w:t>
      </w:r>
    </w:p>
    <w:p w14:paraId="172E059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utilizes the Scapy library to capture incoming and outgoing network packets through the active network interface of the monitoring system. Packet capture is performed continuously while the monitoring application is running.</w:t>
      </w:r>
    </w:p>
    <w:p w14:paraId="2C26C184">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Packet Analysis</w:t>
      </w:r>
    </w:p>
    <w:p w14:paraId="02C9AE0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After capturing packets, the system examines their contents and communication characteristics. Information such as source IP address, destination IP address, communication protocol, port number, packet size, and timestamps are analyzed to determine whether the observed activity follows normal network behavior.</w:t>
      </w:r>
    </w:p>
    <w:p w14:paraId="60EB8F56">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Traffic Monitoring</w:t>
      </w:r>
    </w:p>
    <w:p w14:paraId="12F5951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continuously observes the flow of network traffic to detect unusual communication patterns, excessive packet transmissions, or unauthorized connection attempts. Continuous monitoring enables administrators to maintain visibility over network-level activities.</w:t>
      </w:r>
    </w:p>
    <w:p w14:paraId="782E3AEA">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Threat Detection</w:t>
      </w:r>
    </w:p>
    <w:p w14:paraId="5D1C1D8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Using predefined monitoring rules, the system evaluates captured packet information and identifies suspicious activities that may indicate potential cybersecurity threats. These activities may include unusual traffic patterns, repeated connection attempts, unexpected communication with unknown IP addresses, or other abnormal network behaviors.</w:t>
      </w:r>
    </w:p>
    <w:p w14:paraId="2EDB86D0">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Alert Generation</w:t>
      </w:r>
    </w:p>
    <w:p w14:paraId="40C8944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Whenever suspicious activities are detected, the system automatically generates alerts to notify administrators of potential security incidents. Alerts contain relevant information such as the source IP address, alert type, timestamp, and a brief description of the detected activity.</w:t>
      </w:r>
    </w:p>
    <w:p w14:paraId="7D55697B">
      <w:pPr>
        <w:pStyle w:val="4"/>
        <w:spacing w:line="480" w:lineRule="auto"/>
        <w:rPr>
          <w:rStyle w:val="92"/>
          <w:rFonts w:hint="default" w:ascii="Courier New" w:hAnsi="Courier New" w:cs="Courier New"/>
          <w:b/>
          <w:bCs/>
          <w:sz w:val="24"/>
          <w:szCs w:val="24"/>
        </w:rPr>
      </w:pPr>
    </w:p>
    <w:p w14:paraId="2F16C14D">
      <w:pPr>
        <w:pStyle w:val="4"/>
        <w:spacing w:line="480" w:lineRule="auto"/>
        <w:rPr>
          <w:rStyle w:val="92"/>
          <w:rFonts w:hint="default" w:ascii="Courier New" w:hAnsi="Courier New" w:cs="Courier New"/>
          <w:b/>
          <w:bCs/>
          <w:sz w:val="24"/>
          <w:szCs w:val="24"/>
        </w:rPr>
      </w:pPr>
    </w:p>
    <w:p w14:paraId="52567172">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Log Storage</w:t>
      </w:r>
    </w:p>
    <w:p w14:paraId="0206BE2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All detected events, monitoring activities, and generated alerts are securely stored in the system database. These logs provide historical records that support investigation, troubleshooting, and future analysis.</w:t>
      </w:r>
    </w:p>
    <w:p w14:paraId="3A75826F">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Database Processing</w:t>
      </w:r>
    </w:p>
    <w:p w14:paraId="1CFE90E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organizes captured monitoring data and stores it within the database for efficient retrieval by the Flask web application. Proper database management ensures that administrators can review historical alerts and monitoring records whenever necessary.</w:t>
      </w:r>
    </w:p>
    <w:p w14:paraId="41527CAA">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Output</w:t>
      </w:r>
    </w:p>
    <w:p w14:paraId="062F595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w:t>
      </w:r>
      <w:r>
        <w:rPr>
          <w:rStyle w:val="92"/>
          <w:rFonts w:hint="default" w:ascii="Times New Roman" w:hAnsi="Times New Roman" w:cs="Courier New" w:eastAsia="Times New Roman"/>
          <w:sz w:val="20"/>
        </w:rPr>
        <w:t>Output</w:t>
      </w:r>
      <w:r>
        <w:rPr>
          <w:rFonts w:hint="default" w:ascii="Times New Roman" w:hAnsi="Times New Roman" w:cs="Courier New" w:eastAsia="Times New Roman"/>
          <w:sz w:val="20"/>
        </w:rPr>
        <w:t xml:space="preserve"> component represents the information produced by the proposed system after analyzing captured network traffic. These outputs assist administrators in monitoring network activities and responding to potential cybersecurity threats.</w:t>
      </w:r>
    </w:p>
    <w:p w14:paraId="50440AEA">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Real-Time Alerts</w:t>
      </w:r>
    </w:p>
    <w:p w14:paraId="264DC1D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immediately displays notifications whenever suspicious activities are detected. These alerts enable administrators to respond promptly to potential security incidents before they escalate.</w:t>
      </w:r>
    </w:p>
    <w:p w14:paraId="1680E814">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Monitoring Logs</w:t>
      </w:r>
    </w:p>
    <w:p w14:paraId="582C529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Monitoring logs provide a chronological record of captured network events, detected threats, timestamps, and packet information. These records support auditing, troubleshooting, and incident investigation.</w:t>
      </w:r>
    </w:p>
    <w:p w14:paraId="3F92174D">
      <w:pPr>
        <w:pStyle w:val="4"/>
        <w:spacing w:line="480" w:lineRule="auto"/>
        <w:rPr>
          <w:rStyle w:val="92"/>
          <w:rFonts w:hint="default" w:ascii="Courier New" w:hAnsi="Courier New" w:cs="Courier New"/>
          <w:b/>
          <w:bCs/>
          <w:sz w:val="24"/>
          <w:szCs w:val="24"/>
        </w:rPr>
      </w:pPr>
    </w:p>
    <w:p w14:paraId="1313B9DC">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Threat Records</w:t>
      </w:r>
    </w:p>
    <w:p w14:paraId="19E2531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Threat records contain detailed information regarding each detected suspicious activity, including the source IP address, threat category, packet details, and the time when the event occurred. These records help administrators evaluate recurring threats and monitor long-term security trends.</w:t>
      </w:r>
    </w:p>
    <w:p w14:paraId="4BE16896">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Security Reports</w:t>
      </w:r>
    </w:p>
    <w:p w14:paraId="165EF6D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generates reports summarizing monitoring activities and detected security events. These reports assist administrators in reviewing overall network security conditions and documenting cybersecurity incidents.</w:t>
      </w:r>
    </w:p>
    <w:p w14:paraId="1EFCE725">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Flask Web Dashboard</w:t>
      </w:r>
    </w:p>
    <w:p w14:paraId="7C6D33A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processed monitoring information is presented through a web-based dashboard developed using the Flask framework. The dashboard provides administrators with a centralized interface for viewing alerts, monitoring logs, threat records, and system status in a clear and organized manner.</w:t>
      </w:r>
    </w:p>
    <w:p w14:paraId="05B573F5">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Discussion of the IPO Model</w:t>
      </w:r>
    </w:p>
    <w:p w14:paraId="7642C88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Input–Process–Output model demonstrates how the proposed Automated Network Threat Detection and Management System transforms raw network traffic into meaningful security information. By capturing packets directly from the monitoring system, analyzing network behavior using Scapy, storing monitoring records in a database, and presenting the results through a Flask-based dashboard, the system provides administrators with an effective platform for monitoring and managing potential cybersecurity threats.</w:t>
      </w:r>
    </w:p>
    <w:p w14:paraId="35738DE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IPO model also illustrates the logical sequence of system operations, beginning with data collection, followed by processing and analysis, and ending with the presentation of useful information for decision-making. This model serves as the foundation of the proposed system and clearly explains how each component contributes to achieving the objectives of the study.</w:t>
      </w:r>
    </w:p>
    <w:p w14:paraId="5C628DE1">
      <w:pPr>
        <w:pStyle w:val="3"/>
        <w:spacing w:line="240" w:lineRule="auto" w:after="40"/>
        <w:jc w:val="both"/>
        <w:rPr>
          <w:rFonts w:hint="default" w:ascii="Courier New" w:hAnsi="Courier New" w:cs="Courier New"/>
          <w:sz w:val="24"/>
          <w:szCs w:val="24"/>
        </w:rPr>
      </w:pPr>
      <w:r>
        <w:rPr>
          <w:rFonts w:hint="default" w:ascii="Times New Roman" w:hAnsi="Times New Roman" w:cs="Courier New" w:eastAsia="Times New Roman"/>
          <w:b/>
          <w:sz w:val="20"/>
          <w:szCs w:val="24"/>
        </w:rPr>
        <w:t>Assumptions of the Study</w:t>
      </w:r>
    </w:p>
    <w:p w14:paraId="127268F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study is based on several assumptions related to the implementation, operation, and effectiveness of the proposed Automated Network Threat Detection and Management System. These assumptions provide the foundation for the development and evaluation of the system within a network environment.</w:t>
      </w:r>
    </w:p>
    <w:p w14:paraId="1B12130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first assumption of the study is that the network environment is functioning properly during system implementation and testing. The researchers assume that the devices connected within the network are capable of generating traffic data that can be captured and analyzed by the system. Without active network communication, the monitoring system will not be able to perform packet analysis and threat detection effectively.</w:t>
      </w:r>
    </w:p>
    <w:p w14:paraId="69F7330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study also assumes that devices connected within the network generate normal and observable traffic behavior. These activities include file transfers, internet communication, communication between devices, and other forms of network interaction. Since the proposed system relies on traffic analysis, the availability of network activities is important for evaluating the effectiveness of the monitoring process.</w:t>
      </w:r>
    </w:p>
    <w:p w14:paraId="1D668D8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Another assumption of the study is that suspicious activities and abnormal traffic behavior can be identified through packet analysis and traffic monitoring. The researchers assume that unusual communication patterns, repeated connection attempts, unauthorized access requests, and abnormal traffic spikes may indicate possible threats within the network environment.</w:t>
      </w:r>
    </w:p>
    <w:p w14:paraId="580F59E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study also assumes that administrators have basic knowledge and understanding of operating a web-based monitoring dashboard. Since the proposed system uses Flask to display monitoring information through a browser interface, administrators are expected to know how to access the dashboard, review alerts, and observe monitoring logs.</w:t>
      </w:r>
    </w:p>
    <w:p w14:paraId="1E82D31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It is also assumed that the system can generate alerts whenever suspicious activities are detected within the network. The researchers assume that real-time monitoring and automated alert generation improve the ability of administrators to identify and respond to potential threats more efficiently.</w:t>
      </w:r>
    </w:p>
    <w:p w14:paraId="42FF852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Another assumption is that the database used by the system is capable of storing monitoring logs, alerts, and network activity records properly. Data storage is important because administrators rely on stored logs for reviewing previous incidents and analyzing recurring suspicious activities within the network environment.</w:t>
      </w:r>
    </w:p>
    <w:p w14:paraId="31C5EAD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study further assumes that Scapy is capable of capturing and analyzing packets effectively within a small business network environment. Since the proposed system depends on Scapy for traffic monitoring and packet inspection, the effectiveness of packet analysis is important for achieving the objectives of the study.</w:t>
      </w:r>
    </w:p>
    <w:p w14:paraId="6D36ED5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researchers also assume that the proposed system improves network visibility and monitoring efficiency within small business environments. Through automated monitoring, administrators are expected to observe network activities more effectively compared to manual monitoring methods.</w:t>
      </w:r>
    </w:p>
    <w:p w14:paraId="1B63DEF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Lastly, the study assumes that implementing a lightweight monitoring system can contribute to improving network security without requiring expensive cybersecurity infrastructure. The proposed system is designed specifically for small business environments with limited resources, and the researchers assume that simplified monitoring solutions remain effective for network threat detection and management..</w:t>
      </w:r>
    </w:p>
    <w:p w14:paraId="7E024993">
      <w:pPr>
        <w:pStyle w:val="85"/>
        <w:spacing w:line="240" w:lineRule="auto" w:after="40"/>
        <w:jc w:val="both"/>
        <w:rPr>
          <w:rFonts w:hint="default" w:ascii="Courier New" w:hAnsi="Courier New" w:cs="Courier New"/>
        </w:rPr>
      </w:pPr>
      <w:r>
        <w:rPr>
          <w:rFonts w:hint="default" w:ascii="Times New Roman" w:hAnsi="Times New Roman" w:cs="Courier New" w:eastAsia="Times New Roman"/>
          <w:sz w:val="20"/>
        </w:rPr>
        <w:t>The study is based on the following assumptions:</w:t>
      </w:r>
    </w:p>
    <w:p w14:paraId="347C722E">
      <w:pPr>
        <w:numPr>
          <w:ilvl w:val="0"/>
          <w:numId w:val="17"/>
        </w:numPr>
        <w:spacing w:beforeAutospacing="1" w:afterAutospacing="1" w:line="240" w:lineRule="auto" w:after="40"/>
        <w:jc w:val="both"/>
        <w:rPr>
          <w:rFonts w:hint="default" w:ascii="Courier New" w:hAnsi="Courier New" w:cs="Courier New"/>
          <w:sz w:val="24"/>
          <w:szCs w:val="24"/>
        </w:rPr>
      </w:pPr>
      <w:r>
        <w:rPr>
          <w:rFonts w:hint="default" w:ascii="Times New Roman" w:hAnsi="Times New Roman" w:cs="Courier New" w:eastAsia="Times New Roman"/>
          <w:sz w:val="24"/>
          <w:szCs w:val="24"/>
        </w:rPr>
        <w:t xml:space="preserve">The network environment is functioning properly during system implementation and testing. </w:t>
      </w:r>
    </w:p>
    <w:p w14:paraId="5898708B">
      <w:pPr>
        <w:numPr>
          <w:ilvl w:val="0"/>
          <w:numId w:val="17"/>
        </w:numPr>
        <w:spacing w:beforeAutospacing="1" w:afterAutospacing="1" w:line="240" w:lineRule="auto" w:after="40"/>
        <w:jc w:val="both"/>
        <w:rPr>
          <w:rFonts w:hint="default" w:ascii="Courier New" w:hAnsi="Courier New" w:cs="Courier New"/>
          <w:sz w:val="24"/>
          <w:szCs w:val="24"/>
        </w:rPr>
      </w:pPr>
      <w:r>
        <w:rPr>
          <w:rFonts w:hint="default" w:ascii="Times New Roman" w:hAnsi="Times New Roman" w:cs="Courier New" w:eastAsia="Times New Roman"/>
          <w:sz w:val="24"/>
          <w:szCs w:val="24"/>
        </w:rPr>
        <w:t xml:space="preserve">Devices connected within the network generate traffic that can be analyzed by the system. </w:t>
      </w:r>
    </w:p>
    <w:p w14:paraId="01B073A9">
      <w:pPr>
        <w:numPr>
          <w:ilvl w:val="0"/>
          <w:numId w:val="17"/>
        </w:numPr>
        <w:spacing w:beforeAutospacing="1" w:afterAutospacing="1" w:line="240" w:lineRule="auto" w:after="40"/>
        <w:jc w:val="both"/>
        <w:rPr>
          <w:rFonts w:hint="default" w:ascii="Courier New" w:hAnsi="Courier New" w:cs="Courier New"/>
          <w:sz w:val="24"/>
          <w:szCs w:val="24"/>
        </w:rPr>
      </w:pPr>
      <w:r>
        <w:rPr>
          <w:rFonts w:hint="default" w:ascii="Times New Roman" w:hAnsi="Times New Roman" w:cs="Courier New" w:eastAsia="Times New Roman"/>
          <w:sz w:val="24"/>
          <w:szCs w:val="24"/>
        </w:rPr>
        <w:t xml:space="preserve">Administrators have basic knowledge of operating a web-based monitoring dashboard. </w:t>
      </w:r>
    </w:p>
    <w:p w14:paraId="31F83235">
      <w:pPr>
        <w:numPr>
          <w:ilvl w:val="0"/>
          <w:numId w:val="17"/>
        </w:numPr>
        <w:spacing w:beforeAutospacing="1" w:afterAutospacing="1" w:line="240" w:lineRule="auto" w:after="40"/>
        <w:jc w:val="both"/>
        <w:rPr>
          <w:rFonts w:hint="default" w:ascii="Courier New" w:hAnsi="Courier New" w:cs="Courier New"/>
          <w:sz w:val="24"/>
          <w:szCs w:val="24"/>
        </w:rPr>
      </w:pPr>
      <w:r>
        <w:rPr>
          <w:rFonts w:hint="default" w:ascii="Times New Roman" w:hAnsi="Times New Roman" w:cs="Courier New" w:eastAsia="Times New Roman"/>
          <w:sz w:val="24"/>
          <w:szCs w:val="24"/>
        </w:rPr>
        <w:t xml:space="preserve">The proposed system can identify suspicious traffic behavior within the network. </w:t>
      </w:r>
    </w:p>
    <w:p w14:paraId="70BA087E">
      <w:pPr>
        <w:numPr>
          <w:ilvl w:val="0"/>
          <w:numId w:val="17"/>
        </w:numPr>
        <w:spacing w:beforeAutospacing="1" w:afterAutospacing="1" w:line="240" w:lineRule="auto" w:after="40"/>
        <w:jc w:val="both"/>
        <w:rPr>
          <w:rFonts w:hint="default" w:ascii="Courier New" w:hAnsi="Courier New" w:cs="Courier New"/>
          <w:sz w:val="24"/>
          <w:szCs w:val="24"/>
        </w:rPr>
      </w:pPr>
      <w:r>
        <w:rPr>
          <w:rFonts w:hint="default" w:ascii="Times New Roman" w:hAnsi="Times New Roman" w:cs="Courier New" w:eastAsia="Times New Roman"/>
          <w:sz w:val="24"/>
          <w:szCs w:val="24"/>
        </w:rPr>
        <w:t xml:space="preserve">Users will access the monitoring dashboard through devices connected within the same network environment. </w:t>
      </w:r>
    </w:p>
    <w:p w14:paraId="2D6154E1">
      <w:pPr>
        <w:tabs>
          <w:tab w:val="left" w:pos="720"/>
        </w:tabs>
        <w:spacing w:beforeAutospacing="1" w:afterAutospacing="1" w:line="480" w:lineRule="auto"/>
        <w:jc w:val="both"/>
        <w:rPr>
          <w:rFonts w:hint="default" w:ascii="Courier New" w:hAnsi="Courier New" w:cs="Courier New"/>
          <w:sz w:val="24"/>
          <w:szCs w:val="24"/>
        </w:rPr>
      </w:pPr>
    </w:p>
    <w:p w14:paraId="5CB884DF">
      <w:pPr>
        <w:tabs>
          <w:tab w:val="left" w:pos="720"/>
        </w:tabs>
        <w:spacing w:beforeAutospacing="1" w:afterAutospacing="1" w:line="480" w:lineRule="auto"/>
        <w:jc w:val="both"/>
        <w:rPr>
          <w:rFonts w:hint="default" w:ascii="Courier New" w:hAnsi="Courier New" w:cs="Courier New"/>
          <w:sz w:val="24"/>
          <w:szCs w:val="24"/>
        </w:rPr>
      </w:pPr>
    </w:p>
    <w:p w14:paraId="28149EC6">
      <w:pPr>
        <w:tabs>
          <w:tab w:val="left" w:pos="720"/>
        </w:tabs>
        <w:spacing w:beforeAutospacing="1" w:afterAutospacing="1" w:line="480" w:lineRule="auto"/>
        <w:jc w:val="both"/>
        <w:rPr>
          <w:rFonts w:hint="default" w:ascii="Courier New" w:hAnsi="Courier New" w:cs="Courier New"/>
          <w:sz w:val="24"/>
          <w:szCs w:val="24"/>
        </w:rPr>
      </w:pPr>
    </w:p>
    <w:p w14:paraId="25821150">
      <w:pPr>
        <w:tabs>
          <w:tab w:val="left" w:pos="720"/>
        </w:tabs>
        <w:spacing w:beforeAutospacing="1" w:afterAutospacing="1" w:line="480" w:lineRule="auto"/>
        <w:jc w:val="both"/>
        <w:rPr>
          <w:rFonts w:hint="default" w:ascii="Courier New" w:hAnsi="Courier New" w:cs="Courier New"/>
          <w:sz w:val="24"/>
          <w:szCs w:val="24"/>
        </w:rPr>
      </w:pPr>
    </w:p>
    <w:p w14:paraId="152C6F7B">
      <w:pPr>
        <w:tabs>
          <w:tab w:val="left" w:pos="720"/>
        </w:tabs>
        <w:spacing w:beforeAutospacing="1" w:afterAutospacing="1" w:line="480" w:lineRule="auto"/>
        <w:jc w:val="both"/>
        <w:rPr>
          <w:rFonts w:hint="default" w:ascii="Courier New" w:hAnsi="Courier New" w:cs="Courier New"/>
          <w:sz w:val="24"/>
          <w:szCs w:val="24"/>
        </w:rPr>
      </w:pPr>
    </w:p>
    <w:p w14:paraId="28640896">
      <w:pPr>
        <w:pStyle w:val="2"/>
        <w:jc w:val="center"/>
        <w:rPr>
          <w:rFonts w:hint="default" w:ascii="Courier New" w:hAnsi="Courier New" w:cs="Courier New"/>
          <w:sz w:val="24"/>
          <w:szCs w:val="24"/>
        </w:rPr>
      </w:pPr>
    </w:p>
    <w:p w14:paraId="112B1758">
      <w:pPr>
        <w:pStyle w:val="2"/>
        <w:jc w:val="center"/>
        <w:rPr>
          <w:rFonts w:hint="default" w:ascii="Courier New" w:hAnsi="Courier New" w:cs="Courier New"/>
          <w:sz w:val="24"/>
          <w:szCs w:val="24"/>
        </w:rPr>
      </w:pPr>
    </w:p>
    <w:p w14:paraId="72F4F626">
      <w:pPr>
        <w:pStyle w:val="2"/>
        <w:jc w:val="center"/>
        <w:rPr>
          <w:rFonts w:hint="default" w:ascii="Courier New" w:hAnsi="Courier New" w:cs="Courier New"/>
          <w:sz w:val="24"/>
          <w:szCs w:val="24"/>
        </w:rPr>
      </w:pPr>
    </w:p>
    <w:p w14:paraId="3624EDBE">
      <w:pPr>
        <w:pStyle w:val="2"/>
        <w:pageBreakBefore/>
        <w:jc w:val="center"/>
        <w:rPr>
          <w:rFonts w:hint="default" w:ascii="Courier New" w:hAnsi="Courier New" w:cs="Courier New"/>
          <w:sz w:val="24"/>
          <w:szCs w:val="24"/>
        </w:rPr>
      </w:pPr>
      <w:r>
        <w:rPr>
          <w:rFonts w:hint="default" w:ascii="Times New Roman" w:hAnsi="Times New Roman" w:cs="Courier New"/>
          <w:b/>
          <w:sz w:val="20"/>
          <w:szCs w:val="24"/>
        </w:rPr>
        <w:t>CHAPTER 2</w:t>
      </w:r>
    </w:p>
    <w:p w14:paraId="084005BD">
      <w:pPr>
        <w:pStyle w:val="2"/>
        <w:jc w:val="center"/>
        <w:rPr>
          <w:rFonts w:hint="default" w:ascii="Courier New" w:hAnsi="Courier New" w:cs="Courier New"/>
          <w:sz w:val="24"/>
          <w:szCs w:val="24"/>
        </w:rPr>
      </w:pPr>
    </w:p>
    <w:p w14:paraId="1E840C72">
      <w:pPr>
        <w:pStyle w:val="2"/>
        <w:jc w:val="center"/>
        <w:rPr>
          <w:rFonts w:hint="default" w:ascii="Courier New" w:hAnsi="Courier New" w:cs="Courier New"/>
          <w:sz w:val="24"/>
          <w:szCs w:val="24"/>
        </w:rPr>
      </w:pPr>
      <w:r>
        <w:rPr>
          <w:rFonts w:hint="default" w:ascii="Times New Roman" w:hAnsi="Times New Roman" w:cs="Courier New"/>
          <w:b/>
          <w:sz w:val="20"/>
          <w:szCs w:val="24"/>
        </w:rPr>
        <w:t>REVIEW OF RELATED LITERATURE AND STUDIES</w:t>
      </w:r>
    </w:p>
    <w:p w14:paraId="35CEA0CA">
      <w:pPr>
        <w:rPr>
          <w:rFonts w:hint="default" w:ascii="Courier New" w:hAnsi="Courier New" w:cs="Courier New"/>
          <w:sz w:val="24"/>
          <w:szCs w:val="24"/>
        </w:rPr>
      </w:pPr>
    </w:p>
    <w:p w14:paraId="00D9993C">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Introduction</w:t>
      </w:r>
    </w:p>
    <w:p w14:paraId="31CBB4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chapter presents the review of related literature and studies relevant to the proposed Automated Network Threat Detection and Management System. The purpose of this chapter is to provide information about previous studies, technologies, concepts, and existing systems related to network monitoring, intrusion detection, cybersecurity, packet analysis, and web-based monitoring systems.</w:t>
      </w:r>
    </w:p>
    <w:p w14:paraId="76C6DA3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reviewed literature and studies help the researchers understand the current trends, challenges, and solutions associated with network security and monitoring systems. This chapter also identifies research gaps from existing studies and explains how the proposed system differs from previously developed systems.</w:t>
      </w:r>
    </w:p>
    <w:p w14:paraId="5AE664B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chapter is divided into six sections namely Foreign Studies, Local Studies, Related Literature, Comparative Analysis, Research Gap, and Synthesis of the Reviewed Literature and Studies.</w:t>
      </w:r>
    </w:p>
    <w:p w14:paraId="25B8A9DD">
      <w:pPr>
        <w:spacing w:line="480" w:lineRule="auto"/>
        <w:rPr>
          <w:rFonts w:hint="default" w:ascii="Courier New" w:hAnsi="Courier New" w:cs="Courier New"/>
          <w:b/>
          <w:bCs/>
          <w:sz w:val="24"/>
          <w:szCs w:val="24"/>
        </w:rPr>
      </w:pPr>
    </w:p>
    <w:p w14:paraId="202BDB61">
      <w:pPr>
        <w:spacing w:line="480" w:lineRule="auto"/>
        <w:rPr>
          <w:rFonts w:hint="default" w:ascii="Courier New" w:hAnsi="Courier New" w:cs="Courier New"/>
          <w:b/>
          <w:bCs/>
          <w:sz w:val="24"/>
          <w:szCs w:val="24"/>
        </w:rPr>
      </w:pPr>
    </w:p>
    <w:p w14:paraId="41956DC8">
      <w:pPr>
        <w:pStyle w:val="3"/>
        <w:spacing w:line="480" w:lineRule="auto"/>
        <w:rPr>
          <w:rFonts w:hint="default" w:ascii="Courier New" w:hAnsi="Courier New" w:cs="Courier New"/>
          <w:b/>
          <w:bCs/>
          <w:sz w:val="24"/>
          <w:szCs w:val="24"/>
        </w:rPr>
      </w:pPr>
      <w:r>
        <w:rPr>
          <w:rFonts w:hint="default" w:ascii="Times New Roman" w:hAnsi="Times New Roman" w:cs="Courier New"/>
          <w:b/>
          <w:bCs/>
          <w:sz w:val="20"/>
          <w:szCs w:val="24"/>
        </w:rPr>
        <w:t>2.1 Foreign Studies</w:t>
      </w:r>
    </w:p>
    <w:p w14:paraId="11F6B23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increasing number of cyber threats has encouraged researchers worldwide to develop more efficient methods for monitoring systems and detecting malicious activities. Traditional network security solutions mainly focus on monitoring traffic across an entire network. However, modern cybersecurity research has shifted toward network traffic monitoring, which provides protection directly at the endpoint where users perform daily operations. Host-based monitoring enables organizations to detect suspicious activities occurring on network-connected computers by analyzing network packets, system behavior, and communication patterns. This approach is particularly beneficial for small organizations because it requires fewer resources while providing continuous monitoring and timely threat detection.</w:t>
      </w:r>
    </w:p>
    <w:p w14:paraId="0D506216">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Evolution of Network-Based Intrusion Detection Systems (NIDS)</w:t>
      </w:r>
    </w:p>
    <w:p w14:paraId="24E94A5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Network-Based Intrusion Detection Systems (NIDS) have become one of the most widely adopted cybersecurity solutions for protecting network-connected devices. Unlike Network-Based Intrusion Detection Systems (NIDS), which analyze traffic flowing across an entire network, NIDS focuses on monitoring activities occurring within a specific monitoring system. It examines system logs, network communications, file integrity, running processes, and user activities to detect unauthorized behavior.</w:t>
      </w:r>
    </w:p>
    <w:p w14:paraId="0ECE16C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the National Institute of Standards and Technology, intrusion detection systems are designed to identify malicious activities by monitoring events occurring within computer systems and generating alerts whenever suspicious behavior is detected. Host-based intrusion detection systems provide better visibility into network activities because they monitor traffic that directly enters or leaves the monitored network.</w:t>
      </w:r>
    </w:p>
    <w:p w14:paraId="7E220E1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As organizations increasingly rely on remote work and network-connected devices, network security has become an essential layer of defense. Researchers have demonstrated that monitoring network-connected computers significantly improves an organization's ability to detect unauthorized access attempts, malware execution, and abnormal communication patterns before they spread to other systems.</w:t>
      </w:r>
    </w:p>
    <w:p w14:paraId="0337EC1E">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7153240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follows the same concept by monitoring packets captured through the network interface used by the system. Instead of monitoring an entire enterprise network, the proposed system focuses on protecting network-connected computers using lightweight packet analysis and automated alert generation.</w:t>
      </w:r>
    </w:p>
    <w:p w14:paraId="6E454409">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Python-Based Network Monitoring Systems</w:t>
      </w:r>
    </w:p>
    <w:p w14:paraId="0867176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has become one of the most widely used programming languages in cybersecurity because of its simplicity, flexibility, and extensive collection of networking libraries. Many cybersecurity researchers utilize Python to automate packet capturing, traffic analysis, intrusion detection, and log management.</w:t>
      </w:r>
    </w:p>
    <w:p w14:paraId="7CC283A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Justin Seitz (2021), Python provides an efficient environment for developing security tools due to its powerful scripting capabilities and compatibility with numerous networking libraries. Security analysts frequently use Python to automate repetitive monitoring tasks that would otherwise require manual analysis.</w:t>
      </w:r>
    </w:p>
    <w:p w14:paraId="202BDA8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Modern cybersecurity applications integrate Python with packet analysis libraries to perform real-time monitoring while minimizing computational overhead. Python also supports rapid software development, allowing researchers to develop customized security applications suitable for small organizations.</w:t>
      </w:r>
    </w:p>
    <w:p w14:paraId="1E05AE2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flexibility of Python allows developers to combine network monitoring, database management, and web application development within a single software environment. This capability makes Python particularly suitable for network traffic monitoring applications where efficiency and simplicity are important.</w:t>
      </w:r>
    </w:p>
    <w:p w14:paraId="0ECCF17D">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0E362C7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developed system utilized Python as its primary programming language because of its capability to integrate packet analysis, database operations, and web application development into one lightweight monitoring platform.</w:t>
      </w:r>
    </w:p>
    <w:p w14:paraId="4E6C4A07">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Packet Analysis Research</w:t>
      </w:r>
    </w:p>
    <w:p w14:paraId="7A08729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analysis has become one of the most effective techniques for understanding network communication and identifying suspicious activities. Every communication transmitted through a network is divided into packets containing valuable information such as source addresses, destination addresses, communication protocols, timestamps, and packet sizes.</w:t>
      </w:r>
    </w:p>
    <w:p w14:paraId="4AE7751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William Stallings (2017), packet analysis allows administrators to observe communication patterns and identify unusual behaviors that may indicate unauthorized access attempts, malware activity, or network attacks. By analyzing packet headers and communication characteristics, security systems can detect anomalies before they develop into serious cybersecurity incidents.</w:t>
      </w:r>
    </w:p>
    <w:p w14:paraId="5F576A4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Researchers have demonstrated that continuous packet analysis improves network visibility and allows administrators to respond more quickly to potential security threats. Real-time packet monitoring is particularly useful in identifying suspicious outbound communications that may indicate malware infections or unauthorized data transmission.</w:t>
      </w:r>
    </w:p>
    <w:p w14:paraId="756A71C6">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4661C8A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applies packet analysis using the Scapy library to capture incoming and outgoing packets from the monitoring system. The collected packet information serves as the primary source for identifying suspicious activities and generating security alerts.</w:t>
      </w:r>
    </w:p>
    <w:p w14:paraId="769BBD0C">
      <w:pPr>
        <w:pStyle w:val="3"/>
        <w:spacing w:line="480" w:lineRule="auto"/>
        <w:rPr>
          <w:rStyle w:val="92"/>
          <w:rFonts w:hint="default" w:ascii="Courier New" w:hAnsi="Courier New" w:cs="Courier New"/>
          <w:b/>
          <w:bCs/>
          <w:sz w:val="24"/>
          <w:szCs w:val="24"/>
        </w:rPr>
      </w:pPr>
    </w:p>
    <w:p w14:paraId="38A8F04F">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Network  Monitoring Applications</w:t>
      </w:r>
    </w:p>
    <w:p w14:paraId="6259E5B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 monitoring applications are designed to observe activities occurring within network-connected computers rather than monitoring the entire network infrastructure. These applications collect information related to network communication, system processes, resource utilization, and user activities.</w:t>
      </w:r>
    </w:p>
    <w:p w14:paraId="78FA332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Recent studies indicate that network traffic monitoring provides detailed visibility into network behavior because all captured information originates directly from the monitored network. This approach enables administrators to investigate suspicious activities more effectively than relying solely on network-level monitoring.</w:t>
      </w:r>
    </w:p>
    <w:p w14:paraId="669F980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Researchers also emphasize that host monitoring systems are particularly suitable for small organizations because they require fewer deployment resources while providing continuous protection at the endpoint level.</w:t>
      </w:r>
    </w:p>
    <w:p w14:paraId="34AF9080">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26DC6CF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is designed as a network traffic monitoring application that continuously captures packets from the monitoring system and presents monitoring results through a centralized web dashboard.</w:t>
      </w:r>
    </w:p>
    <w:p w14:paraId="29562A4B">
      <w:pPr>
        <w:pStyle w:val="3"/>
        <w:spacing w:line="480" w:lineRule="auto"/>
        <w:rPr>
          <w:rStyle w:val="92"/>
          <w:rFonts w:hint="default" w:ascii="Courier New" w:hAnsi="Courier New" w:cs="Courier New"/>
          <w:b/>
          <w:bCs/>
          <w:sz w:val="24"/>
          <w:szCs w:val="24"/>
        </w:rPr>
      </w:pPr>
    </w:p>
    <w:p w14:paraId="75764CF2">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Network Security Solutions</w:t>
      </w:r>
    </w:p>
    <w:p w14:paraId="50711DC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 security has become increasingly important due to the growing number of computers connected to organizational networks. Every workstation represents a potential entry point for cyber attackers.</w:t>
      </w:r>
    </w:p>
    <w:p w14:paraId="5F1D328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the Microsoft Security documentation, network security focuses on protecting network-connected computers against cyber threats through continuous monitoring, threat detection, and incident response.</w:t>
      </w:r>
    </w:p>
    <w:p w14:paraId="79DBDC2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Modern network security solutions combine monitoring, detection, alerting, and log management into a unified platform that assists administrators in protecting organizational resources.</w:t>
      </w:r>
    </w:p>
    <w:p w14:paraId="7FCD615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Small businesses often cannot afford enterprise-grade network security products. Consequently, lightweight network traffic monitoring applications have become attractive alternatives because they provide essential monitoring capabilities without excessive implementation costs.</w:t>
      </w:r>
    </w:p>
    <w:p w14:paraId="4F56A753">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1AD6A6A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serves as a lightweight network monitoring solution intended for small business environments where affordable cybersecurity solutions are required.</w:t>
      </w:r>
    </w:p>
    <w:p w14:paraId="7C7848F2">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Web-Based Security Monitoring Systems</w:t>
      </w:r>
    </w:p>
    <w:p w14:paraId="3BDA443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Recent cybersecurity systems increasingly incorporate web-based dashboards that allow administrators to access monitoring information through standard web browsers.</w:t>
      </w:r>
    </w:p>
    <w:p w14:paraId="6A50C26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Researchers have found that centralized dashboards improve usability by presenting alerts, monitoring logs, and threat information in a clear and organized interface. Administrators can quickly review detected events without manually analyzing raw packet data.</w:t>
      </w:r>
    </w:p>
    <w:p w14:paraId="4F095B9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Web-based monitoring systems also simplify maintenance because software updates can be performed on the server without requiring changes on every client device.</w:t>
      </w:r>
    </w:p>
    <w:p w14:paraId="2E0F8BB3">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7FF8CA8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developed system utilized the Flask web framework to provide a browser-accessible dashboard that displays alerts, packet information, and monitoring logs generated by the network traffic monitoring application.</w:t>
      </w:r>
    </w:p>
    <w:p w14:paraId="4B4C8157">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Real-Time Threat Detection</w:t>
      </w:r>
    </w:p>
    <w:p w14:paraId="69F6327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Real-time threat detection has become an essential requirement for modern cybersecurity systems because delayed detection may allow attackers sufficient time to compromise computer systems.</w:t>
      </w:r>
    </w:p>
    <w:p w14:paraId="5B3F29D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Researchers have demonstrated that continuous monitoring combined with automated alert generation significantly improves incident response time. Instead of relying on manual log inspection, automated systems notify administrators immediately after suspicious activities are detected.</w:t>
      </w:r>
    </w:p>
    <w:p w14:paraId="1315274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Real-time monitoring also reduces the workload of administrators by automatically filtering normal communication from potentially malicious traffic.</w:t>
      </w:r>
    </w:p>
    <w:p w14:paraId="5E0A058A">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688483C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continuously analyzes packets captured through the monitoring system and automatically generates alerts whenever suspicious activities satisfy predefined detection rules.</w:t>
      </w:r>
    </w:p>
    <w:p w14:paraId="789AE546">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Small Office Cybersecurity Studies</w:t>
      </w:r>
    </w:p>
    <w:p w14:paraId="66CF22D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Several international studies have emphasized that small businesses remain one of the most vulnerable sectors to cyberattacks because they often lack dedicated cybersecurity personnel and advanced security infrastructures. Financial limitations prevent many organizations from implementing expensive enterprise security products.</w:t>
      </w:r>
    </w:p>
    <w:p w14:paraId="3210980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Researchers recommend adopting lightweight network traffic monitoring systems that are affordable, easy to deploy, and capable of providing continuous monitoring without requiring specialized hardware or extensive technical expertise.</w:t>
      </w:r>
    </w:p>
    <w:p w14:paraId="577141C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Such systems improve network visibility while helping administrators identify potential threats before they affect business operations.</w:t>
      </w:r>
    </w:p>
    <w:p w14:paraId="68FC4964">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1054B43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is specifically designed to address these challenges by providing an affordable, web-based monitoring solution for small business environments. Through the integration of Python, Scapy, and Flask, the system enables administrators to monitor network activities on the monitoring system, detect suspicious behavior in real time, generate alerts, and maintain monitoring logs for future analysis.</w:t>
      </w:r>
    </w:p>
    <w:p w14:paraId="6ACC3FE7">
      <w:pPr>
        <w:spacing w:line="480" w:lineRule="auto"/>
        <w:rPr>
          <w:rFonts w:hint="default" w:ascii="Courier New" w:hAnsi="Courier New" w:cs="Courier New"/>
          <w:b/>
          <w:bCs/>
          <w:sz w:val="24"/>
          <w:szCs w:val="24"/>
        </w:rPr>
      </w:pPr>
    </w:p>
    <w:p w14:paraId="173E423C">
      <w:pPr>
        <w:pStyle w:val="3"/>
        <w:spacing w:line="480" w:lineRule="auto"/>
        <w:rPr>
          <w:rFonts w:hint="default" w:ascii="Courier New" w:hAnsi="Courier New" w:eastAsia="SimSun" w:cs="Courier New"/>
          <w:b/>
          <w:bCs/>
          <w:sz w:val="24"/>
          <w:szCs w:val="24"/>
        </w:rPr>
      </w:pPr>
      <w:r>
        <w:rPr>
          <w:rFonts w:hint="default" w:ascii="Times New Roman" w:hAnsi="Times New Roman" w:eastAsia="SimSun" w:cs="Courier New"/>
          <w:b/>
          <w:bCs/>
          <w:sz w:val="20"/>
          <w:szCs w:val="24"/>
        </w:rPr>
        <w:t>2.2 Local Studies</w:t>
      </w:r>
    </w:p>
    <w:p w14:paraId="27B80FF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increasing adoption of digital technologies among businesses and government institutions in the Philippines has also led to a growing demand for effective cybersecurity measures. As organizations continue to depend on information systems for daily operations, protecting network-connected devices and computer systems against cyber threats has become a major concern. Various government agencies, educational institutions, and local researchers have emphasized the importance of implementing monitoring systems capable of detecting suspicious activities and minimizing cybersecurity risks.</w:t>
      </w:r>
    </w:p>
    <w:p w14:paraId="7E3E4D2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Although many cybersecurity initiatives in the Philippines focus on organizational policies, awareness programs, and enterprise security, several local studies and government publications highlight the significance of network monitoring, network protection, and automated threat detection as practical approaches to strengthening information security.</w:t>
      </w:r>
    </w:p>
    <w:p w14:paraId="424628E9">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Philippine Cybersecurity Implementations</w:t>
      </w:r>
    </w:p>
    <w:p w14:paraId="7F8C766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Philippine government has continuously strengthened its national cybersecurity initiatives to address the increasing number of cyber threats affecting both public and private organizations. The Department of Information and Communications Technology (DICT) has introduced several programs that encourage organizations to adopt cybersecurity best practices, improve digital resilience, and implement effective monitoring mechanisms for protecting information systems.</w:t>
      </w:r>
    </w:p>
    <w:p w14:paraId="5414465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According to the </w:t>
      </w:r>
      <w:r>
        <w:rPr>
          <w:rStyle w:val="92"/>
          <w:rFonts w:hint="default" w:ascii="Times New Roman" w:hAnsi="Times New Roman" w:cs="Courier New" w:eastAsia="Times New Roman"/>
          <w:sz w:val="20"/>
        </w:rPr>
        <w:t>Department of Information and Communications Technology (DICT)</w:t>
      </w:r>
      <w:r>
        <w:rPr>
          <w:rFonts w:hint="default" w:ascii="Times New Roman" w:hAnsi="Times New Roman" w:cs="Courier New" w:eastAsia="Times New Roman"/>
          <w:sz w:val="20"/>
        </w:rPr>
        <w:t>, organizations should continuously monitor their information systems to identify suspicious activities before they develop into major cybersecurity incidents. Continuous monitoring allows administrators to detect abnormal behavior, investigate security events, and implement timely responses that minimize potential damage.</w:t>
      </w:r>
    </w:p>
    <w:p w14:paraId="694FF47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government's cybersecurity initiatives also encourage organizations to improve network security since employee workstations often become the primary targets of phishing attacks, malware infections, ransomware, and unauthorized access attempts. As businesses continue to adopt digital technologies, protecting network-connected computers has become equally important as securing the overall network infrastructure.</w:t>
      </w:r>
    </w:p>
    <w:p w14:paraId="6F38E2E6">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6A6862B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supports these cybersecurity initiatives by providing continuous monitoring directly on the monitoring system. Instead of requiring expensive enterprise security solutions, the proposed system offers an affordable monitoring application suitable for small business environments.</w:t>
      </w:r>
    </w:p>
    <w:p w14:paraId="189FBBCD">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Department of Information and Communications Technology (DICT) Cybersecurity Initiatives</w:t>
      </w:r>
    </w:p>
    <w:p w14:paraId="5C9E36B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w:t>
      </w:r>
      <w:r>
        <w:rPr>
          <w:rStyle w:val="92"/>
          <w:rFonts w:hint="default" w:ascii="Times New Roman" w:hAnsi="Times New Roman" w:cs="Courier New" w:eastAsia="Times New Roman"/>
          <w:sz w:val="20"/>
        </w:rPr>
        <w:t>DICT</w:t>
      </w:r>
      <w:r>
        <w:rPr>
          <w:rFonts w:hint="default" w:ascii="Times New Roman" w:hAnsi="Times New Roman" w:cs="Courier New" w:eastAsia="Times New Roman"/>
          <w:sz w:val="20"/>
        </w:rPr>
        <w:t xml:space="preserve"> plays a significant role in strengthening cybersecurity awareness and promoting information security throughout the Philippines. Through the implementation of the </w:t>
      </w:r>
      <w:r>
        <w:rPr>
          <w:rStyle w:val="92"/>
          <w:rFonts w:hint="default" w:ascii="Times New Roman" w:hAnsi="Times New Roman" w:cs="Courier New" w:eastAsia="Times New Roman"/>
          <w:sz w:val="20"/>
        </w:rPr>
        <w:t>National Cybersecurity Plan (NCSP) 2023–2028</w:t>
      </w:r>
      <w:r>
        <w:rPr>
          <w:rFonts w:hint="default" w:ascii="Times New Roman" w:hAnsi="Times New Roman" w:cs="Courier New" w:eastAsia="Times New Roman"/>
          <w:sz w:val="20"/>
        </w:rPr>
        <w:t>, the agency encourages organizations to adopt preventive security measures, continuous monitoring, incident reporting, and cybersecurity preparedness.</w:t>
      </w:r>
    </w:p>
    <w:p w14:paraId="17BD133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National Cybersecurity Plan emphasizes that organizations should develop proactive approaches to identifying cyber threats rather than relying solely on reactive responses after security incidents occur. Automated monitoring tools are considered valuable because they reduce the time required to identify suspicious activities while improving incident response capabilities.</w:t>
      </w:r>
    </w:p>
    <w:p w14:paraId="1F2D8B5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DICT also promotes cybersecurity awareness among small businesses, educationalinstitutions, and local government units by providing training programs, security advisories, and recommended best practices for protecting digital assets.</w:t>
      </w:r>
    </w:p>
    <w:p w14:paraId="1CE12A9B">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19326D2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aligns with the objectives of the National Cybersecurity Plan by implementing continuous network traffic monitoring, automated alert generation, and centralized monitoring logs that assist administrators in responding to potential cybersecurity threats more efficiently.</w:t>
      </w:r>
    </w:p>
    <w:p w14:paraId="5FFF6719">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Cybersecurity Challenges Among Philippine Small and Medium Enterprises (SMEs)</w:t>
      </w:r>
    </w:p>
    <w:p w14:paraId="71B4D98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Small and Medium Enterprises (SMEs) represent a significant portion of the Philippine economy. However, many SMEs face considerable cybersecurity challenges due to limited financial resources, insufficient IT personnel, and the lack of dedicated security infrastructures.</w:t>
      </w:r>
    </w:p>
    <w:p w14:paraId="5767668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According to studies conducted by </w:t>
      </w:r>
      <w:r>
        <w:rPr>
          <w:rStyle w:val="92"/>
          <w:rFonts w:hint="default" w:ascii="Times New Roman" w:hAnsi="Times New Roman" w:cs="Courier New" w:eastAsia="Times New Roman"/>
          <w:sz w:val="20"/>
        </w:rPr>
        <w:t>Cisco Philippines</w:t>
      </w:r>
      <w:r>
        <w:rPr>
          <w:rFonts w:hint="default" w:ascii="Times New Roman" w:hAnsi="Times New Roman" w:cs="Courier New" w:eastAsia="Times New Roman"/>
          <w:sz w:val="20"/>
        </w:rPr>
        <w:t xml:space="preserve"> and reports referenced by the DICT, many small businesses experience difficulties in implementing enterprise-grade cybersecurity solutions because of high implementation costs and technical complexity. Consequently, many organizations rely only on antivirus software without deploying additional monitoring mechanisms capable of identifying suspicious network activities.</w:t>
      </w:r>
    </w:p>
    <w:p w14:paraId="167E688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Researchers have emphasized that affordable network traffic monitoring systems provide practical alternatives for SMEs by improving network visibility without requiring expensive security appliances or specialized cybersecurity personnel.</w:t>
      </w:r>
    </w:p>
    <w:p w14:paraId="28AC5C9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increasing number of ransomware attacks, phishing campaigns, and malware infections targeting small businesses further demonstrates the need for lightweight security solutions that continuously monitor network-connected devices and generate timely security alerts.</w:t>
      </w:r>
    </w:p>
    <w:p w14:paraId="664343E1">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29B5D8B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addresses these concerns by providing a cost-effective monitoring solution that can be deployed on individual monitoring systems within small business environments.</w:t>
      </w:r>
    </w:p>
    <w:p w14:paraId="0CCC3525">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Academic Studies on Monitoring Systems in Philippine Higher Education Institutions</w:t>
      </w:r>
    </w:p>
    <w:p w14:paraId="3D36192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Several academic institutions in the Philippines have conducted studies involving network monitoring systems, web-based security applications, and packet analysis tools. Most of these projects focused on monitoring bandwidth utilization, tracking connected devices, and improving network administration within campus environments.</w:t>
      </w:r>
    </w:p>
    <w:p w14:paraId="650FA63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While these monitoring systems improved network management, many of them primarily concentrated on measuring network performance instead of detecting cybersecurity threats occurring on network-connected devices. Some studies required centralized network infrastructure or enterprise networking equipment, making them less practical for small organizations with limited technical resources.</w:t>
      </w:r>
    </w:p>
    <w:p w14:paraId="0903C1B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Recent academic projects have also explored Python-based monitoring applications due to Python's flexibility in software development, automation, and cybersecurity. Libraries such as Scapy have become increasingly popular for packet analysis because they allow researchers to develop customized monitoring applications that meet specific organizational requirements.</w:t>
      </w:r>
    </w:p>
    <w:p w14:paraId="14E612D8">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3540851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Unlike many existing academic monitoring systems, the proposed study focuses specifically on network packet monitoring, allowing suspicious activities to be detected directly from the monitored network through continuous packet analysis and automated alert generation.</w:t>
      </w:r>
    </w:p>
    <w:p w14:paraId="7ECC38D3">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Local Software Security Studies</w:t>
      </w:r>
    </w:p>
    <w:p w14:paraId="17E709F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Local software development research has increasingly emphasized the integration of cybersecurity mechanisms into software applications. Philippine researchers recognize that security should be incorporated during software development rather than added only after deployment.</w:t>
      </w:r>
    </w:p>
    <w:p w14:paraId="0382609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Several studies have demonstrated the effectiveness of combining web-based dashboards with automated monitoring systems to improve usability and facilitate security management. Web technologies enable administrators to monitor alerts, review security logs, and analyze monitoring records through intuitive graphical interfaces without requiring extensive technical expertise.</w:t>
      </w:r>
    </w:p>
    <w:p w14:paraId="0EADC5F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Furthermore, local researchers have highlighted the importance of maintaining historical security records for forensic investigation, incident documentation, and continuous improvement of organizational cybersecurity practices.</w:t>
      </w:r>
    </w:p>
    <w:p w14:paraId="49FD9564">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Relevance to the Study</w:t>
      </w:r>
    </w:p>
    <w:p w14:paraId="173DE3A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incorporates these recommendations by integrating Python, Scapy, Flask, and a database management system into a single network traffic monitoring platform capable of capturing packets, generating alerts, storing monitoring logs, and presenting security information through a user-friendly web dashboard.</w:t>
      </w:r>
    </w:p>
    <w:p w14:paraId="777F2FBD">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Summary of Local Studies</w:t>
      </w:r>
    </w:p>
    <w:p w14:paraId="3443C85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reviewed local studies and government initiatives indicate that cybersecurity has become an increasingly important concern among Philippine organizations. Government agencies continue to strengthen national cybersecurity programs, while researchers recognize the need for affordable monitoring solutions suitable for small organizations.</w:t>
      </w:r>
    </w:p>
    <w:p w14:paraId="75E2079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Despite these efforts, many existing implementations primarily focus on enterprise environments, awareness programs, or general network administration. Only a limited number of local systems emphasize continuous </w:t>
      </w:r>
      <w:r>
        <w:rPr>
          <w:rStyle w:val="92"/>
          <w:rFonts w:hint="default" w:ascii="Times New Roman" w:hAnsi="Times New Roman" w:cs="Courier New" w:eastAsia="Times New Roman"/>
          <w:sz w:val="20"/>
        </w:rPr>
        <w:t xml:space="preserve"> network monitoring</w:t>
      </w:r>
      <w:r>
        <w:rPr>
          <w:rFonts w:hint="default" w:ascii="Times New Roman" w:hAnsi="Times New Roman" w:cs="Courier New" w:eastAsia="Times New Roman"/>
          <w:sz w:val="20"/>
        </w:rPr>
        <w:t xml:space="preserve"> combined with automated packet analysis, real-time alert generation, and web-based monitoring dashboards.</w:t>
      </w:r>
    </w:p>
    <w:p w14:paraId="2BF6536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addresses this gap by providing an affordable, lightweight, and user-friendly monitoring application specifically designed for small business environments. Through the integration of Python, Scapy, and Flask, the system enables administrators to monitor network activities occurring on a monitoring system, detect suspicious behavior in real time, generate alerts, and maintain monitoring logs that support effective cybersecurity management.</w:t>
      </w:r>
    </w:p>
    <w:p w14:paraId="5F8FB45C">
      <w:pPr>
        <w:spacing w:line="480" w:lineRule="auto"/>
        <w:rPr>
          <w:rFonts w:hint="default" w:ascii="Courier New" w:hAnsi="Courier New" w:eastAsia="SimSun" w:cs="Courier New"/>
          <w:b/>
          <w:bCs/>
          <w:sz w:val="24"/>
          <w:szCs w:val="24"/>
        </w:rPr>
      </w:pPr>
    </w:p>
    <w:p w14:paraId="19F4BD75">
      <w:pPr>
        <w:pStyle w:val="3"/>
        <w:spacing w:line="240" w:lineRule="auto" w:after="40"/>
        <w:rPr>
          <w:rFonts w:hint="default" w:ascii="Courier New" w:hAnsi="Courier New" w:eastAsia="SimSun" w:cs="Courier New"/>
          <w:b/>
          <w:bCs/>
          <w:sz w:val="24"/>
          <w:szCs w:val="24"/>
        </w:rPr>
      </w:pPr>
      <w:r>
        <w:rPr>
          <w:rFonts w:hint="default" w:ascii="Times New Roman" w:hAnsi="Times New Roman" w:eastAsia="Times New Roman" w:cs="Courier New"/>
          <w:b/>
          <w:bCs/>
          <w:sz w:val="20"/>
          <w:szCs w:val="24"/>
        </w:rPr>
        <w:t>Related Literature</w:t>
      </w:r>
    </w:p>
    <w:p w14:paraId="46CF4991">
      <w:pPr>
        <w:rPr>
          <w:rFonts w:hint="default" w:ascii="Courier New" w:hAnsi="Courier New" w:eastAsia="SimSun" w:cs="Courier New"/>
          <w:b/>
          <w:bCs/>
          <w:sz w:val="24"/>
          <w:szCs w:val="24"/>
        </w:rPr>
      </w:pPr>
    </w:p>
    <w:p w14:paraId="5D074DB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Related literature provides the theoretical and technical foundation of a research study by discussing concepts, technologies, and previous findings that support the development of the proposed system. For this study, the reviewed literature focuses on cybersecurity, network traffic monitoring, intrusion detection, packet analysis, and the technologies used to develop the proposed Automated Network Threat Detection and Management System. These concepts establish the importance of protecting network-connected devices, monitoring network activities, and implementing automated detection mechanisms capable of identifying potential threats in real time.</w:t>
      </w:r>
    </w:p>
    <w:p w14:paraId="6E400121">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 xml:space="preserve"> Cybersecurity</w:t>
      </w:r>
    </w:p>
    <w:p w14:paraId="69C8C04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Cybersecurity refers to the practice of protecting computer systems, networks, applications, and digital information from unauthorized access, cyberattacks, and other security threats. As organizations continue to depend on digital technologies for communication, data storage, and business operations, cybersecurity has become one of the most important components of information technology. Its primary objective is to preserve the confidentiality, integrity, and availability of information while ensuring that computer systems continue to operate securely despite evolving cyber threats.</w:t>
      </w:r>
    </w:p>
    <w:p w14:paraId="2BE2CEF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National Institute of Standards and Technology (2018), cybersecurity encompasses the prevention of damage to information systems, protection of digital assets, detection of malicious activities, and implementation of appropriate response and recovery procedures. Rather than relying solely on preventive mechanisms such as firewalls and antivirus software, modern cybersecurity emphasizes continuous monitoring and timely threat detection to minimize the impact of security incidents.</w:t>
      </w:r>
    </w:p>
    <w:p w14:paraId="275C9C1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One of the most widely accepted principles in cybersecurity is the </w:t>
      </w:r>
      <w:r>
        <w:rPr>
          <w:rStyle w:val="92"/>
          <w:rFonts w:hint="default" w:ascii="Times New Roman" w:hAnsi="Times New Roman" w:cs="Courier New" w:eastAsia="Times New Roman"/>
          <w:sz w:val="20"/>
        </w:rPr>
        <w:t>CIA Triad</w:t>
      </w:r>
      <w:r>
        <w:rPr>
          <w:rFonts w:hint="default" w:ascii="Times New Roman" w:hAnsi="Times New Roman" w:cs="Courier New" w:eastAsia="Times New Roman"/>
          <w:sz w:val="20"/>
        </w:rPr>
        <w:t xml:space="preserve">, which consists of </w:t>
      </w:r>
      <w:r>
        <w:rPr>
          <w:rStyle w:val="92"/>
          <w:rFonts w:hint="default" w:ascii="Times New Roman" w:hAnsi="Times New Roman" w:cs="Courier New" w:eastAsia="Times New Roman"/>
          <w:sz w:val="20"/>
        </w:rPr>
        <w:t>Confidentiality, Integrity, and Availability</w:t>
      </w:r>
      <w:r>
        <w:rPr>
          <w:rFonts w:hint="default" w:ascii="Times New Roman" w:hAnsi="Times New Roman" w:cs="Courier New" w:eastAsia="Times New Roman"/>
          <w:sz w:val="20"/>
        </w:rPr>
        <w:t>. Confidentiality ensures that sensitive information is accessible only to authorized users. Integrity guarantees that information remains accurate and free from unauthorized modifications. Availability ensures that systems, applications, and information remain accessible whenever legitimate users require them. Together, these three principles serve as the foundation for designing secure information systems and evaluating cybersecurity solutions.</w:t>
      </w:r>
    </w:p>
    <w:p w14:paraId="5B80955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Modern cyber threats have become increasingly sophisticated. Attackers now employ phishing attacks, ransomware, malware, spyware, brute-force attacks, denial-of-service attacks, and unauthorized access techniques to compromise computer systems. Many of these attacks target network-connected devices because they often represent the weakest point within an organization's security infrastructure. Once a monitoring system becomes compromised, attackers may gain access to confidential information, install malicious software, or use the device to launch additional attacks against other systems.</w:t>
      </w:r>
    </w:p>
    <w:p w14:paraId="1BFCA81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increasing use of remote work, cloud services, and internet-connected devices has further expanded the attack surface for organizations. Consequently, cybersecurity is no longer limited to protecting organizational networks; it also includes securing network-connected workstations, laptops, and other network-connected devices where users interact with digital resources. Organizations must therefore implement security mechanisms capable of continuously monitoring network activities and identifying suspicious behavior before it causes significant damage.</w:t>
      </w:r>
    </w:p>
    <w:p w14:paraId="47BE6D4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Cybersecurity also involves the adoption of security policies, risk management strategies, employee awareness programs, and automated monitoring technologies. While preventive measures remain important, researchers emphasize that early detection and rapid response significantly reduce the potential impact of cyber incidents. Automated monitoring applications help administrators identify abnormal activities without manually reviewing large volumes of network traffic, thereby improving operational efficiency and overall security.</w:t>
      </w:r>
    </w:p>
    <w:p w14:paraId="50F7F7F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 small business environments, implementing enterprise-level cybersecurity solutions may not always be financially feasible. Consequently, lightweight network traffic monitoring applications have become practical alternatives because they provide continuous monitoring while requiring minimal hardware and administrative resources. Such systems enable organizations to strengthen network security without investing in expensive security infrastructures.</w:t>
      </w:r>
    </w:p>
    <w:p w14:paraId="666B521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supports these cybersecurity principles by continuously monitoring network packets transmitted through the monitoring system. Using Python, Scapy, and Flask, the system analyzes network traffic, detects suspicious activities, generates alerts, and stores monitoring records for future analysis. Through continuous network traffic monitoring, the proposed system contributes to maintaining the confidentiality, integrity, and availability of information within small business environments.</w:t>
      </w:r>
    </w:p>
    <w:p w14:paraId="18B760F9">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 xml:space="preserve"> Network Security</w:t>
      </w:r>
    </w:p>
    <w:p w14:paraId="190C733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 security refers to the collection of policies, technologies, and procedures designed to protect computer networks from unauthorized access, misuse, modification, disruption, or destruction. It encompasses both hardware- and software-based security controls that safeguard data while it is transmitted between devices connected to a network. Effective network security ensures that communication remains secure while preventing cybercriminals from exploiting network vulnerabilities.</w:t>
      </w:r>
    </w:p>
    <w:p w14:paraId="21211A1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William Stallings (2017), network security consists of multiple layers of protection that work together to defend information systems against various cyber threats. These layers include authentication mechanisms, access control, encryption, firewalls, intrusion detection systems, network protection, and continuous monitoring. Each layer contributes to minimizing security risks while maintaining reliable network operations.</w:t>
      </w:r>
    </w:p>
    <w:p w14:paraId="576B31A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of the primary objectives of network security is to prevent unauthorized users from accessing organizational resources. Authentication and authorization mechanisms verify the identity of users before granting access to systems or information. Encryption protects sensitive information while it is transmitted across communication channels, ensuring that intercepted data cannot easily be interpreted by unauthorized individuals.</w:t>
      </w:r>
    </w:p>
    <w:p w14:paraId="6488E1B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Another essential component of network security is continuous monitoring. Modern networks generate thousands of packets every second, making manual monitoring impractical. Automated monitoring applications analyze communication patterns and identify abnormal behaviors that may indicate malware infections, unauthorized access attempts, or suspicious network activities. Continuous monitoring enables administrators to respond more quickly to incidents before they escalate into larger security problems.</w:t>
      </w:r>
    </w:p>
    <w:p w14:paraId="2BCFFB2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Organizations also implement security policies that define acceptable network usage, password requirements, access privileges, and incident response procedures. These policies establish a structured approach to maintaining network security while ensuring compliance with organizational standards and regulatory requirements.</w:t>
      </w:r>
    </w:p>
    <w:p w14:paraId="5029AC2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 small business environments, implementing complex enterprise security infrastructures may be unrealistic because of budget limitations and the absence of dedicated cybersecurity personnel. Lightweight monitoring applications therefore provide an effective alternative by continuously analyzing network-level activities without requiring expensive hardware appliances or advanced technical expertise.</w:t>
      </w:r>
    </w:p>
    <w:p w14:paraId="1803B71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 monitoring has become increasingly important because cyber threats evolve continuously. Traditional security measures alone are insufficient to identify new attack techniques. Monitoring solutions capable of analyzing network traffic in real time improve visibility into communication activities while enabling administrators to investigate potential threats based on packet information and behavioral patterns.</w:t>
      </w:r>
    </w:p>
    <w:p w14:paraId="794B8646">
      <w:pPr>
        <w:pStyle w:val="85"/>
        <w:spacing w:line="240" w:lineRule="auto" w:after="40"/>
        <w:rPr>
          <w:rStyle w:val="92"/>
          <w:rFonts w:hint="default" w:ascii="Courier New" w:hAnsi="Courier New" w:cs="Courier New"/>
          <w:b/>
          <w:bCs/>
          <w:sz w:val="24"/>
          <w:szCs w:val="24"/>
        </w:rPr>
      </w:pPr>
      <w:r>
        <w:rPr>
          <w:rFonts w:hint="default" w:ascii="Times New Roman" w:hAnsi="Times New Roman" w:cs="Courier New" w:eastAsia="Times New Roman"/>
          <w:sz w:val="20"/>
        </w:rPr>
        <w:t xml:space="preserve">The proposed system supports these principles by implementing network traffic monitoring through packet capture and analysis. Rather than monitoring an entire enterprise infrastructure, the system focuses on traffic visible to the monitoring system. This approach provides administrators with valuable information regarding incoming and outgoing communications while generating alerts whenever suspicious activities are detected. </w:t>
      </w:r>
    </w:p>
    <w:p w14:paraId="458EA7F5">
      <w:pPr>
        <w:pStyle w:val="85"/>
        <w:spacing w:line="240" w:lineRule="auto" w:after="40"/>
        <w:rPr>
          <w:rFonts w:hint="default" w:ascii="Courier New" w:hAnsi="Courier New" w:cs="Courier New"/>
        </w:rPr>
      </w:pPr>
      <w:r>
        <w:rPr>
          <w:rStyle w:val="92"/>
          <w:rFonts w:hint="default" w:ascii="Times New Roman" w:hAnsi="Times New Roman" w:cs="Courier New" w:eastAsia="Times New Roman"/>
          <w:b/>
          <w:bCs/>
          <w:sz w:val="24"/>
          <w:szCs w:val="24"/>
        </w:rPr>
        <w:t>Network  Monitoring</w:t>
      </w:r>
    </w:p>
    <w:p w14:paraId="196E1D3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 monitoring refers to the continuous observation of activities occurring within an network-connected computer or network-connected device. Unlike network-wide monitoring systems that analyze communication across an entire infrastructure, network traffic monitoring concentrates on events directly affecting the monitored network, including network communications, system processes, application behavior, and security events.</w:t>
      </w:r>
    </w:p>
    <w:p w14:paraId="23F710E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 monitoring has become increasingly significant because network-connected devices represent the primary interaction point between users and organizational information systems. Employees perform daily activities such as accessing databases, exchanging emails, browsing the internet, and transferring files through monitoring systems. Consequently, attackers frequently target these devices using malware, phishing attacks, ransomware, and unauthorized access techniques.</w:t>
      </w:r>
    </w:p>
    <w:p w14:paraId="1EF56AD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Continuous monitoring of network activities enables administrators to detect suspicious behavior immediately after it occurs. By analyzing packets entering and leaving the monitoring system, monitoring applications can identify unusual communication patterns, repeated connection attempts, abnormal traffic volumes, or interactions with suspicious IP addresses. These observations provide valuable information for detecting potential cybersecurity incidents before they spread to other systems.</w:t>
      </w:r>
    </w:p>
    <w:p w14:paraId="24FE3B0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of the major advantages of network traffic monitoring is its detailed visibility into network activities. Since monitoring occurs directly on the monitored network, the application can analyze information that may not be visible from centralized network monitoring solutions. This allows administrators to investigate security events with greater accuracy while maintaining detailed logs for future forensic analysis.</w:t>
      </w:r>
    </w:p>
    <w:p w14:paraId="39EC147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Host-based monitoring is also cost-effective for small organizations because it does not require specialized networking equipment or enterprise intrusion detection appliances. A lightweight monitoring application installed on a workstation can continuously observe network traffic through the active network interface while generating alerts whenever predefined detection conditions are satisfied.</w:t>
      </w:r>
    </w:p>
    <w:p w14:paraId="22404F9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Despite its advantages, network traffic monitoring also has certain limitations. The monitoring application only observes traffic visible to the monitoring system and cannot analyze communications that occur exclusively between other devices on the network. In addition, the application depends on the availability and proper operation of the host system. If the host becomes unavailable or severely compromised, monitoring capabilities may also be affected.</w:t>
      </w:r>
    </w:p>
    <w:p w14:paraId="590BAF1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Nevertheless, network traffic monitoring remains one of the most practical approaches for improving network security in small business environments where financial and technical resources are limited. By focusing on network-connected workstations rather than enterprise-wide infrastructures, organizations can strengthen their cybersecurity posture using affordable software-based solutions.</w:t>
      </w:r>
    </w:p>
    <w:p w14:paraId="569B7DB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adopts this approach by capturing packets directly from the monitoring system using Scapy. The captured packets are analyzed to identify suspicious communication patterns, generate security alerts, and store monitoring logs in a database. Flask provides a web-based dashboard that enables administrators to review monitoring information, investigate detected threats, and manage security records efficiently.</w:t>
      </w:r>
    </w:p>
    <w:p w14:paraId="0FF2069B">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Network-Based Intrusion Detection Systems (NIDS)</w:t>
      </w:r>
    </w:p>
    <w:p w14:paraId="451513B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Network Monitoring Intrusion Detection System (NIDS) is a cybersecurity solution designed to monitor and analyze activities occurring within an network-connected computer or network-connected device. Unlike Network-Based Intrusion Detection Systems (NIDS), which inspect traffic across an entire network, NIDS focuses on activities that directly affect a monitoring system, such as system logs, file modifications, user activities, running processes, and network communications. This localized approach enables the detection of malicious activities that may not be visible through network-level monitoring alone.</w:t>
      </w:r>
    </w:p>
    <w:p w14:paraId="37276AB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the National Institute of Standards and Technology (2007), intrusion detection systems are security technologies that continuously monitor events within computer systems or networks to identify violations of security policies or indications of malicious activity. A NIDS is specifically designed to monitor the operating environment of a monitoring system, providing detailed visibility into system behavior and allowing administrators to identify threats at the endpoint level.</w:t>
      </w:r>
    </w:p>
    <w:p w14:paraId="5DEC3F7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architecture of a NIDS generally consists of four primary components: the data collection module, the analysis engine, the alert generation module, and the log management component. The data collection module gathers information from the operating system, network interface, application logs, and other system resources. This information is then processed by the analysis engine, which evaluates the collected data using predefined detection rules, signatures, or behavioral analysis techniques. When suspicious behavior is identified, the alert generation module immediately notifies administrators, while the log management component securely stores monitoring records for future analysis and incident investigation.</w:t>
      </w:r>
    </w:p>
    <w:p w14:paraId="391D075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detection process of a NIDS begins with continuous monitoring of network activities. The collected information is compared against known attack signatures or evaluated based on predefined behavioral rules. If the system identifies activities that deviate from normal behavior, such as repeated unauthorized login attempts, abnormal network traffic, unexpected file modifications, or communication with suspicious IP addresses, an alert is generated. Administrators can then review these alerts to determine the appropriate response.</w:t>
      </w:r>
    </w:p>
    <w:p w14:paraId="041E2FE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typical NIDS includes several essential components. The monitoring component captures relevant system and network information from the monitored network. The detection engine analyzes collected data to identify potential threats. The notification component informs administrators of suspicious activities through alerts or notifications, while the database stores logs for historical analysis and reporting. These components work together to provide continuous network protection and improve an organization's ability to detect and respond to cybersecurity incidents.</w:t>
      </w:r>
    </w:p>
    <w:p w14:paraId="51030BB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Network-Based Intrusion Detection Systems provide several advantages. They offer detailed visibility into network activities, enabling the detection of attacks that may bypass traditional network security controls. Because monitoring occurs directly on the endpoint, NIDS can identify malicious processes, unauthorized system modifications, and abnormal user behavior more effectively than network-based solutions alone. Additionally, NIDS supports forensic investigations by maintaining comprehensive activity logs that help administrators understand the sequence of events during security incidents.</w:t>
      </w:r>
    </w:p>
    <w:p w14:paraId="1116FAE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Despite these advantages, NIDS also has certain limitations. Since monitoring occurs only on the monitored network, the system may not observe traffic that is not available to the configured monitoring interface. Furthermore, excessive logging and analysis may increase system resource consumption if not properly optimized. For this reason, lightweight implementations that balance monitoring accuracy with system performance are particularly suitable for small business environments.</w:t>
      </w:r>
    </w:p>
    <w:p w14:paraId="01E818F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adopts the fundamental principles of a NIDS. Using Python and Scapy, the system continuously captures packets transmitted through the network interface used by the system. The captured packets are analyzed to identify suspicious communication patterns based on predefined detection rules. When abnormal behavior is detected, alerts are generated and displayed through a Flask-based web dashboard, while monitoring records are securely stored in a database for future review. This implementation provides an affordable and practical network traffic monitoring solution for small business environments.</w:t>
      </w:r>
    </w:p>
    <w:p w14:paraId="55630094">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Network Security</w:t>
      </w:r>
    </w:p>
    <w:p w14:paraId="571F7AE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Endpoint security refers to the protection of network-connected devices such as desktop computers, laptops, workstations, and servers from cyber threats. As organizations increasingly depend on digital technologies, network-connected devices have become primary targets for attackers because they provide direct access to organizational information systems. Protecting these devices has therefore become a critical component of modern cybersecurity strategies.</w:t>
      </w:r>
    </w:p>
    <w:p w14:paraId="43E5C04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Microsoft, network security involves the use of technologies and security practices that prevent, detect, investigate, and respond to threats affecting individual devices. Unlike traditional antivirus software that primarily focuses on malware detection, modern network security solutions integrate continuous monitoring, behavioral analysis, threat intelligence, and automated incident response to provide comprehensive protection.</w:t>
      </w:r>
    </w:p>
    <w:p w14:paraId="56202CB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Workstations are among the most frequently targeted network-connected devices because employees use them to access organizational resources, browse the internet, exchange emails, and process confidential information. Cybercriminals commonly exploit vulnerabilities within these devices through phishing attacks, malicious downloads, ransomware infections, credential theft, and unauthorized remote access. Once a workstation becomes compromised, attackers may gain access to sensitive information or use the infected device as a gateway to launch attacks against other systems.</w:t>
      </w:r>
    </w:p>
    <w:p w14:paraId="20145FE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Host protection is therefore an essential objective of network security. Effective host protection involves continuous monitoring of system activities, inspection of incoming and outgoing network traffic, implementation of authentication mechanisms, secure configuration of operating systems, and timely detection of suspicious behavior. Organizations are encouraged to adopt multiple security controls that work together to reduce the likelihood of successful cyberattacks.</w:t>
      </w:r>
    </w:p>
    <w:p w14:paraId="28F54BF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Modern network security follows a layered security approach. The first layer consists of preventive controls such as antivirus software, firewalls, and access control mechanisms. The second layer includes monitoring and detection technologies capable of identifying abnormal activities in real time. The final layer focuses on incident response and recovery, allowing administrators to isolate compromised systems, investigate security incidents, and restore normal operations.</w:t>
      </w:r>
    </w:p>
    <w:p w14:paraId="7E340DA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 small business environments, implementing enterprise-grade network security platforms may be financially challenging. Consequently, lightweight network traffic monitoring applications provide practical alternatives that improve network visibility while minimizing implementation costs. Such applications allow organizations to detect suspicious activities without requiring specialized security appliances or dedicated cybersecurity personnel.</w:t>
      </w:r>
    </w:p>
    <w:p w14:paraId="1A1D7C3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contributes to network security by continuously monitoring traffic transmitted through the monitoring system. Through packet analysis and automated alert generation, the system enables administrators to identify suspicious activities early and take appropriate corrective actions before security incidents escalate.</w:t>
      </w:r>
    </w:p>
    <w:p w14:paraId="052A5EB5">
      <w:pPr>
        <w:pStyle w:val="2"/>
        <w:spacing w:line="480" w:lineRule="auto"/>
        <w:rPr>
          <w:rStyle w:val="92"/>
          <w:rFonts w:hint="default" w:ascii="Courier New" w:hAnsi="Courier New" w:cs="Courier New"/>
          <w:b/>
          <w:bCs/>
          <w:sz w:val="24"/>
          <w:szCs w:val="24"/>
        </w:rPr>
      </w:pPr>
    </w:p>
    <w:p w14:paraId="48F7ED66">
      <w:pPr>
        <w:pStyle w:val="2"/>
        <w:spacing w:line="480" w:lineRule="auto"/>
        <w:rPr>
          <w:rStyle w:val="92"/>
          <w:rFonts w:hint="default" w:ascii="Courier New" w:hAnsi="Courier New" w:cs="Courier New"/>
          <w:b/>
          <w:bCs/>
          <w:sz w:val="24"/>
          <w:szCs w:val="24"/>
        </w:rPr>
      </w:pPr>
    </w:p>
    <w:p w14:paraId="4A67AF35">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Packet Analysis</w:t>
      </w:r>
    </w:p>
    <w:p w14:paraId="5AC61F0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analysis is one of the most important techniques used in network security and cybersecurity monitoring. Every communication transmitted across a network is divided into packets that contain essential information, including source and destination IP addresses, protocol types, port numbers, timestamps, payload data, and various control fields. By examining these packets, administrators can understand how devices communicate and identify behaviors that may indicate malicious activity.</w:t>
      </w:r>
    </w:p>
    <w:p w14:paraId="1895278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William Stallings (2017), packet analysis enables administrators to observe communication patterns, troubleshoot network problems, and identify unauthorized activities by inspecting packet contents and transmission characteristics. Continuous packet analysis significantly improves network visibility and assists in the early detection of security incidents.</w:t>
      </w:r>
    </w:p>
    <w:p w14:paraId="4BA297B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A network packet generally consists of two primary components: the </w:t>
      </w:r>
      <w:r>
        <w:rPr>
          <w:rStyle w:val="92"/>
          <w:rFonts w:hint="default" w:ascii="Times New Roman" w:hAnsi="Times New Roman" w:cs="Courier New" w:eastAsia="Times New Roman"/>
          <w:sz w:val="20"/>
        </w:rPr>
        <w:t>header</w:t>
      </w:r>
      <w:r>
        <w:rPr>
          <w:rFonts w:hint="default" w:ascii="Times New Roman" w:hAnsi="Times New Roman" w:cs="Courier New" w:eastAsia="Times New Roman"/>
          <w:sz w:val="20"/>
        </w:rPr>
        <w:t xml:space="preserve"> and the </w:t>
      </w:r>
      <w:r>
        <w:rPr>
          <w:rStyle w:val="92"/>
          <w:rFonts w:hint="default" w:ascii="Times New Roman" w:hAnsi="Times New Roman" w:cs="Courier New" w:eastAsia="Times New Roman"/>
          <w:sz w:val="20"/>
        </w:rPr>
        <w:t>payload</w:t>
      </w:r>
      <w:r>
        <w:rPr>
          <w:rFonts w:hint="default" w:ascii="Times New Roman" w:hAnsi="Times New Roman" w:cs="Courier New" w:eastAsia="Times New Roman"/>
          <w:sz w:val="20"/>
        </w:rPr>
        <w:t>. The header contains routing information, communication protocols, source and destination addresses, sequence numbers, and other control data necessary for successful packet transmission. The payload contains the actual information being transmitted between communicating devices. Security monitoring applications primarily examine header information while selectively analyzing payload contents when necessary.</w:t>
      </w:r>
    </w:p>
    <w:p w14:paraId="48CDF3B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inspection involves examining individual packets to identify characteristics associated with normal or malicious communication. During packet inspection, monitoring systems evaluate protocol behavior, communication frequency, packet sizes, connection durations, source and destination addresses, and other network attributes. Abnormal patterns such as repeated failed connections, excessive packet transmissions, or communication with suspicious external hosts may indicate ongoing cybersecurity threats.</w:t>
      </w:r>
    </w:p>
    <w:p w14:paraId="3A51D63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Understanding network protocols is essential for effective packet analysis. Common protocols include the </w:t>
      </w:r>
      <w:r>
        <w:rPr>
          <w:rStyle w:val="92"/>
          <w:rFonts w:hint="default" w:ascii="Times New Roman" w:hAnsi="Times New Roman" w:cs="Courier New" w:eastAsia="Times New Roman"/>
          <w:sz w:val="20"/>
        </w:rPr>
        <w:t>Transmission Control Protocol (TCP)</w:t>
      </w:r>
      <w:r>
        <w:rPr>
          <w:rFonts w:hint="default" w:ascii="Times New Roman" w:hAnsi="Times New Roman" w:cs="Courier New" w:eastAsia="Times New Roman"/>
          <w:sz w:val="20"/>
        </w:rPr>
        <w:t xml:space="preserve">, which provides reliable communication between devices; the </w:t>
      </w:r>
      <w:r>
        <w:rPr>
          <w:rStyle w:val="92"/>
          <w:rFonts w:hint="default" w:ascii="Times New Roman" w:hAnsi="Times New Roman" w:cs="Courier New" w:eastAsia="Times New Roman"/>
          <w:sz w:val="20"/>
        </w:rPr>
        <w:t>User Datagram Protocol (UDP)</w:t>
      </w:r>
      <w:r>
        <w:rPr>
          <w:rFonts w:hint="default" w:ascii="Times New Roman" w:hAnsi="Times New Roman" w:cs="Courier New" w:eastAsia="Times New Roman"/>
          <w:sz w:val="20"/>
        </w:rPr>
        <w:t xml:space="preserve">, which supports faster but connectionless communication; the </w:t>
      </w:r>
      <w:r>
        <w:rPr>
          <w:rStyle w:val="92"/>
          <w:rFonts w:hint="default" w:ascii="Times New Roman" w:hAnsi="Times New Roman" w:cs="Courier New" w:eastAsia="Times New Roman"/>
          <w:sz w:val="20"/>
        </w:rPr>
        <w:t>Internet Protocol (IP)</w:t>
      </w:r>
      <w:r>
        <w:rPr>
          <w:rFonts w:hint="default" w:ascii="Times New Roman" w:hAnsi="Times New Roman" w:cs="Courier New" w:eastAsia="Times New Roman"/>
          <w:sz w:val="20"/>
        </w:rPr>
        <w:t xml:space="preserve">, responsible for addressing and routing packets; and the </w:t>
      </w:r>
      <w:r>
        <w:rPr>
          <w:rStyle w:val="92"/>
          <w:rFonts w:hint="default" w:ascii="Times New Roman" w:hAnsi="Times New Roman" w:cs="Courier New" w:eastAsia="Times New Roman"/>
          <w:sz w:val="20"/>
        </w:rPr>
        <w:t>Internet Control Message Protocol (ICMP)</w:t>
      </w:r>
      <w:r>
        <w:rPr>
          <w:rFonts w:hint="default" w:ascii="Times New Roman" w:hAnsi="Times New Roman" w:cs="Courier New" w:eastAsia="Times New Roman"/>
          <w:sz w:val="20"/>
        </w:rPr>
        <w:t>, which supports diagnostic functions within networks. Monitoring these protocols enables administrators to distinguish normal communication from suspicious activities.</w:t>
      </w:r>
    </w:p>
    <w:p w14:paraId="5BEA0F4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analysis supports numerous cybersecurity applications, including intrusion detection, malware analysis, incident response, forensic investigations, and performance monitoring. Security analysts frequently use packet analysis to reconstruct communication sessions, identify unauthorized access attempts, detect data exfiltration, and investigate network anomalies. Because packet analysis provides detailed information regarding communication behavior, it remains one of the most valuable techniques in cybersecurity monitoring.</w:t>
      </w:r>
    </w:p>
    <w:p w14:paraId="214A93E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utilizes the Scapy library to capture and analyze packets transmitted through the monitoring system's network interface. Information extracted from captured packets is evaluated using predefined detection rules to identify suspicious activities such as abnormal traffic patterns, repeated connection attempts, and communication with unfamiliar IP addresses. The results of the analysis are presented through a Flask-based dashboard, enabling administrators to monitor network activities in real time while maintaining comprehensive monitoring logs for future reference.</w:t>
      </w:r>
    </w:p>
    <w:p w14:paraId="6C4CE99E">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Packet Sniffing</w:t>
      </w:r>
    </w:p>
    <w:p w14:paraId="2EB8BFA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sniffing is the process of capturing and examining network packets as they travel through a network interface. It is commonly used by network administrators and cybersecurity professionals to monitor network performance, troubleshoot connectivity issues, and detect suspicious or malicious activities. Packet sniffing provides valuable insight into network communications by allowing analysts to inspect packet headers, protocols, source and destination addresses, and other communication details.</w:t>
      </w:r>
    </w:p>
    <w:p w14:paraId="28D2CAC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National Institute of Standards and Technology (2007), packet capture technologies play an important role in intrusion detection and network monitoring because they provide the raw network data required to identify abnormal activities. Packet sniffing enables monitoring applications to observe communication patterns in real time, making it possible to detect unauthorized access attempts, unusual traffic behavior, and potential cyber threats before they significantly impact the system.</w:t>
      </w:r>
    </w:p>
    <w:p w14:paraId="537304A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Packet sniffing can be classified into </w:t>
      </w:r>
      <w:r>
        <w:rPr>
          <w:rStyle w:val="92"/>
          <w:rFonts w:hint="default" w:ascii="Times New Roman" w:hAnsi="Times New Roman" w:cs="Courier New" w:eastAsia="Times New Roman"/>
          <w:sz w:val="20"/>
        </w:rPr>
        <w:t>passive monitoring</w:t>
      </w:r>
      <w:r>
        <w:rPr>
          <w:rFonts w:hint="default" w:ascii="Times New Roman" w:hAnsi="Times New Roman" w:cs="Courier New" w:eastAsia="Times New Roman"/>
          <w:sz w:val="20"/>
        </w:rPr>
        <w:t xml:space="preserve"> and </w:t>
      </w:r>
      <w:r>
        <w:rPr>
          <w:rStyle w:val="92"/>
          <w:rFonts w:hint="default" w:ascii="Times New Roman" w:hAnsi="Times New Roman" w:cs="Courier New" w:eastAsia="Times New Roman"/>
          <w:sz w:val="20"/>
        </w:rPr>
        <w:t>active monitoring</w:t>
      </w:r>
      <w:r>
        <w:rPr>
          <w:rFonts w:hint="default" w:ascii="Times New Roman" w:hAnsi="Times New Roman" w:cs="Courier New" w:eastAsia="Times New Roman"/>
          <w:sz w:val="20"/>
        </w:rPr>
        <w:t>. Passive monitoring involves observing network traffic without modifying or interrupting communications. It is commonly used for network diagnostics, traffic analysis, and security monitoring because it does not interfere with normal network operations. Active monitoring, on the other hand, involves generating network traffic or interacting with devices to evaluate network performance, identify vulnerabilities, or verify connectivity. While both approaches are valuable, passive packet sniffing is more appropriate for continuous security monitoring because it allows administrators to observe activities without affecting network performance.</w:t>
      </w:r>
    </w:p>
    <w:p w14:paraId="39B04C8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sniffing has numerous applications in cybersecurity. It is widely used for intrusion detection, malware analysis, digital forensics, network troubleshooting, protocol analysis, and performance optimization. Security analysts use captured packets to investigate suspicious communications, reconstruct attack scenarios, identify malicious IP addresses, and detect unauthorized access attempts. In addition, packet capture supports compliance auditing by maintaining detailed records of network communications that can be reviewed during security investigations.</w:t>
      </w:r>
    </w:p>
    <w:p w14:paraId="7FC7DCF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Although packet sniffing is an essential security technique, it also raises privacy and ethical considerations. Captured packets may contain confidential information if monitoring is not properly controlled. Organizations should therefore implement appropriate access controls, encryption, and monitoring policies to ensure that packet capture activities comply with legal and organizational security requirements.</w:t>
      </w:r>
    </w:p>
    <w:p w14:paraId="3E0B9D3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utilizes packet sniffing as one of its core functionalities. Using the Scapy library, the application captures packets passing through the network interface used by the system. Instead of collecting all network communications across an organization, the system focuses only on traffic visible to the monitoring system. This network-based approach allows administrators to monitor communication patterns, identify suspicious behaviors, and receive timely alerts whenever predefined threat conditions are detected.</w:t>
      </w:r>
    </w:p>
    <w:p w14:paraId="31839A5A">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 xml:space="preserve"> Threat Detection</w:t>
      </w:r>
    </w:p>
    <w:p w14:paraId="2C6EA1D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Threat detection is the process of identifying malicious activities, security violations, or abnormal behaviors that may compromise the confidentiality, integrity, or availability of information systems. Effective threat detection enables organizations to recognize potential cyberattacks during their early stages, allowing administrators to respond quickly before significant damage occurs.</w:t>
      </w:r>
    </w:p>
    <w:p w14:paraId="017EB63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Modern cybersecurity solutions employ various threat detection techniques, including </w:t>
      </w:r>
      <w:r>
        <w:rPr>
          <w:rStyle w:val="92"/>
          <w:rFonts w:hint="default" w:ascii="Times New Roman" w:hAnsi="Times New Roman" w:cs="Courier New" w:eastAsia="Times New Roman"/>
          <w:sz w:val="20"/>
        </w:rPr>
        <w:t>rule-based detection</w:t>
      </w:r>
      <w:r>
        <w:rPr>
          <w:rFonts w:hint="default" w:ascii="Times New Roman" w:hAnsi="Times New Roman" w:cs="Courier New" w:eastAsia="Times New Roman"/>
          <w:sz w:val="20"/>
        </w:rPr>
        <w:t xml:space="preserve">, </w:t>
      </w:r>
      <w:r>
        <w:rPr>
          <w:rStyle w:val="92"/>
          <w:rFonts w:hint="default" w:ascii="Times New Roman" w:hAnsi="Times New Roman" w:cs="Courier New" w:eastAsia="Times New Roman"/>
          <w:sz w:val="20"/>
        </w:rPr>
        <w:t>signature-based detection</w:t>
      </w:r>
      <w:r>
        <w:rPr>
          <w:rFonts w:hint="default" w:ascii="Times New Roman" w:hAnsi="Times New Roman" w:cs="Courier New" w:eastAsia="Times New Roman"/>
          <w:sz w:val="20"/>
        </w:rPr>
        <w:t xml:space="preserve">, and </w:t>
      </w:r>
      <w:r>
        <w:rPr>
          <w:rStyle w:val="92"/>
          <w:rFonts w:hint="default" w:ascii="Times New Roman" w:hAnsi="Times New Roman" w:cs="Courier New" w:eastAsia="Times New Roman"/>
          <w:sz w:val="20"/>
        </w:rPr>
        <w:t>behavioral detection</w:t>
      </w:r>
      <w:r>
        <w:rPr>
          <w:rFonts w:hint="default" w:ascii="Times New Roman" w:hAnsi="Times New Roman" w:cs="Courier New" w:eastAsia="Times New Roman"/>
          <w:sz w:val="20"/>
        </w:rPr>
        <w:t>. Each method offers distinct advantages and contributes to a comprehensive security monitoring strategy.</w:t>
      </w:r>
    </w:p>
    <w:p w14:paraId="76133CA4">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Rule-based detection</w:t>
      </w:r>
      <w:r>
        <w:rPr>
          <w:rFonts w:hint="default" w:ascii="Times New Roman" w:hAnsi="Times New Roman" w:cs="Courier New" w:eastAsia="Times New Roman"/>
          <w:sz w:val="20"/>
        </w:rPr>
        <w:t xml:space="preserve"> relies on predefined conditions established by administrators or security professionals. Monitoring applications compare observed activities against these rules to determine whether suspicious behavior has occurred. Examples include detecting repeated failed login attempts, excessive network traffic, abnormal communication frequencies, or connections involving unauthorized ports. Rule-based detection is straightforward to implement and is particularly effective in controlled environments where expected behavior is well understood.</w:t>
      </w:r>
    </w:p>
    <w:p w14:paraId="01FB8C40">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Signature-based detection</w:t>
      </w:r>
      <w:r>
        <w:rPr>
          <w:rFonts w:hint="default" w:ascii="Times New Roman" w:hAnsi="Times New Roman" w:cs="Courier New" w:eastAsia="Times New Roman"/>
          <w:sz w:val="20"/>
        </w:rPr>
        <w:t xml:space="preserve"> compares observed activities against a database of known attack patterns or malware signatures. When captured packets match a recognized signature, the system immediately identifies the activity as malicious. Signature-based detection provides high accuracy for known threats but may be less effective against newly emerging attacks or previously unseen malware.</w:t>
      </w:r>
    </w:p>
    <w:p w14:paraId="37F8F26E">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Behavioral detection</w:t>
      </w:r>
      <w:r>
        <w:rPr>
          <w:rFonts w:hint="default" w:ascii="Times New Roman" w:hAnsi="Times New Roman" w:cs="Courier New" w:eastAsia="Times New Roman"/>
          <w:sz w:val="20"/>
        </w:rPr>
        <w:t>, sometimes referred to as anomaly-based detection, establishes a baseline of normal system behavior and identifies activities that deviate significantly from expected patterns. For example, a workstation that suddenly generates unusually large volumes of outbound traffic or communicates with unfamiliar external servers may indicate malware infection or unauthorized access. Behavioral detection is particularly valuable for identifying zero-day attacks and unknown threats that do not yet have established signatures.</w:t>
      </w:r>
    </w:p>
    <w:p w14:paraId="3947B07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Threat detection also involves prioritizing alerts according to their severity. Security monitoring systems commonly classify alerts as low, medium, or high risk based on the likelihood of malicious activity and the potential impact on organizational resources. Prioritized alerts enable administrators to focus on the most critical incidents while reducing unnecessary responses to minor events.</w:t>
      </w:r>
    </w:p>
    <w:p w14:paraId="05AB5B1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Continuous monitoring is essential for effective threat detection because cyber threats evolve rapidly. Automated monitoring applications reduce the need for manual inspection by continuously analyzing traffic and generating alerts whenever suspicious conditions are identified. This proactive approach significantly improves incident response times and minimizes the risk of successful cyberattacks.</w:t>
      </w:r>
    </w:p>
    <w:p w14:paraId="2B655D3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implements rule-based threat detection using Scapy to analyze packets captured from the monitoring system. The system evaluates packet characteristics such as IP addresses, protocol types, communication frequency, and traffic patterns. When predefined conditions indicating suspicious behavior are met, the application automatically generates alerts, records the event in a database, and displays the information through the Flask-based monitoring dashboard.</w:t>
      </w:r>
    </w:p>
    <w:p w14:paraId="2DEBE020">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Python</w:t>
      </w:r>
    </w:p>
    <w:p w14:paraId="7693EAA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is a high-level, interpreted programming language known for its simplicity, readability, and extensive library support. Since its introduction by Guido van Rossum in 1991, Python has become one of the most widely used programming languages for software development, data analysis, artificial intelligence, automation, and cybersecurity applications.</w:t>
      </w:r>
    </w:p>
    <w:p w14:paraId="263CF56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the Python Software Foundation, Python emphasizes code readability and developer productivity, allowing programmers to create reliable applications using concise and maintainable code. Its extensive ecosystem of open-source libraries enables developers to build sophisticated applications without implementing every function from scratch.</w:t>
      </w:r>
    </w:p>
    <w:p w14:paraId="785F1C4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offers numerous features that make it particularly suitable for cybersecurity projects. Its straightforward syntax simplifies software development and maintenance, while cross-platform compatibility allows applications to operate on Windows, Linux, and macOS. Python also supports rapid prototyping, enabling developers to implement and evaluate security solutions efficiently.</w:t>
      </w:r>
    </w:p>
    <w:p w14:paraId="4B12574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of Python's greatest strengths is its rich collection of cybersecurity libraries. Tools such as Scapy, Socket, Paramiko, Requests, PyShark, and Nmap libraries provide developers with powerful capabilities for packet capture, vulnerability assessment, penetration testing, network automation, and incident response. These libraries have made Python one of the preferred programming languages among cybersecurity professionals and researchers.</w:t>
      </w:r>
    </w:p>
    <w:p w14:paraId="0BAF9E9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is widely used in automated security monitoring because it supports scripting, network communication, data processing, and web application development. Security analysts use Python to automate repetitive tasks, collect network information, analyze logs, develop intrusion detection systems, and integrate multiple security tools into unified monitoring platforms.</w:t>
      </w:r>
    </w:p>
    <w:p w14:paraId="572A971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developed system utilized Python as its primary programming language because of its flexibility, extensive networking libraries, and compatibility with Flask and Scapy. Python enables the integration of packet capture, threat detection, database management, and web dashboard functionalities into a single network traffic monitoring application.</w:t>
      </w:r>
    </w:p>
    <w:p w14:paraId="09F4CF8B">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Scapy</w:t>
      </w:r>
    </w:p>
    <w:p w14:paraId="17651F6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is an open-source Python library specifically designed for packet manipulation, network analysis, and protocol development. It enables developers to create, send, receive, capture, decode, and analyze network packets using a simple programming interface. Because of its flexibility and extensive protocol support, Scapy has become one of the most widely used tools in network research, cybersecurity education, and intrusion detection system development.</w:t>
      </w:r>
    </w:p>
    <w:p w14:paraId="77CEA8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the Scapy documentation, Scapy supports packet capture, packet crafting, protocol decoding, network discovery, vulnerability testing, and traffic analysis. It provides access to multiple network protocols, including TCP, UDP, ICMP, ARP, DNS, HTTP, and IPv6, allowing developers to inspect various aspects of network communication.</w:t>
      </w:r>
    </w:p>
    <w:p w14:paraId="7E28055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of Scapy's primary capabilities is packet capture. Through its sniffing functions, developers can continuously monitor packets transmitted through a network interface. Captured packets contain valuable information such as source and destination IP addresses, protocol identifiers, port numbers, timestamps, and payload data. These details enable monitoring applications to analyze communication patterns and identify suspicious activities.</w:t>
      </w:r>
    </w:p>
    <w:p w14:paraId="54BC697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also supports advanced packet analysis by allowing developers to inspect packet headers, filter communications according to specified criteria, and evaluate protocol behavior. Security researchers frequently use Scapy to investigate abnormal traffic patterns, detect unauthorized communications, analyze malware behavior, and perform network troubleshooting.</w:t>
      </w:r>
    </w:p>
    <w:p w14:paraId="3C8B76D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flexibility of Scapy makes it highly suitable for intrusion detection systems. Developers can define custom detection rules based on protocol characteristics, communication frequency, packet sizes, or IP addresses. When monitored traffic satisfies these conditions, Scapy can trigger automated responses such as alert generation, event logging, or integration with external security platforms.</w:t>
      </w:r>
    </w:p>
    <w:p w14:paraId="7133B01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Compared with traditional packet analyzers, Scapy offers several advantages. It is open-source, highly customizable, scriptable using Python, and capable of supporting automated monitoring applications. Its integration with Python enables developers to combine packet analysis with database management, web applications, and data visualization, making it an ideal platform for developing network cybersecurity systems.</w:t>
      </w:r>
    </w:p>
    <w:p w14:paraId="416617C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uses Scapy as the primary packet capture and analysis library. Scapy continuously monitors packets passing through the network interface used by the system, extracts relevant communication information, and forwards analyzed data to the threat detection module. Suspicious activities are automatically recorded in the database and displayed through the Flask web dashboard, providing administrators with real-time visibility into network-level activities.</w:t>
      </w:r>
    </w:p>
    <w:p w14:paraId="0C842B5F">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 xml:space="preserve"> Flask</w:t>
      </w:r>
    </w:p>
    <w:p w14:paraId="45B2169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Flask is a lightweight web application framework written in Python that enables developers to create dynamic and interactive web applications with minimal complexity. It is widely recognized for its flexibility, simplicity, and ease of integration with Python-based applications, making it one of the most popular frameworks for developing web dashboards, application programming interfaces (APIs), and monitoring systems. Unlike larger web frameworks that include numerous built-in components, Flask provides only the essential features required for web development while allowing developers to integrate additional libraries based on project requirements.</w:t>
      </w:r>
    </w:p>
    <w:p w14:paraId="7962A66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the Flask documentation, Flask is based on the Werkzeug Web Server Gateway Interface (WSGI) toolkit and the Jinja template engine. This architecture allows developers to create scalable web applications while maintaining clean and organized program structures. Because of its modular design, Flask is particularly suitable for projects that require flexibility and customization.</w:t>
      </w:r>
    </w:p>
    <w:p w14:paraId="596EC83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One of Flask's primary strengths is its ability to integrate seamlessly with other Python libraries. Since the proposed system uses Scapy for packet capture and analysis, Flask serves as the interface that presents monitoring results to administrators. Instead of displaying raw command-line outputs, Flask transforms collected information into an interactive web dashboard that can be accessed through a standard web browser.</w:t>
      </w:r>
    </w:p>
    <w:p w14:paraId="4C0EBFF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Flask also supports URL routing, HTML template rendering, session management, and integration with databases such as SQLite and MySQL. These capabilities enable developers to build complete monitoring applications where users can log in securely, view system alerts, review monitoring logs, and generate reports through an intuitive graphical interface.</w:t>
      </w:r>
    </w:p>
    <w:p w14:paraId="43EF34F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Another advantage of Flask is its lightweight architecture. Small business environments often operate with limited computing resources, making lightweight software preferable to large enterprise platforms. Flask requires minimal system resources while maintaining high performance, making it suitable for network traffic monitoring applications intended for workstations and small servers.</w:t>
      </w:r>
    </w:p>
    <w:p w14:paraId="4B77951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 cybersecurity applications, Flask is frequently used to develop administrative dashboards that present security alerts, monitoring statistics, and system logs in real time. These dashboards improve situational awareness by enabling administrators to visualize security events without requiring direct interaction with command-line interfaces.</w:t>
      </w:r>
    </w:p>
    <w:p w14:paraId="094609F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uses Flask to provide a user-friendly web-based dashboard. Monitoring results generated by Scapy are transmitted to the Flask application, where alerts, packet summaries, and historical monitoring records are displayed. This interface allows administrators to review security events efficiently, investigate suspicious activities, and manage monitoring logs through a centralized platform.</w:t>
      </w:r>
    </w:p>
    <w:p w14:paraId="0F1220D6">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 xml:space="preserve"> Database Management</w:t>
      </w:r>
    </w:p>
    <w:p w14:paraId="03FEBFD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Database management plays an essential role in modern information systems because it enables applications to organize, store, retrieve, and manage large volumes of information efficiently. Within cybersecurity applications, databases serve as repositories for security logs, monitoring records, detected threats, user accounts, system configurations, and incident reports. Proper database management ensures that collected security information remains available for investigation, auditing, and reporting purposes.</w:t>
      </w:r>
    </w:p>
    <w:p w14:paraId="412681B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Thomas Connolly and Carolyn Begg (2015), a database is an organized collection of related data that is managed using a Database Management System (DBMS). A DBMS provides mechanisms for storing, updating, retrieving, and protecting information while ensuring data consistency and integrity.</w:t>
      </w:r>
    </w:p>
    <w:p w14:paraId="1445998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Security monitoring systems continuously generate large amounts of information during normal operation. Each detected event may include details such as timestamps, IP addresses, communication protocols, alert types, packet information, and event descriptions. Without a structured database, managing this information would become inefficient and increase the likelihood of data loss.</w:t>
      </w:r>
    </w:p>
    <w:p w14:paraId="663DA30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SQLite is commonly selected for lightweight monitoring applications because it operates without requiring a separate database server. It stores all information within a single database file, making deployment simple and reducing hardware requirements. MySQL, on the other hand, is appropriate for environments requiring multi-user access, larger storage capacity, and higher scalability.</w:t>
      </w:r>
    </w:p>
    <w:p w14:paraId="71808DF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Database security is equally important. Unauthorized modification of monitoring records may compromise forensic investigations or conceal evidence of cyberattacks. Consequently, database systems should implement authentication, access control, backup mechanisms, and integrity verification to protect stored information.</w:t>
      </w:r>
    </w:p>
    <w:p w14:paraId="22D13C4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Efficient database management also supports report generation and historical analysis. Administrators can review previously detected threats, identify recurring attack patterns, evaluate system performance, and generate security reports that assist organizational decision-making.</w:t>
      </w:r>
    </w:p>
    <w:p w14:paraId="7053645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Within the proposed system, SQLite or MySQL serves as the repository for monitoring information generated through packet analysis. Detected threats, packet summaries, timestamps, source IP addresses, destination IP addresses, alert levels, and administrator actions are stored in the database. These records provide valuable information for security investigations while supporting report generation and long-term monitoring.</w:t>
      </w:r>
    </w:p>
    <w:p w14:paraId="1B082E3F">
      <w:pPr>
        <w:spacing w:line="480" w:lineRule="auto"/>
        <w:rPr>
          <w:rFonts w:hint="default" w:ascii="Courier New" w:hAnsi="Courier New" w:cs="Courier New"/>
          <w:sz w:val="24"/>
          <w:szCs w:val="24"/>
        </w:rPr>
      </w:pPr>
    </w:p>
    <w:p w14:paraId="0FC76767">
      <w:pPr>
        <w:pStyle w:val="2"/>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 xml:space="preserve"> Client–Server Architecture</w:t>
      </w:r>
    </w:p>
    <w:p w14:paraId="524D16C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Client–Server Architecture is one of the most widely used software architectures in modern information systems. It divides application functionality between two primary components: the client, which requests services, and the server, which processes requests and provides responses. This architecture promotes centralized management, simplified maintenance, improved scalability, and efficient resource sharing.</w:t>
      </w:r>
    </w:p>
    <w:p w14:paraId="3A40D64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Andrew S. Tanenbaum and Maarten Van Steen (2017), client–server systems improve communication efficiency by separating user interaction from application processing. Clients interact with users through graphical interfaces, while servers perform computational tasks, manage databases, and coordinate application logic.</w:t>
      </w:r>
    </w:p>
    <w:p w14:paraId="7D0774C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 the proposed monitoring system, the Flask application operates as the server. It receives processed information from the packet analysis module, communicates with the database, and provides monitoring information to users through web pages. The administrator accesses the application using a web browser, which functions as the client.</w:t>
      </w:r>
    </w:p>
    <w:p w14:paraId="13D7B1E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client–server approach provides several advantages for network traffic monitoring. First, administrators do not need direct access to program files because monitoring information is accessible through a browser interface. Second, updates to the application occur on the server side, simplifying maintenance. Third, multiple authorized users can review monitoring information simultaneously if required.</w:t>
      </w:r>
    </w:p>
    <w:p w14:paraId="7419E23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architecture also improves security by separating data processing from user interaction. Sensitive monitoring operations occur within the server application, while clients receive only the information necessary for monitoring and administration. Authentication mechanisms further restrict access to authorized personnel.</w:t>
      </w:r>
    </w:p>
    <w:p w14:paraId="46AB627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Within the proposed system, the client–server architecture supports efficient communication between Scapy, Flask, the database, and the administrator. Packet analysis occurs in the monitoring application, results are stored within the database, and administrators review alerts using a web browser connected to the Flask server.</w:t>
      </w:r>
    </w:p>
    <w:p w14:paraId="5B0F265B">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 xml:space="preserve"> Web-Based Monitoring Dashboard</w:t>
      </w:r>
    </w:p>
    <w:p w14:paraId="57AF500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web-based monitoring dashboard is a graphical interface that presents monitoring information through a web browser. Dashboards transform technical monitoring data into organized tables, charts, statistics, and alert notifications, enabling administrators to understand system status quickly without manually analyzing raw data.</w:t>
      </w:r>
    </w:p>
    <w:p w14:paraId="348DEA7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Modern security dashboards emphasize usability, accessibility, and real-time information presentation. Administrators can immediately identify abnormal activities, monitor current system conditions, review historical records, and generate reports from a centralized interface.</w:t>
      </w:r>
    </w:p>
    <w:p w14:paraId="1109C93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One important feature of monitoring dashboards is </w:t>
      </w:r>
      <w:r>
        <w:rPr>
          <w:rStyle w:val="92"/>
          <w:rFonts w:hint="default" w:ascii="Times New Roman" w:hAnsi="Times New Roman" w:cs="Courier New" w:eastAsia="Times New Roman"/>
          <w:sz w:val="20"/>
        </w:rPr>
        <w:t>alert visualization</w:t>
      </w:r>
      <w:r>
        <w:rPr>
          <w:rFonts w:hint="default" w:ascii="Times New Roman" w:hAnsi="Times New Roman" w:cs="Courier New" w:eastAsia="Times New Roman"/>
          <w:sz w:val="20"/>
        </w:rPr>
        <w:t>. Instead of presenting lengthy packet logs, dashboards highlight suspicious activities using clear visual indicators such as colored status labels, severity levels, timestamps, and notification panels. This presentation significantly improves situational awareness and reduces the time required to respond to security incidents.</w:t>
      </w:r>
    </w:p>
    <w:p w14:paraId="1CD6D59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Another important capability is </w:t>
      </w:r>
      <w:r>
        <w:rPr>
          <w:rStyle w:val="92"/>
          <w:rFonts w:hint="default" w:ascii="Times New Roman" w:hAnsi="Times New Roman" w:cs="Courier New" w:eastAsia="Times New Roman"/>
          <w:sz w:val="20"/>
        </w:rPr>
        <w:t>log management</w:t>
      </w:r>
      <w:r>
        <w:rPr>
          <w:rFonts w:hint="default" w:ascii="Times New Roman" w:hAnsi="Times New Roman" w:cs="Courier New" w:eastAsia="Times New Roman"/>
          <w:sz w:val="20"/>
        </w:rPr>
        <w:t>. Dashboards allow administrators to search, filter, sort, and review historical monitoring records efficiently. These functions support forensic investigations by enabling analysts to examine previous events, identify recurring attack patterns, and evaluate system performance over time.</w:t>
      </w:r>
    </w:p>
    <w:p w14:paraId="5EF6D54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Web-based dashboards also improve accessibility because authorized users can access monitoring information using standard web browsers without installing specialized software. This simplifies deployment while reducing software maintenance requirements.</w:t>
      </w:r>
    </w:p>
    <w:p w14:paraId="2CE7321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 small business environments, dashboards improve operational efficiency by providing centralized visibility into network traffic monitoring activities. Administrators can review alerts, investigate suspicious packets, monitor network activity, and generate reports from a single application interface.</w:t>
      </w:r>
    </w:p>
    <w:p w14:paraId="47038EA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incorporates a Flask-based monitoring dashboard that displays detected threats, monitoring logs, packet summaries, timestamps, protocol information, and source IP addresses. The dashboard enables administrators to review security events in real time while maintaining historical monitoring records that support future investigations and security management activities.</w:t>
      </w:r>
    </w:p>
    <w:p w14:paraId="53836E4E">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Summary of Related Literature</w:t>
      </w:r>
    </w:p>
    <w:p w14:paraId="7508832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reviewed literature demonstrates that cybersecurity has become an essential component of modern information systems due to the increasing number and sophistication of cyber threats. Previous researchers have emphasized the importance of continuous monitoring, intrusion detection, network protection, and automated threat management in reducing organizational security risks. The literature also highlights the significant role of network traffic monitoring solutions in protecting network-connected devices, particularly within environments that lack complex enterprise security infrastructures.</w:t>
      </w:r>
    </w:p>
    <w:p w14:paraId="0F6715D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Studies concerning Network-Based Intrusion Detection Systems, packet analysis, packet sniffing, and threat detection consistently indicate that monitoring activities directly on monitoring systems enables administrators to identify suspicious behavior more effectively. The use of packet capture technologies such as Scapy provides detailed visibility into network communications while allowing monitoring applications to implement automated detection mechanisms.</w:t>
      </w:r>
    </w:p>
    <w:p w14:paraId="36D7EAE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reviewed literature likewise demonstrates that Python has become one of the leading programming languages for cybersecurity application development because of its flexibility, readability, and extensive collection of networking libraries. Flask complements Python by providing a lightweight framework capable of developing interactive web dashboards, while database management systems such as SQLite and MySQL ensure reliable storage of monitoring records and detected security events.</w:t>
      </w:r>
    </w:p>
    <w:p w14:paraId="197C44D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Furthermore, client–server architecture and web-based monitoring dashboards improve usability by enabling administrators to monitor network activities through centralized browser-based interfaces. These technologies support efficient security management without requiring complex enterprise infrastructures or specialized monitoring appliances.</w:t>
      </w:r>
    </w:p>
    <w:p w14:paraId="1B04175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Overall, the reviewed literature provides strong theoretical and technical support for the development of the proposed Automated Network Threat Detection and Management System. The concepts, technologies, and previous studies discussed in this chapter collectively justify the need for a lightweight, affordable, and automated monitoring solution capable of improving cybersecurity within small business environments. By integrating Python, Scapy, Flask, and database technologies into a single network traffic monitoring application, the proposed system addresses the identified research needs while providing administrators with an efficient tool for detecting, monitoring, and managing potential network threats.</w:t>
      </w:r>
    </w:p>
    <w:p w14:paraId="10B987D0">
      <w:pPr>
        <w:pStyle w:val="85"/>
        <w:spacing w:line="480" w:lineRule="auto"/>
        <w:rPr>
          <w:rFonts w:hint="default" w:ascii="Courier New" w:hAnsi="Courier New" w:cs="Courier New"/>
        </w:rPr>
      </w:pPr>
    </w:p>
    <w:p w14:paraId="3E55C9EA">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Comparative Analysis of Related Studies and the Proposed System</w:t>
      </w:r>
    </w:p>
    <w:p w14:paraId="56654B5B">
      <w:pPr>
        <w:pStyle w:val="4"/>
        <w:rPr>
          <w:rFonts w:hint="default" w:ascii="Courier New" w:hAnsi="Courier New" w:cs="Courier New"/>
          <w:sz w:val="24"/>
          <w:szCs w:val="24"/>
        </w:rPr>
      </w:pPr>
    </w:p>
    <w:p w14:paraId="6E7713C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val="0"/>
          <w:bCs w:val="0"/>
          <w:sz w:val="24"/>
          <w:szCs w:val="24"/>
        </w:rPr>
        <w:t>This section compares the proposed study with related foreign and local studies. The comparison highlights the similarities, differences, strengths, limitations, and contributions of previous research. Through this analysis, the researchers identified existing gaps that justify the development of the proposed Automated Network Threat Detection and Management System.</w:t>
      </w:r>
    </w:p>
    <w:p w14:paraId="25EA030F">
      <w:pPr>
        <w:pStyle w:val="4"/>
        <w:spacing w:line="240" w:lineRule="auto" w:after="40"/>
        <w:jc w:val="center"/>
        <w:rPr>
          <w:rFonts w:hint="default" w:ascii="Courier New" w:hAnsi="Courier New" w:cs="Courier New"/>
          <w:sz w:val="24"/>
          <w:szCs w:val="24"/>
        </w:rPr>
      </w:pPr>
      <w:r>
        <w:rPr>
          <w:rFonts w:hint="default" w:ascii="Times New Roman" w:hAnsi="Times New Roman" w:cs="Courier New" w:eastAsia="Times New Roman"/>
          <w:b w:val="0"/>
          <w:sz w:val="16"/>
          <w:szCs w:val="24"/>
        </w:rPr>
        <w:t>Table 2.1 Comparative Analysis of Related Studies and the Proposed System</w:t>
      </w:r>
    </w:p>
    <w:p w14:paraId="73803A4B">
      <w:pPr>
        <w:rPr>
          <w:rFonts w:hint="default" w:ascii="Courier New" w:hAnsi="Courier New" w:cs="Courier New"/>
          <w:sz w:val="24"/>
          <w:szCs w:val="24"/>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968"/>
        <w:gridCol w:w="1953"/>
        <w:gridCol w:w="1953"/>
        <w:gridCol w:w="2241"/>
        <w:gridCol w:w="2241"/>
        <w:gridCol w:w="2112"/>
      </w:tblGrid>
      <w:tr w14:paraId="0653F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vAlign w:val="center"/>
          </w:tcPr>
          <w:p w14:paraId="066312A1">
            <w:pPr>
              <w:jc w:val="center"/>
              <w:rPr>
                <w:rFonts w:hint="default" w:ascii="Courier New" w:hAnsi="Courier New" w:cs="Courier New"/>
                <w:b/>
                <w:bCs/>
                <w:sz w:val="24"/>
                <w:szCs w:val="24"/>
              </w:rPr>
            </w:pPr>
            <w:r>
              <w:rPr>
                <w:rStyle w:val="92"/>
                <w:rFonts w:hint="default" w:ascii="Times New Roman" w:hAnsi="Times New Roman" w:eastAsia="SimSun" w:cs="Courier New"/>
                <w:sz w:val="16"/>
                <w:szCs w:val="24"/>
              </w:rPr>
              <w:t>Author(s) / Year</w:t>
            </w:r>
          </w:p>
        </w:tc>
        <w:tc>
          <w:tcPr>
            <w:vAlign w:val="center"/>
          </w:tcPr>
          <w:p w14:paraId="48842F23">
            <w:pPr>
              <w:jc w:val="center"/>
              <w:rPr>
                <w:rFonts w:hint="default" w:ascii="Courier New" w:hAnsi="Courier New" w:cs="Courier New"/>
                <w:b/>
                <w:bCs/>
                <w:sz w:val="24"/>
                <w:szCs w:val="24"/>
              </w:rPr>
            </w:pPr>
            <w:r>
              <w:rPr>
                <w:rStyle w:val="92"/>
                <w:rFonts w:hint="default" w:ascii="Times New Roman" w:hAnsi="Times New Roman" w:eastAsia="SimSun" w:cs="Courier New"/>
                <w:sz w:val="16"/>
                <w:szCs w:val="24"/>
              </w:rPr>
              <w:t>Study Title</w:t>
            </w:r>
          </w:p>
        </w:tc>
        <w:tc>
          <w:tcPr>
            <w:vAlign w:val="center"/>
          </w:tcPr>
          <w:p w14:paraId="3973160F">
            <w:pPr>
              <w:jc w:val="center"/>
              <w:rPr>
                <w:rFonts w:hint="default" w:ascii="Courier New" w:hAnsi="Courier New" w:cs="Courier New"/>
                <w:b/>
                <w:bCs/>
                <w:sz w:val="24"/>
                <w:szCs w:val="24"/>
              </w:rPr>
            </w:pPr>
            <w:r>
              <w:rPr>
                <w:rStyle w:val="92"/>
                <w:rFonts w:hint="default" w:ascii="Times New Roman" w:hAnsi="Times New Roman" w:eastAsia="SimSun" w:cs="Courier New"/>
                <w:sz w:val="16"/>
                <w:szCs w:val="24"/>
              </w:rPr>
              <w:t>Methodology / Technology Used</w:t>
            </w:r>
          </w:p>
        </w:tc>
        <w:tc>
          <w:tcPr>
            <w:vAlign w:val="center"/>
          </w:tcPr>
          <w:p w14:paraId="57245A93">
            <w:pPr>
              <w:jc w:val="center"/>
              <w:rPr>
                <w:rFonts w:hint="default" w:ascii="Courier New" w:hAnsi="Courier New" w:cs="Courier New"/>
                <w:b/>
                <w:bCs/>
                <w:sz w:val="24"/>
                <w:szCs w:val="24"/>
              </w:rPr>
            </w:pPr>
            <w:r>
              <w:rPr>
                <w:rStyle w:val="92"/>
                <w:rFonts w:hint="default" w:ascii="Times New Roman" w:hAnsi="Times New Roman" w:eastAsia="SimSun" w:cs="Courier New"/>
                <w:sz w:val="16"/>
                <w:szCs w:val="24"/>
              </w:rPr>
              <w:t>Key Findings</w:t>
            </w:r>
          </w:p>
        </w:tc>
        <w:tc>
          <w:tcPr>
            <w:vAlign w:val="center"/>
          </w:tcPr>
          <w:p w14:paraId="63ADA255">
            <w:pPr>
              <w:jc w:val="center"/>
              <w:rPr>
                <w:rFonts w:hint="default" w:ascii="Courier New" w:hAnsi="Courier New" w:cs="Courier New"/>
                <w:b/>
                <w:bCs/>
                <w:sz w:val="24"/>
                <w:szCs w:val="24"/>
              </w:rPr>
            </w:pPr>
            <w:r>
              <w:rPr>
                <w:rStyle w:val="92"/>
                <w:rFonts w:hint="default" w:ascii="Times New Roman" w:hAnsi="Times New Roman" w:eastAsia="SimSun" w:cs="Courier New"/>
                <w:sz w:val="16"/>
                <w:szCs w:val="24"/>
              </w:rPr>
              <w:t>Limitations</w:t>
            </w:r>
          </w:p>
        </w:tc>
        <w:tc>
          <w:tcPr>
            <w:vAlign w:val="center"/>
          </w:tcPr>
          <w:p w14:paraId="4228B2AB">
            <w:pPr>
              <w:jc w:val="center"/>
              <w:rPr>
                <w:rFonts w:hint="default" w:ascii="Courier New" w:hAnsi="Courier New" w:cs="Courier New"/>
                <w:b/>
                <w:bCs/>
                <w:sz w:val="24"/>
                <w:szCs w:val="24"/>
              </w:rPr>
            </w:pPr>
            <w:r>
              <w:rPr>
                <w:rStyle w:val="92"/>
                <w:rFonts w:hint="default" w:ascii="Times New Roman" w:hAnsi="Times New Roman" w:eastAsia="SimSun" w:cs="Courier New"/>
                <w:sz w:val="16"/>
                <w:szCs w:val="24"/>
              </w:rPr>
              <w:t>Relation to the Proposed Study</w:t>
            </w:r>
          </w:p>
        </w:tc>
      </w:tr>
      <w:tr w14:paraId="2A3E7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27EAC4BD">
            <w:pPr>
              <w:rPr>
                <w:rFonts w:hint="default" w:ascii="Courier New" w:hAnsi="Courier New" w:cs="Courier New"/>
                <w:sz w:val="24"/>
                <w:szCs w:val="24"/>
              </w:rPr>
            </w:pPr>
            <w:r>
              <w:rPr>
                <w:rFonts w:hint="default" w:ascii="Times New Roman" w:hAnsi="Times New Roman" w:eastAsia="SimSun" w:cs="Courier New"/>
                <w:sz w:val="16"/>
                <w:szCs w:val="24"/>
              </w:rPr>
              <w:t>Scarfone&amp;Mell (2007)</w:t>
            </w:r>
          </w:p>
        </w:tc>
        <w:tc>
          <w:tcPr>
            <w:tcBorders>
              <w:top w:val="single" w:color="auto" w:sz="4" w:space="0"/>
              <w:left w:val="single" w:color="auto" w:sz="4" w:space="0"/>
              <w:bottom w:val="single" w:color="auto" w:sz="4" w:space="0"/>
              <w:right w:val="single" w:color="auto" w:sz="4" w:space="0"/>
            </w:tcBorders>
            <w:vAlign w:val="center"/>
          </w:tcPr>
          <w:p w14:paraId="5A89FD00">
            <w:pPr>
              <w:rPr>
                <w:rFonts w:hint="default" w:ascii="Courier New" w:hAnsi="Courier New" w:cs="Courier New"/>
                <w:sz w:val="24"/>
                <w:szCs w:val="24"/>
              </w:rPr>
            </w:pPr>
            <w:r>
              <w:rPr>
                <w:rFonts w:hint="default" w:ascii="Times New Roman" w:hAnsi="Times New Roman" w:eastAsia="SimSun" w:cs="Courier New"/>
                <w:sz w:val="16"/>
                <w:szCs w:val="24"/>
              </w:rPr>
              <w:t>Guide to Intrusion Detection and Prevention Systems</w:t>
            </w:r>
          </w:p>
        </w:tc>
        <w:tc>
          <w:tcPr>
            <w:tcBorders>
              <w:top w:val="single" w:color="auto" w:sz="4" w:space="0"/>
              <w:left w:val="single" w:color="auto" w:sz="4" w:space="0"/>
              <w:bottom w:val="single" w:color="auto" w:sz="4" w:space="0"/>
              <w:right w:val="single" w:color="auto" w:sz="4" w:space="0"/>
            </w:tcBorders>
            <w:vAlign w:val="center"/>
          </w:tcPr>
          <w:p w14:paraId="753B100D">
            <w:pPr>
              <w:rPr>
                <w:rFonts w:hint="default" w:ascii="Courier New" w:hAnsi="Courier New" w:cs="Courier New"/>
                <w:sz w:val="24"/>
                <w:szCs w:val="24"/>
              </w:rPr>
            </w:pPr>
            <w:r>
              <w:rPr>
                <w:rFonts w:hint="default" w:ascii="Times New Roman" w:hAnsi="Times New Roman" w:eastAsia="SimSun" w:cs="Courier New"/>
                <w:sz w:val="16"/>
                <w:szCs w:val="24"/>
              </w:rPr>
              <w:t>Intrusion Detection Systems (IDS)</w:t>
            </w:r>
          </w:p>
        </w:tc>
        <w:tc>
          <w:tcPr>
            <w:tcBorders>
              <w:top w:val="single" w:color="auto" w:sz="4" w:space="0"/>
              <w:left w:val="single" w:color="auto" w:sz="4" w:space="0"/>
              <w:bottom w:val="single" w:color="auto" w:sz="4" w:space="0"/>
              <w:right w:val="single" w:color="auto" w:sz="4" w:space="0"/>
            </w:tcBorders>
            <w:vAlign w:val="center"/>
          </w:tcPr>
          <w:p w14:paraId="76E0ACCE">
            <w:pPr>
              <w:rPr>
                <w:rFonts w:hint="default" w:ascii="Courier New" w:hAnsi="Courier New" w:cs="Courier New"/>
                <w:sz w:val="24"/>
                <w:szCs w:val="24"/>
              </w:rPr>
            </w:pPr>
            <w:r>
              <w:rPr>
                <w:rFonts w:hint="default" w:ascii="Times New Roman" w:hAnsi="Times New Roman" w:eastAsia="SimSun" w:cs="Courier New"/>
                <w:sz w:val="16"/>
                <w:szCs w:val="24"/>
              </w:rPr>
              <w:t>Introduced principles of IDS and IPS implementation.</w:t>
            </w:r>
          </w:p>
        </w:tc>
        <w:tc>
          <w:tcPr>
            <w:tcBorders>
              <w:top w:val="single" w:color="auto" w:sz="4" w:space="0"/>
              <w:left w:val="single" w:color="auto" w:sz="4" w:space="0"/>
              <w:bottom w:val="single" w:color="auto" w:sz="4" w:space="0"/>
              <w:right w:val="single" w:color="auto" w:sz="4" w:space="0"/>
            </w:tcBorders>
            <w:vAlign w:val="center"/>
          </w:tcPr>
          <w:p w14:paraId="6A89D1FF">
            <w:pPr>
              <w:rPr>
                <w:rFonts w:hint="default" w:ascii="Courier New" w:hAnsi="Courier New" w:cs="Courier New"/>
                <w:sz w:val="24"/>
                <w:szCs w:val="24"/>
              </w:rPr>
            </w:pPr>
            <w:r>
              <w:rPr>
                <w:rFonts w:hint="default" w:ascii="Times New Roman" w:hAnsi="Times New Roman" w:eastAsia="SimSun" w:cs="Courier New"/>
                <w:sz w:val="16"/>
                <w:szCs w:val="24"/>
              </w:rPr>
              <w:t>Focused on general intrusion detection; no web dashboard implementation.</w:t>
            </w:r>
          </w:p>
        </w:tc>
        <w:tc>
          <w:tcPr>
            <w:tcBorders>
              <w:top w:val="single" w:color="auto" w:sz="4" w:space="0"/>
              <w:left w:val="single" w:color="auto" w:sz="4" w:space="0"/>
              <w:bottom w:val="single" w:color="auto" w:sz="4" w:space="0"/>
              <w:right w:val="single" w:color="auto" w:sz="4" w:space="0"/>
            </w:tcBorders>
            <w:vAlign w:val="center"/>
          </w:tcPr>
          <w:p w14:paraId="1E41FBE0">
            <w:pPr>
              <w:rPr>
                <w:rFonts w:hint="default" w:ascii="Courier New" w:hAnsi="Courier New" w:cs="Courier New"/>
                <w:sz w:val="24"/>
                <w:szCs w:val="24"/>
              </w:rPr>
            </w:pPr>
            <w:r>
              <w:rPr>
                <w:rFonts w:hint="default" w:ascii="Times New Roman" w:hAnsi="Times New Roman" w:eastAsia="SimSun" w:cs="Courier New"/>
                <w:sz w:val="16"/>
                <w:szCs w:val="24"/>
              </w:rPr>
              <w:t>Provides the theoretical foundation for host-based threat detection.</w:t>
            </w:r>
          </w:p>
        </w:tc>
      </w:tr>
      <w:tr w14:paraId="7FAAF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196F3643">
            <w:pPr>
              <w:rPr>
                <w:rFonts w:hint="default" w:ascii="Courier New" w:hAnsi="Courier New" w:cs="Courier New"/>
                <w:sz w:val="24"/>
                <w:szCs w:val="24"/>
              </w:rPr>
            </w:pPr>
            <w:r>
              <w:rPr>
                <w:rFonts w:hint="default" w:ascii="Times New Roman" w:hAnsi="Times New Roman" w:eastAsia="SimSun" w:cs="Courier New"/>
                <w:sz w:val="16"/>
                <w:szCs w:val="24"/>
              </w:rPr>
              <w:t>Stallings (2017)</w:t>
            </w:r>
          </w:p>
        </w:tc>
        <w:tc>
          <w:tcPr>
            <w:tcBorders>
              <w:top w:val="single" w:color="auto" w:sz="4" w:space="0"/>
              <w:left w:val="single" w:color="auto" w:sz="4" w:space="0"/>
              <w:bottom w:val="single" w:color="auto" w:sz="4" w:space="0"/>
              <w:right w:val="single" w:color="auto" w:sz="4" w:space="0"/>
            </w:tcBorders>
            <w:vAlign w:val="center"/>
          </w:tcPr>
          <w:p w14:paraId="42F3F716">
            <w:pPr>
              <w:rPr>
                <w:rFonts w:hint="default" w:ascii="Courier New" w:hAnsi="Courier New" w:cs="Courier New"/>
                <w:sz w:val="24"/>
                <w:szCs w:val="24"/>
              </w:rPr>
            </w:pPr>
            <w:r>
              <w:rPr>
                <w:rFonts w:hint="default" w:ascii="Times New Roman" w:hAnsi="Times New Roman" w:eastAsia="SimSun" w:cs="Courier New"/>
                <w:sz w:val="16"/>
                <w:szCs w:val="24"/>
              </w:rPr>
              <w:t>Network Security Essentials</w:t>
            </w:r>
          </w:p>
        </w:tc>
        <w:tc>
          <w:tcPr>
            <w:tcBorders>
              <w:top w:val="single" w:color="auto" w:sz="4" w:space="0"/>
              <w:left w:val="single" w:color="auto" w:sz="4" w:space="0"/>
              <w:bottom w:val="single" w:color="auto" w:sz="4" w:space="0"/>
              <w:right w:val="single" w:color="auto" w:sz="4" w:space="0"/>
            </w:tcBorders>
            <w:vAlign w:val="center"/>
          </w:tcPr>
          <w:p w14:paraId="225877BC">
            <w:pPr>
              <w:rPr>
                <w:rFonts w:hint="default" w:ascii="Courier New" w:hAnsi="Courier New" w:cs="Courier New"/>
                <w:sz w:val="24"/>
                <w:szCs w:val="24"/>
              </w:rPr>
            </w:pPr>
            <w:r>
              <w:rPr>
                <w:rFonts w:hint="default" w:ascii="Times New Roman" w:hAnsi="Times New Roman" w:eastAsia="SimSun" w:cs="Courier New"/>
                <w:sz w:val="16"/>
                <w:szCs w:val="24"/>
              </w:rPr>
              <w:t>Network Security Principles</w:t>
            </w:r>
          </w:p>
        </w:tc>
        <w:tc>
          <w:tcPr>
            <w:tcBorders>
              <w:top w:val="single" w:color="auto" w:sz="4" w:space="0"/>
              <w:left w:val="single" w:color="auto" w:sz="4" w:space="0"/>
              <w:bottom w:val="single" w:color="auto" w:sz="4" w:space="0"/>
              <w:right w:val="single" w:color="auto" w:sz="4" w:space="0"/>
            </w:tcBorders>
            <w:vAlign w:val="center"/>
          </w:tcPr>
          <w:p w14:paraId="1DCB972B">
            <w:pPr>
              <w:rPr>
                <w:rFonts w:hint="default" w:ascii="Courier New" w:hAnsi="Courier New" w:cs="Courier New"/>
                <w:sz w:val="24"/>
                <w:szCs w:val="24"/>
              </w:rPr>
            </w:pPr>
            <w:r>
              <w:rPr>
                <w:rFonts w:hint="default" w:ascii="Times New Roman" w:hAnsi="Times New Roman" w:eastAsia="SimSun" w:cs="Courier New"/>
                <w:sz w:val="16"/>
                <w:szCs w:val="24"/>
              </w:rPr>
              <w:t>Discussed packet inspection, monitoring, and security mechanisms.</w:t>
            </w:r>
          </w:p>
        </w:tc>
        <w:tc>
          <w:tcPr>
            <w:tcBorders>
              <w:top w:val="single" w:color="auto" w:sz="4" w:space="0"/>
              <w:left w:val="single" w:color="auto" w:sz="4" w:space="0"/>
              <w:bottom w:val="single" w:color="auto" w:sz="4" w:space="0"/>
              <w:right w:val="single" w:color="auto" w:sz="4" w:space="0"/>
            </w:tcBorders>
            <w:vAlign w:val="center"/>
          </w:tcPr>
          <w:p w14:paraId="1D2E4380">
            <w:pPr>
              <w:rPr>
                <w:rFonts w:hint="default" w:ascii="Courier New" w:hAnsi="Courier New" w:cs="Courier New"/>
                <w:sz w:val="24"/>
                <w:szCs w:val="24"/>
              </w:rPr>
            </w:pPr>
            <w:r>
              <w:rPr>
                <w:rFonts w:hint="default" w:ascii="Times New Roman" w:hAnsi="Times New Roman" w:eastAsia="SimSun" w:cs="Courier New"/>
                <w:sz w:val="16"/>
                <w:szCs w:val="24"/>
              </w:rPr>
              <w:t>Focused on concepts rather than practical implementation.</w:t>
            </w:r>
          </w:p>
        </w:tc>
        <w:tc>
          <w:tcPr>
            <w:tcBorders>
              <w:top w:val="single" w:color="auto" w:sz="4" w:space="0"/>
              <w:left w:val="single" w:color="auto" w:sz="4" w:space="0"/>
              <w:bottom w:val="single" w:color="auto" w:sz="4" w:space="0"/>
              <w:right w:val="single" w:color="auto" w:sz="4" w:space="0"/>
            </w:tcBorders>
            <w:vAlign w:val="center"/>
          </w:tcPr>
          <w:p w14:paraId="6EED4DEB">
            <w:pPr>
              <w:rPr>
                <w:rFonts w:hint="default" w:ascii="Courier New" w:hAnsi="Courier New" w:cs="Courier New"/>
                <w:sz w:val="24"/>
                <w:szCs w:val="24"/>
              </w:rPr>
            </w:pPr>
            <w:r>
              <w:rPr>
                <w:rFonts w:hint="default" w:ascii="Times New Roman" w:hAnsi="Times New Roman" w:eastAsia="SimSun" w:cs="Courier New"/>
                <w:sz w:val="16"/>
                <w:szCs w:val="24"/>
              </w:rPr>
              <w:t>Supports packet analysisand network monitoring components.</w:t>
            </w:r>
          </w:p>
        </w:tc>
      </w:tr>
      <w:tr w14:paraId="7F7AC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3CBF80AC">
            <w:pPr>
              <w:rPr>
                <w:rFonts w:hint="default" w:ascii="Courier New" w:hAnsi="Courier New" w:cs="Courier New"/>
                <w:sz w:val="24"/>
                <w:szCs w:val="24"/>
              </w:rPr>
            </w:pPr>
            <w:r>
              <w:rPr>
                <w:rFonts w:hint="default" w:ascii="Times New Roman" w:hAnsi="Times New Roman" w:eastAsia="SimSun" w:cs="Courier New"/>
                <w:sz w:val="16"/>
                <w:szCs w:val="24"/>
              </w:rPr>
              <w:t>Python Software Foundation (2024)</w:t>
            </w:r>
          </w:p>
        </w:tc>
        <w:tc>
          <w:tcPr>
            <w:tcBorders>
              <w:top w:val="single" w:color="auto" w:sz="4" w:space="0"/>
              <w:left w:val="single" w:color="auto" w:sz="4" w:space="0"/>
              <w:bottom w:val="single" w:color="auto" w:sz="4" w:space="0"/>
              <w:right w:val="single" w:color="auto" w:sz="4" w:space="0"/>
            </w:tcBorders>
            <w:vAlign w:val="center"/>
          </w:tcPr>
          <w:p w14:paraId="64E22522">
            <w:pPr>
              <w:rPr>
                <w:rFonts w:hint="default" w:ascii="Courier New" w:hAnsi="Courier New" w:cs="Courier New"/>
                <w:sz w:val="24"/>
                <w:szCs w:val="24"/>
              </w:rPr>
            </w:pPr>
            <w:r>
              <w:rPr>
                <w:rFonts w:hint="default" w:ascii="Times New Roman" w:hAnsi="Times New Roman" w:eastAsia="SimSun" w:cs="Courier New"/>
                <w:sz w:val="16"/>
                <w:szCs w:val="24"/>
              </w:rPr>
              <w:t>Python Documentation</w:t>
            </w:r>
          </w:p>
        </w:tc>
        <w:tc>
          <w:tcPr>
            <w:tcBorders>
              <w:top w:val="single" w:color="auto" w:sz="4" w:space="0"/>
              <w:left w:val="single" w:color="auto" w:sz="4" w:space="0"/>
              <w:bottom w:val="single" w:color="auto" w:sz="4" w:space="0"/>
              <w:right w:val="single" w:color="auto" w:sz="4" w:space="0"/>
            </w:tcBorders>
            <w:vAlign w:val="center"/>
          </w:tcPr>
          <w:p w14:paraId="609AEDBA">
            <w:pPr>
              <w:rPr>
                <w:rFonts w:hint="default" w:ascii="Courier New" w:hAnsi="Courier New" w:cs="Courier New"/>
                <w:sz w:val="24"/>
                <w:szCs w:val="24"/>
              </w:rPr>
            </w:pPr>
            <w:r>
              <w:rPr>
                <w:rFonts w:hint="default" w:ascii="Times New Roman" w:hAnsi="Times New Roman" w:eastAsia="SimSun" w:cs="Courier New"/>
                <w:sz w:val="16"/>
                <w:szCs w:val="24"/>
              </w:rPr>
              <w:t>Python Programming</w:t>
            </w:r>
          </w:p>
        </w:tc>
        <w:tc>
          <w:tcPr>
            <w:tcBorders>
              <w:top w:val="single" w:color="auto" w:sz="4" w:space="0"/>
              <w:left w:val="single" w:color="auto" w:sz="4" w:space="0"/>
              <w:bottom w:val="single" w:color="auto" w:sz="4" w:space="0"/>
              <w:right w:val="single" w:color="auto" w:sz="4" w:space="0"/>
            </w:tcBorders>
            <w:vAlign w:val="center"/>
          </w:tcPr>
          <w:p w14:paraId="76A218F2">
            <w:pPr>
              <w:rPr>
                <w:rFonts w:hint="default" w:ascii="Courier New" w:hAnsi="Courier New" w:cs="Courier New"/>
                <w:sz w:val="24"/>
                <w:szCs w:val="24"/>
              </w:rPr>
            </w:pPr>
            <w:r>
              <w:rPr>
                <w:rFonts w:hint="default" w:ascii="Times New Roman" w:hAnsi="Times New Roman" w:eastAsia="SimSun" w:cs="Courier New"/>
                <w:sz w:val="16"/>
                <w:szCs w:val="24"/>
              </w:rPr>
              <w:t>Demonstrated Python's flexibility for automation and cybersecurity applications.</w:t>
            </w:r>
          </w:p>
        </w:tc>
        <w:tc>
          <w:tcPr>
            <w:tcBorders>
              <w:top w:val="single" w:color="auto" w:sz="4" w:space="0"/>
              <w:left w:val="single" w:color="auto" w:sz="4" w:space="0"/>
              <w:bottom w:val="single" w:color="auto" w:sz="4" w:space="0"/>
              <w:right w:val="single" w:color="auto" w:sz="4" w:space="0"/>
            </w:tcBorders>
            <w:vAlign w:val="center"/>
          </w:tcPr>
          <w:p w14:paraId="7A2B1EF9">
            <w:pPr>
              <w:rPr>
                <w:rFonts w:hint="default" w:ascii="Courier New" w:hAnsi="Courier New" w:cs="Courier New"/>
                <w:sz w:val="24"/>
                <w:szCs w:val="24"/>
              </w:rPr>
            </w:pPr>
            <w:r>
              <w:rPr>
                <w:rFonts w:hint="default" w:ascii="Times New Roman" w:hAnsi="Times New Roman" w:eastAsia="SimSun" w:cs="Courier New"/>
                <w:sz w:val="16"/>
                <w:szCs w:val="24"/>
              </w:rPr>
              <w:t>Did not focus specifically on network traffic monitoring.</w:t>
            </w:r>
          </w:p>
        </w:tc>
        <w:tc>
          <w:tcPr>
            <w:tcBorders>
              <w:top w:val="single" w:color="auto" w:sz="4" w:space="0"/>
              <w:left w:val="single" w:color="auto" w:sz="4" w:space="0"/>
              <w:bottom w:val="single" w:color="auto" w:sz="4" w:space="0"/>
              <w:right w:val="single" w:color="auto" w:sz="4" w:space="0"/>
            </w:tcBorders>
            <w:vAlign w:val="center"/>
          </w:tcPr>
          <w:p w14:paraId="18A45274">
            <w:pPr>
              <w:rPr>
                <w:rFonts w:hint="default" w:ascii="Courier New" w:hAnsi="Courier New" w:cs="Courier New"/>
                <w:sz w:val="24"/>
                <w:szCs w:val="24"/>
              </w:rPr>
            </w:pPr>
            <w:r>
              <w:rPr>
                <w:rFonts w:hint="default" w:ascii="Times New Roman" w:hAnsi="Times New Roman" w:eastAsia="SimSun" w:cs="Courier New"/>
                <w:sz w:val="16"/>
                <w:szCs w:val="24"/>
              </w:rPr>
              <w:t>Supports the selection of Python as the primary programming language.</w:t>
            </w:r>
          </w:p>
        </w:tc>
      </w:tr>
      <w:tr w14:paraId="38E2C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4CD72EAF">
            <w:pPr>
              <w:rPr>
                <w:rFonts w:hint="default" w:ascii="Courier New" w:hAnsi="Courier New" w:cs="Courier New"/>
                <w:sz w:val="24"/>
                <w:szCs w:val="24"/>
              </w:rPr>
            </w:pPr>
            <w:r>
              <w:rPr>
                <w:rFonts w:hint="default" w:ascii="Times New Roman" w:hAnsi="Times New Roman" w:eastAsia="SimSun" w:cs="Courier New"/>
                <w:sz w:val="16"/>
                <w:szCs w:val="24"/>
              </w:rPr>
              <w:t>Scapy Documentation (2024)</w:t>
            </w:r>
          </w:p>
        </w:tc>
        <w:tc>
          <w:tcPr>
            <w:tcBorders>
              <w:top w:val="single" w:color="auto" w:sz="4" w:space="0"/>
              <w:left w:val="single" w:color="auto" w:sz="4" w:space="0"/>
              <w:bottom w:val="single" w:color="auto" w:sz="4" w:space="0"/>
              <w:right w:val="single" w:color="auto" w:sz="4" w:space="0"/>
            </w:tcBorders>
            <w:vAlign w:val="center"/>
          </w:tcPr>
          <w:p w14:paraId="257CADFC">
            <w:pPr>
              <w:rPr>
                <w:rFonts w:hint="default" w:ascii="Courier New" w:hAnsi="Courier New" w:cs="Courier New"/>
                <w:sz w:val="24"/>
                <w:szCs w:val="24"/>
              </w:rPr>
            </w:pPr>
            <w:r>
              <w:rPr>
                <w:rFonts w:hint="default" w:ascii="Times New Roman" w:hAnsi="Times New Roman" w:eastAsia="SimSun" w:cs="Courier New"/>
                <w:sz w:val="16"/>
                <w:szCs w:val="24"/>
              </w:rPr>
              <w:t>Scapy Documentation</w:t>
            </w:r>
          </w:p>
        </w:tc>
        <w:tc>
          <w:tcPr>
            <w:tcBorders>
              <w:top w:val="single" w:color="auto" w:sz="4" w:space="0"/>
              <w:left w:val="single" w:color="auto" w:sz="4" w:space="0"/>
              <w:bottom w:val="single" w:color="auto" w:sz="4" w:space="0"/>
              <w:right w:val="single" w:color="auto" w:sz="4" w:space="0"/>
            </w:tcBorders>
            <w:vAlign w:val="center"/>
          </w:tcPr>
          <w:p w14:paraId="1217E838">
            <w:pPr>
              <w:rPr>
                <w:rFonts w:hint="default" w:ascii="Courier New" w:hAnsi="Courier New" w:cs="Courier New"/>
                <w:sz w:val="24"/>
                <w:szCs w:val="24"/>
              </w:rPr>
            </w:pPr>
            <w:r>
              <w:rPr>
                <w:rFonts w:hint="default" w:ascii="Times New Roman" w:hAnsi="Times New Roman" w:eastAsia="SimSun" w:cs="Courier New"/>
                <w:sz w:val="16"/>
                <w:szCs w:val="24"/>
              </w:rPr>
              <w:t>Packet Capture and Analysis</w:t>
            </w:r>
          </w:p>
        </w:tc>
        <w:tc>
          <w:tcPr>
            <w:tcBorders>
              <w:top w:val="single" w:color="auto" w:sz="4" w:space="0"/>
              <w:left w:val="single" w:color="auto" w:sz="4" w:space="0"/>
              <w:bottom w:val="single" w:color="auto" w:sz="4" w:space="0"/>
              <w:right w:val="single" w:color="auto" w:sz="4" w:space="0"/>
            </w:tcBorders>
            <w:vAlign w:val="center"/>
          </w:tcPr>
          <w:p w14:paraId="36DF4538">
            <w:pPr>
              <w:rPr>
                <w:rFonts w:hint="default" w:ascii="Courier New" w:hAnsi="Courier New" w:cs="Courier New"/>
                <w:sz w:val="24"/>
                <w:szCs w:val="24"/>
              </w:rPr>
            </w:pPr>
            <w:r>
              <w:rPr>
                <w:rFonts w:hint="default" w:ascii="Times New Roman" w:hAnsi="Times New Roman" w:eastAsia="SimSun" w:cs="Courier New"/>
                <w:sz w:val="16"/>
                <w:szCs w:val="24"/>
              </w:rPr>
              <w:t>Demonstrated packet sniffing, packet crafting, and protocol analysis.</w:t>
            </w:r>
          </w:p>
        </w:tc>
        <w:tc>
          <w:tcPr>
            <w:tcBorders>
              <w:top w:val="single" w:color="auto" w:sz="4" w:space="0"/>
              <w:left w:val="single" w:color="auto" w:sz="4" w:space="0"/>
              <w:bottom w:val="single" w:color="auto" w:sz="4" w:space="0"/>
              <w:right w:val="single" w:color="auto" w:sz="4" w:space="0"/>
            </w:tcBorders>
            <w:vAlign w:val="center"/>
          </w:tcPr>
          <w:p w14:paraId="29E2AE14">
            <w:pPr>
              <w:rPr>
                <w:rFonts w:hint="default" w:ascii="Courier New" w:hAnsi="Courier New" w:cs="Courier New"/>
                <w:sz w:val="24"/>
                <w:szCs w:val="24"/>
              </w:rPr>
            </w:pPr>
            <w:r>
              <w:rPr>
                <w:rFonts w:hint="default" w:ascii="Times New Roman" w:hAnsi="Times New Roman" w:eastAsia="SimSun" w:cs="Courier New"/>
                <w:sz w:val="16"/>
                <w:szCs w:val="24"/>
              </w:rPr>
              <w:t>Documentation only; no complete monitoring application.</w:t>
            </w:r>
          </w:p>
        </w:tc>
        <w:tc>
          <w:tcPr>
            <w:tcBorders>
              <w:top w:val="single" w:color="auto" w:sz="4" w:space="0"/>
              <w:left w:val="single" w:color="auto" w:sz="4" w:space="0"/>
              <w:bottom w:val="single" w:color="auto" w:sz="4" w:space="0"/>
              <w:right w:val="single" w:color="auto" w:sz="4" w:space="0"/>
            </w:tcBorders>
            <w:vAlign w:val="center"/>
          </w:tcPr>
          <w:p w14:paraId="798F0C0D">
            <w:pPr>
              <w:rPr>
                <w:rFonts w:hint="default" w:ascii="Courier New" w:hAnsi="Courier New" w:cs="Courier New"/>
                <w:sz w:val="24"/>
                <w:szCs w:val="24"/>
              </w:rPr>
            </w:pPr>
            <w:r>
              <w:rPr>
                <w:rFonts w:hint="default" w:ascii="Times New Roman" w:hAnsi="Times New Roman" w:eastAsia="SimSun" w:cs="Courier New"/>
                <w:sz w:val="16"/>
                <w:szCs w:val="24"/>
              </w:rPr>
              <w:t>Supports packet capture and threat detection modules.</w:t>
            </w:r>
          </w:p>
        </w:tc>
      </w:tr>
      <w:tr w14:paraId="6B4A4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4B08D211">
            <w:pPr>
              <w:rPr>
                <w:rFonts w:hint="default" w:ascii="Courier New" w:hAnsi="Courier New" w:cs="Courier New"/>
                <w:sz w:val="24"/>
                <w:szCs w:val="24"/>
              </w:rPr>
            </w:pPr>
            <w:r>
              <w:rPr>
                <w:rFonts w:hint="default" w:ascii="Times New Roman" w:hAnsi="Times New Roman" w:eastAsia="SimSun" w:cs="Courier New"/>
                <w:sz w:val="16"/>
                <w:szCs w:val="24"/>
              </w:rPr>
              <w:t>Flask Documentation (2024)</w:t>
            </w:r>
          </w:p>
        </w:tc>
        <w:tc>
          <w:tcPr>
            <w:tcBorders>
              <w:top w:val="single" w:color="auto" w:sz="4" w:space="0"/>
              <w:left w:val="single" w:color="auto" w:sz="4" w:space="0"/>
              <w:bottom w:val="single" w:color="auto" w:sz="4" w:space="0"/>
              <w:right w:val="single" w:color="auto" w:sz="4" w:space="0"/>
            </w:tcBorders>
            <w:vAlign w:val="center"/>
          </w:tcPr>
          <w:p w14:paraId="05626042">
            <w:pPr>
              <w:rPr>
                <w:rFonts w:hint="default" w:ascii="Courier New" w:hAnsi="Courier New" w:cs="Courier New"/>
                <w:sz w:val="24"/>
                <w:szCs w:val="24"/>
              </w:rPr>
            </w:pPr>
            <w:r>
              <w:rPr>
                <w:rFonts w:hint="default" w:ascii="Times New Roman" w:hAnsi="Times New Roman" w:eastAsia="SimSun" w:cs="Courier New"/>
                <w:sz w:val="16"/>
                <w:szCs w:val="24"/>
              </w:rPr>
              <w:t>Flask Web Framework</w:t>
            </w:r>
          </w:p>
        </w:tc>
        <w:tc>
          <w:tcPr>
            <w:tcBorders>
              <w:top w:val="single" w:color="auto" w:sz="4" w:space="0"/>
              <w:left w:val="single" w:color="auto" w:sz="4" w:space="0"/>
              <w:bottom w:val="single" w:color="auto" w:sz="4" w:space="0"/>
              <w:right w:val="single" w:color="auto" w:sz="4" w:space="0"/>
            </w:tcBorders>
            <w:vAlign w:val="center"/>
          </w:tcPr>
          <w:p w14:paraId="6D3F8321">
            <w:pPr>
              <w:rPr>
                <w:rFonts w:hint="default" w:ascii="Courier New" w:hAnsi="Courier New" w:cs="Courier New"/>
                <w:sz w:val="24"/>
                <w:szCs w:val="24"/>
              </w:rPr>
            </w:pPr>
            <w:r>
              <w:rPr>
                <w:rFonts w:hint="default" w:ascii="Times New Roman" w:hAnsi="Times New Roman" w:eastAsia="SimSun" w:cs="Courier New"/>
                <w:sz w:val="16"/>
                <w:szCs w:val="24"/>
              </w:rPr>
              <w:t>Web Application Framework</w:t>
            </w:r>
          </w:p>
        </w:tc>
        <w:tc>
          <w:tcPr>
            <w:tcBorders>
              <w:top w:val="single" w:color="auto" w:sz="4" w:space="0"/>
              <w:left w:val="single" w:color="auto" w:sz="4" w:space="0"/>
              <w:bottom w:val="single" w:color="auto" w:sz="4" w:space="0"/>
              <w:right w:val="single" w:color="auto" w:sz="4" w:space="0"/>
            </w:tcBorders>
            <w:vAlign w:val="center"/>
          </w:tcPr>
          <w:p w14:paraId="0924EBE5">
            <w:pPr>
              <w:rPr>
                <w:rFonts w:hint="default" w:ascii="Courier New" w:hAnsi="Courier New" w:cs="Courier New"/>
                <w:sz w:val="24"/>
                <w:szCs w:val="24"/>
              </w:rPr>
            </w:pPr>
            <w:r>
              <w:rPr>
                <w:rFonts w:hint="default" w:ascii="Times New Roman" w:hAnsi="Times New Roman" w:eastAsia="SimSun" w:cs="Courier New"/>
                <w:sz w:val="16"/>
                <w:szCs w:val="24"/>
              </w:rPr>
              <w:t>Demonstrated development of lightweight web applications and dashboards.</w:t>
            </w:r>
          </w:p>
        </w:tc>
        <w:tc>
          <w:tcPr>
            <w:tcBorders>
              <w:top w:val="single" w:color="auto" w:sz="4" w:space="0"/>
              <w:left w:val="single" w:color="auto" w:sz="4" w:space="0"/>
              <w:bottom w:val="single" w:color="auto" w:sz="4" w:space="0"/>
              <w:right w:val="single" w:color="auto" w:sz="4" w:space="0"/>
            </w:tcBorders>
            <w:vAlign w:val="center"/>
          </w:tcPr>
          <w:p w14:paraId="7F2FCFBD">
            <w:pPr>
              <w:rPr>
                <w:rFonts w:hint="default" w:ascii="Courier New" w:hAnsi="Courier New" w:cs="Courier New"/>
                <w:sz w:val="24"/>
                <w:szCs w:val="24"/>
              </w:rPr>
            </w:pPr>
            <w:r>
              <w:rPr>
                <w:rFonts w:hint="default" w:ascii="Times New Roman" w:hAnsi="Times New Roman" w:eastAsia="SimSun" w:cs="Courier New"/>
                <w:sz w:val="16"/>
                <w:szCs w:val="24"/>
              </w:rPr>
              <w:t>Does not include security monitoring features by default.</w:t>
            </w:r>
          </w:p>
        </w:tc>
        <w:tc>
          <w:tcPr>
            <w:tcBorders>
              <w:top w:val="single" w:color="auto" w:sz="4" w:space="0"/>
              <w:left w:val="single" w:color="auto" w:sz="4" w:space="0"/>
              <w:bottom w:val="single" w:color="auto" w:sz="4" w:space="0"/>
              <w:right w:val="single" w:color="auto" w:sz="4" w:space="0"/>
            </w:tcBorders>
            <w:vAlign w:val="center"/>
          </w:tcPr>
          <w:p w14:paraId="4271A98C">
            <w:pPr>
              <w:rPr>
                <w:rFonts w:hint="default" w:ascii="Courier New" w:hAnsi="Courier New" w:cs="Courier New"/>
                <w:sz w:val="24"/>
                <w:szCs w:val="24"/>
              </w:rPr>
            </w:pPr>
            <w:r>
              <w:rPr>
                <w:rFonts w:hint="default" w:ascii="Times New Roman" w:hAnsi="Times New Roman" w:eastAsia="SimSun" w:cs="Courier New"/>
                <w:sz w:val="16"/>
                <w:szCs w:val="24"/>
              </w:rPr>
              <w:t>Supports development of the monitoring dashboard.</w:t>
            </w:r>
          </w:p>
        </w:tc>
      </w:tr>
      <w:tr w14:paraId="10861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02A4E966">
            <w:pPr>
              <w:rPr>
                <w:rFonts w:hint="default" w:ascii="Courier New" w:hAnsi="Courier New" w:cs="Courier New"/>
                <w:sz w:val="24"/>
                <w:szCs w:val="24"/>
              </w:rPr>
            </w:pPr>
            <w:r>
              <w:rPr>
                <w:rFonts w:hint="default" w:ascii="Times New Roman" w:hAnsi="Times New Roman" w:eastAsia="SimSun" w:cs="Courier New"/>
                <w:sz w:val="16"/>
                <w:szCs w:val="24"/>
              </w:rPr>
              <w:t>Connolly&amp;Begg (2015)</w:t>
            </w:r>
          </w:p>
        </w:tc>
        <w:tc>
          <w:tcPr>
            <w:tcBorders>
              <w:top w:val="single" w:color="auto" w:sz="4" w:space="0"/>
              <w:left w:val="single" w:color="auto" w:sz="4" w:space="0"/>
              <w:bottom w:val="single" w:color="auto" w:sz="4" w:space="0"/>
              <w:right w:val="single" w:color="auto" w:sz="4" w:space="0"/>
            </w:tcBorders>
            <w:vAlign w:val="center"/>
          </w:tcPr>
          <w:p w14:paraId="5041C88B">
            <w:pPr>
              <w:rPr>
                <w:rFonts w:hint="default" w:ascii="Courier New" w:hAnsi="Courier New" w:cs="Courier New"/>
                <w:sz w:val="24"/>
                <w:szCs w:val="24"/>
              </w:rPr>
            </w:pPr>
            <w:r>
              <w:rPr>
                <w:rFonts w:hint="default" w:ascii="Times New Roman" w:hAnsi="Times New Roman" w:eastAsia="SimSun" w:cs="Courier New"/>
                <w:sz w:val="16"/>
                <w:szCs w:val="24"/>
              </w:rPr>
              <w:t>Database Systems</w:t>
            </w:r>
          </w:p>
        </w:tc>
        <w:tc>
          <w:tcPr>
            <w:tcBorders>
              <w:top w:val="single" w:color="auto" w:sz="4" w:space="0"/>
              <w:left w:val="single" w:color="auto" w:sz="4" w:space="0"/>
              <w:bottom w:val="single" w:color="auto" w:sz="4" w:space="0"/>
              <w:right w:val="single" w:color="auto" w:sz="4" w:space="0"/>
            </w:tcBorders>
            <w:vAlign w:val="center"/>
          </w:tcPr>
          <w:p w14:paraId="65E91154">
            <w:pPr>
              <w:rPr>
                <w:rFonts w:hint="default" w:ascii="Courier New" w:hAnsi="Courier New" w:cs="Courier New"/>
                <w:sz w:val="24"/>
                <w:szCs w:val="24"/>
              </w:rPr>
            </w:pPr>
            <w:r>
              <w:rPr>
                <w:rFonts w:hint="default" w:ascii="Times New Roman" w:hAnsi="Times New Roman" w:eastAsia="SimSun" w:cs="Courier New"/>
                <w:sz w:val="16"/>
                <w:szCs w:val="24"/>
              </w:rPr>
              <w:t>Database Management</w:t>
            </w:r>
          </w:p>
        </w:tc>
        <w:tc>
          <w:tcPr>
            <w:tcBorders>
              <w:top w:val="single" w:color="auto" w:sz="4" w:space="0"/>
              <w:left w:val="single" w:color="auto" w:sz="4" w:space="0"/>
              <w:bottom w:val="single" w:color="auto" w:sz="4" w:space="0"/>
              <w:right w:val="single" w:color="auto" w:sz="4" w:space="0"/>
            </w:tcBorders>
            <w:vAlign w:val="center"/>
          </w:tcPr>
          <w:p w14:paraId="4222E515">
            <w:pPr>
              <w:rPr>
                <w:rFonts w:hint="default" w:ascii="Courier New" w:hAnsi="Courier New" w:cs="Courier New"/>
                <w:sz w:val="24"/>
                <w:szCs w:val="24"/>
              </w:rPr>
            </w:pPr>
            <w:r>
              <w:rPr>
                <w:rFonts w:hint="default" w:ascii="Times New Roman" w:hAnsi="Times New Roman" w:eastAsia="SimSun" w:cs="Courier New"/>
                <w:sz w:val="16"/>
                <w:szCs w:val="24"/>
              </w:rPr>
              <w:t>Discussed efficient data storage and retrieval techniques.</w:t>
            </w:r>
          </w:p>
        </w:tc>
        <w:tc>
          <w:tcPr>
            <w:tcBorders>
              <w:top w:val="single" w:color="auto" w:sz="4" w:space="0"/>
              <w:left w:val="single" w:color="auto" w:sz="4" w:space="0"/>
              <w:bottom w:val="single" w:color="auto" w:sz="4" w:space="0"/>
              <w:right w:val="single" w:color="auto" w:sz="4" w:space="0"/>
            </w:tcBorders>
            <w:vAlign w:val="center"/>
          </w:tcPr>
          <w:p w14:paraId="40DCA690">
            <w:pPr>
              <w:rPr>
                <w:rFonts w:hint="default" w:ascii="Courier New" w:hAnsi="Courier New" w:cs="Courier New"/>
                <w:sz w:val="24"/>
                <w:szCs w:val="24"/>
              </w:rPr>
            </w:pPr>
            <w:r>
              <w:rPr>
                <w:rFonts w:hint="default" w:ascii="Times New Roman" w:hAnsi="Times New Roman" w:eastAsia="SimSun" w:cs="Courier New"/>
                <w:sz w:val="16"/>
                <w:szCs w:val="24"/>
              </w:rPr>
              <w:t>General database concepts only.</w:t>
            </w:r>
          </w:p>
        </w:tc>
        <w:tc>
          <w:tcPr>
            <w:tcBorders>
              <w:top w:val="single" w:color="auto" w:sz="4" w:space="0"/>
              <w:left w:val="single" w:color="auto" w:sz="4" w:space="0"/>
              <w:bottom w:val="single" w:color="auto" w:sz="4" w:space="0"/>
              <w:right w:val="single" w:color="auto" w:sz="4" w:space="0"/>
            </w:tcBorders>
            <w:vAlign w:val="center"/>
          </w:tcPr>
          <w:p w14:paraId="24FC3A75">
            <w:pPr>
              <w:rPr>
                <w:rFonts w:hint="default" w:ascii="Courier New" w:hAnsi="Courier New" w:cs="Courier New"/>
                <w:sz w:val="24"/>
                <w:szCs w:val="24"/>
              </w:rPr>
            </w:pPr>
            <w:r>
              <w:rPr>
                <w:rFonts w:hint="default" w:ascii="Times New Roman" w:hAnsi="Times New Roman" w:eastAsia="SimSun" w:cs="Courier New"/>
                <w:sz w:val="16"/>
                <w:szCs w:val="24"/>
              </w:rPr>
              <w:t>Supports the database implementation of the proposed system.</w:t>
            </w:r>
          </w:p>
        </w:tc>
      </w:tr>
      <w:tr w14:paraId="04070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2C1F71A5">
            <w:pPr>
              <w:rPr>
                <w:rFonts w:hint="default" w:ascii="Courier New" w:hAnsi="Courier New" w:cs="Courier New"/>
                <w:sz w:val="24"/>
                <w:szCs w:val="24"/>
              </w:rPr>
            </w:pPr>
            <w:r>
              <w:rPr>
                <w:rFonts w:hint="default" w:ascii="Times New Roman" w:hAnsi="Times New Roman" w:eastAsia="SimSun" w:cs="Courier New"/>
                <w:sz w:val="16"/>
                <w:szCs w:val="24"/>
              </w:rPr>
              <w:t>Tanenbaum&amp;Van Steen (2017)</w:t>
            </w:r>
          </w:p>
        </w:tc>
        <w:tc>
          <w:tcPr>
            <w:tcBorders>
              <w:top w:val="single" w:color="auto" w:sz="4" w:space="0"/>
              <w:left w:val="single" w:color="auto" w:sz="4" w:space="0"/>
              <w:bottom w:val="single" w:color="auto" w:sz="4" w:space="0"/>
              <w:right w:val="single" w:color="auto" w:sz="4" w:space="0"/>
            </w:tcBorders>
            <w:vAlign w:val="center"/>
          </w:tcPr>
          <w:p w14:paraId="29D3CEBF">
            <w:pPr>
              <w:rPr>
                <w:rFonts w:hint="default" w:ascii="Courier New" w:hAnsi="Courier New" w:cs="Courier New"/>
                <w:sz w:val="24"/>
                <w:szCs w:val="24"/>
              </w:rPr>
            </w:pPr>
            <w:r>
              <w:rPr>
                <w:rFonts w:hint="default" w:ascii="Times New Roman" w:hAnsi="Times New Roman" w:eastAsia="SimSun" w:cs="Courier New"/>
                <w:sz w:val="16"/>
                <w:szCs w:val="24"/>
              </w:rPr>
              <w:t>Distributed Systems</w:t>
            </w:r>
          </w:p>
        </w:tc>
        <w:tc>
          <w:tcPr>
            <w:tcBorders>
              <w:top w:val="single" w:color="auto" w:sz="4" w:space="0"/>
              <w:left w:val="single" w:color="auto" w:sz="4" w:space="0"/>
              <w:bottom w:val="single" w:color="auto" w:sz="4" w:space="0"/>
              <w:right w:val="single" w:color="auto" w:sz="4" w:space="0"/>
            </w:tcBorders>
            <w:vAlign w:val="center"/>
          </w:tcPr>
          <w:p w14:paraId="098CB98B">
            <w:pPr>
              <w:rPr>
                <w:rFonts w:hint="default" w:ascii="Courier New" w:hAnsi="Courier New" w:cs="Courier New"/>
                <w:sz w:val="24"/>
                <w:szCs w:val="24"/>
              </w:rPr>
            </w:pPr>
            <w:r>
              <w:rPr>
                <w:rFonts w:hint="default" w:ascii="Times New Roman" w:hAnsi="Times New Roman" w:eastAsia="SimSun" w:cs="Courier New"/>
                <w:sz w:val="16"/>
                <w:szCs w:val="24"/>
              </w:rPr>
              <w:t>Client–Server Architecture</w:t>
            </w:r>
          </w:p>
        </w:tc>
        <w:tc>
          <w:tcPr>
            <w:tcBorders>
              <w:top w:val="single" w:color="auto" w:sz="4" w:space="0"/>
              <w:left w:val="single" w:color="auto" w:sz="4" w:space="0"/>
              <w:bottom w:val="single" w:color="auto" w:sz="4" w:space="0"/>
              <w:right w:val="single" w:color="auto" w:sz="4" w:space="0"/>
            </w:tcBorders>
            <w:vAlign w:val="center"/>
          </w:tcPr>
          <w:p w14:paraId="1682CB4D">
            <w:pPr>
              <w:rPr>
                <w:rFonts w:hint="default" w:ascii="Courier New" w:hAnsi="Courier New" w:cs="Courier New"/>
                <w:sz w:val="24"/>
                <w:szCs w:val="24"/>
              </w:rPr>
            </w:pPr>
            <w:r>
              <w:rPr>
                <w:rFonts w:hint="default" w:ascii="Times New Roman" w:hAnsi="Times New Roman" w:eastAsia="SimSun" w:cs="Courier New"/>
                <w:sz w:val="16"/>
                <w:szCs w:val="24"/>
              </w:rPr>
              <w:t>Explained communication between clients and servers.</w:t>
            </w:r>
          </w:p>
        </w:tc>
        <w:tc>
          <w:tcPr>
            <w:tcBorders>
              <w:top w:val="single" w:color="auto" w:sz="4" w:space="0"/>
              <w:left w:val="single" w:color="auto" w:sz="4" w:space="0"/>
              <w:bottom w:val="single" w:color="auto" w:sz="4" w:space="0"/>
              <w:right w:val="single" w:color="auto" w:sz="4" w:space="0"/>
            </w:tcBorders>
            <w:vAlign w:val="center"/>
          </w:tcPr>
          <w:p w14:paraId="7591915D">
            <w:pPr>
              <w:rPr>
                <w:rFonts w:hint="default" w:ascii="Courier New" w:hAnsi="Courier New" w:cs="Courier New"/>
                <w:sz w:val="24"/>
                <w:szCs w:val="24"/>
              </w:rPr>
            </w:pPr>
            <w:r>
              <w:rPr>
                <w:rFonts w:hint="default" w:ascii="Times New Roman" w:hAnsi="Times New Roman" w:eastAsia="SimSun" w:cs="Courier New"/>
                <w:sz w:val="16"/>
                <w:szCs w:val="24"/>
              </w:rPr>
              <w:t>Not designed for cybersecurity applications.</w:t>
            </w:r>
          </w:p>
        </w:tc>
        <w:tc>
          <w:tcPr>
            <w:tcBorders>
              <w:top w:val="single" w:color="auto" w:sz="4" w:space="0"/>
              <w:left w:val="single" w:color="auto" w:sz="4" w:space="0"/>
              <w:bottom w:val="single" w:color="auto" w:sz="4" w:space="0"/>
              <w:right w:val="single" w:color="auto" w:sz="4" w:space="0"/>
            </w:tcBorders>
            <w:vAlign w:val="center"/>
          </w:tcPr>
          <w:p w14:paraId="07016384">
            <w:pPr>
              <w:rPr>
                <w:rFonts w:hint="default" w:ascii="Courier New" w:hAnsi="Courier New" w:cs="Courier New"/>
                <w:sz w:val="24"/>
                <w:szCs w:val="24"/>
              </w:rPr>
            </w:pPr>
            <w:r>
              <w:rPr>
                <w:rFonts w:hint="default" w:ascii="Times New Roman" w:hAnsi="Times New Roman" w:eastAsia="SimSun" w:cs="Courier New"/>
                <w:sz w:val="16"/>
                <w:szCs w:val="24"/>
              </w:rPr>
              <w:t>Supports the architecture of the proposed web-based system.</w:t>
            </w:r>
          </w:p>
        </w:tc>
      </w:tr>
      <w:tr w14:paraId="6E003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4836C895">
            <w:pPr>
              <w:rPr>
                <w:rFonts w:hint="default" w:ascii="Courier New" w:hAnsi="Courier New" w:cs="Courier New"/>
                <w:sz w:val="24"/>
                <w:szCs w:val="24"/>
              </w:rPr>
            </w:pPr>
            <w:r>
              <w:rPr>
                <w:rFonts w:hint="default" w:ascii="Times New Roman" w:hAnsi="Times New Roman" w:eastAsia="SimSun" w:cs="Courier New"/>
                <w:sz w:val="16"/>
                <w:szCs w:val="24"/>
              </w:rPr>
              <w:t>DICT (2023)</w:t>
            </w:r>
          </w:p>
        </w:tc>
        <w:tc>
          <w:tcPr>
            <w:tcBorders>
              <w:top w:val="single" w:color="auto" w:sz="4" w:space="0"/>
              <w:left w:val="single" w:color="auto" w:sz="4" w:space="0"/>
              <w:bottom w:val="single" w:color="auto" w:sz="4" w:space="0"/>
              <w:right w:val="single" w:color="auto" w:sz="4" w:space="0"/>
            </w:tcBorders>
            <w:vAlign w:val="center"/>
          </w:tcPr>
          <w:p w14:paraId="6B22486D">
            <w:pPr>
              <w:rPr>
                <w:rFonts w:hint="default" w:ascii="Courier New" w:hAnsi="Courier New" w:cs="Courier New"/>
                <w:sz w:val="24"/>
                <w:szCs w:val="24"/>
              </w:rPr>
            </w:pPr>
            <w:r>
              <w:rPr>
                <w:rFonts w:hint="default" w:ascii="Times New Roman" w:hAnsi="Times New Roman" w:eastAsia="SimSun" w:cs="Courier New"/>
                <w:sz w:val="16"/>
                <w:szCs w:val="24"/>
              </w:rPr>
              <w:t>National Cybersecurity Initiatives</w:t>
            </w:r>
          </w:p>
        </w:tc>
        <w:tc>
          <w:tcPr>
            <w:tcBorders>
              <w:top w:val="single" w:color="auto" w:sz="4" w:space="0"/>
              <w:left w:val="single" w:color="auto" w:sz="4" w:space="0"/>
              <w:bottom w:val="single" w:color="auto" w:sz="4" w:space="0"/>
              <w:right w:val="single" w:color="auto" w:sz="4" w:space="0"/>
            </w:tcBorders>
            <w:vAlign w:val="center"/>
          </w:tcPr>
          <w:p w14:paraId="05509EBA">
            <w:pPr>
              <w:rPr>
                <w:rFonts w:hint="default" w:ascii="Courier New" w:hAnsi="Courier New" w:cs="Courier New"/>
                <w:sz w:val="24"/>
                <w:szCs w:val="24"/>
              </w:rPr>
            </w:pPr>
            <w:r>
              <w:rPr>
                <w:rFonts w:hint="default" w:ascii="Times New Roman" w:hAnsi="Times New Roman" w:eastAsia="SimSun" w:cs="Courier New"/>
                <w:sz w:val="16"/>
                <w:szCs w:val="24"/>
              </w:rPr>
              <w:t>Cybersecurity Awareness</w:t>
            </w:r>
          </w:p>
        </w:tc>
        <w:tc>
          <w:tcPr>
            <w:tcBorders>
              <w:top w:val="single" w:color="auto" w:sz="4" w:space="0"/>
              <w:left w:val="single" w:color="auto" w:sz="4" w:space="0"/>
              <w:bottom w:val="single" w:color="auto" w:sz="4" w:space="0"/>
              <w:right w:val="single" w:color="auto" w:sz="4" w:space="0"/>
            </w:tcBorders>
            <w:vAlign w:val="center"/>
          </w:tcPr>
          <w:p w14:paraId="44432ED3">
            <w:pPr>
              <w:rPr>
                <w:rFonts w:hint="default" w:ascii="Courier New" w:hAnsi="Courier New" w:cs="Courier New"/>
                <w:sz w:val="24"/>
                <w:szCs w:val="24"/>
              </w:rPr>
            </w:pPr>
            <w:r>
              <w:rPr>
                <w:rFonts w:hint="default" w:ascii="Times New Roman" w:hAnsi="Times New Roman" w:eastAsia="SimSun" w:cs="Courier New"/>
                <w:sz w:val="16"/>
                <w:szCs w:val="24"/>
              </w:rPr>
              <w:t>Encouraged organizations to strengthen cybersecurity practices.</w:t>
            </w:r>
          </w:p>
        </w:tc>
        <w:tc>
          <w:tcPr>
            <w:tcBorders>
              <w:top w:val="single" w:color="auto" w:sz="4" w:space="0"/>
              <w:left w:val="single" w:color="auto" w:sz="4" w:space="0"/>
              <w:bottom w:val="single" w:color="auto" w:sz="4" w:space="0"/>
              <w:right w:val="single" w:color="auto" w:sz="4" w:space="0"/>
            </w:tcBorders>
            <w:vAlign w:val="center"/>
          </w:tcPr>
          <w:p w14:paraId="78AB37C0">
            <w:pPr>
              <w:rPr>
                <w:rFonts w:hint="default" w:ascii="Courier New" w:hAnsi="Courier New" w:cs="Courier New"/>
                <w:sz w:val="24"/>
                <w:szCs w:val="24"/>
              </w:rPr>
            </w:pPr>
            <w:r>
              <w:rPr>
                <w:rFonts w:hint="default" w:ascii="Times New Roman" w:hAnsi="Times New Roman" w:eastAsia="SimSun" w:cs="Courier New"/>
                <w:sz w:val="16"/>
                <w:szCs w:val="24"/>
              </w:rPr>
              <w:t>Policy-oriented rather than software implementation.</w:t>
            </w:r>
          </w:p>
        </w:tc>
        <w:tc>
          <w:tcPr>
            <w:tcBorders>
              <w:top w:val="single" w:color="auto" w:sz="4" w:space="0"/>
              <w:left w:val="single" w:color="auto" w:sz="4" w:space="0"/>
              <w:bottom w:val="single" w:color="auto" w:sz="4" w:space="0"/>
              <w:right w:val="single" w:color="auto" w:sz="4" w:space="0"/>
            </w:tcBorders>
            <w:vAlign w:val="center"/>
          </w:tcPr>
          <w:p w14:paraId="17266FF6">
            <w:pPr>
              <w:rPr>
                <w:rFonts w:hint="default" w:ascii="Courier New" w:hAnsi="Courier New" w:cs="Courier New"/>
                <w:sz w:val="24"/>
                <w:szCs w:val="24"/>
              </w:rPr>
            </w:pPr>
            <w:r>
              <w:rPr>
                <w:rFonts w:hint="default" w:ascii="Times New Roman" w:hAnsi="Times New Roman" w:eastAsia="SimSun" w:cs="Courier New"/>
                <w:sz w:val="16"/>
                <w:szCs w:val="24"/>
              </w:rPr>
              <w:t>Supports the importance of cybersecurity in the Philippines.</w:t>
            </w:r>
          </w:p>
        </w:tc>
      </w:tr>
      <w:tr w14:paraId="7D11B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07C7F6F5">
            <w:pPr>
              <w:rPr>
                <w:rFonts w:hint="default" w:ascii="Courier New" w:hAnsi="Courier New" w:cs="Courier New"/>
                <w:sz w:val="24"/>
                <w:szCs w:val="24"/>
              </w:rPr>
            </w:pPr>
            <w:r>
              <w:rPr>
                <w:rFonts w:hint="default" w:ascii="Times New Roman" w:hAnsi="Times New Roman" w:eastAsia="SimSun" w:cs="Courier New"/>
                <w:sz w:val="16"/>
                <w:szCs w:val="24"/>
              </w:rPr>
              <w:t>Microsoft Security (2024)</w:t>
            </w:r>
          </w:p>
        </w:tc>
        <w:tc>
          <w:tcPr>
            <w:tcBorders>
              <w:top w:val="single" w:color="auto" w:sz="4" w:space="0"/>
              <w:left w:val="single" w:color="auto" w:sz="4" w:space="0"/>
              <w:bottom w:val="single" w:color="auto" w:sz="4" w:space="0"/>
              <w:right w:val="single" w:color="auto" w:sz="4" w:space="0"/>
            </w:tcBorders>
            <w:vAlign w:val="center"/>
          </w:tcPr>
          <w:p w14:paraId="70AA9253">
            <w:pPr>
              <w:rPr>
                <w:rFonts w:hint="default" w:ascii="Courier New" w:hAnsi="Courier New" w:cs="Courier New"/>
                <w:sz w:val="24"/>
                <w:szCs w:val="24"/>
              </w:rPr>
            </w:pPr>
            <w:r>
              <w:rPr>
                <w:rFonts w:hint="default" w:ascii="Times New Roman" w:hAnsi="Times New Roman" w:eastAsia="SimSun" w:cs="Courier New"/>
                <w:sz w:val="16"/>
                <w:szCs w:val="24"/>
              </w:rPr>
              <w:t>Network Security</w:t>
            </w:r>
          </w:p>
        </w:tc>
        <w:tc>
          <w:tcPr>
            <w:tcBorders>
              <w:top w:val="single" w:color="auto" w:sz="4" w:space="0"/>
              <w:left w:val="single" w:color="auto" w:sz="4" w:space="0"/>
              <w:bottom w:val="single" w:color="auto" w:sz="4" w:space="0"/>
              <w:right w:val="single" w:color="auto" w:sz="4" w:space="0"/>
            </w:tcBorders>
            <w:vAlign w:val="center"/>
          </w:tcPr>
          <w:p w14:paraId="0D9B16B1">
            <w:pPr>
              <w:rPr>
                <w:rFonts w:hint="default" w:ascii="Courier New" w:hAnsi="Courier New" w:cs="Courier New"/>
                <w:sz w:val="24"/>
                <w:szCs w:val="24"/>
              </w:rPr>
            </w:pPr>
            <w:r>
              <w:rPr>
                <w:rFonts w:hint="default" w:ascii="Times New Roman" w:hAnsi="Times New Roman" w:eastAsia="SimSun" w:cs="Courier New"/>
                <w:sz w:val="16"/>
                <w:szCs w:val="24"/>
              </w:rPr>
              <w:t>Endpoint Protection</w:t>
            </w:r>
          </w:p>
        </w:tc>
        <w:tc>
          <w:tcPr>
            <w:tcBorders>
              <w:top w:val="single" w:color="auto" w:sz="4" w:space="0"/>
              <w:left w:val="single" w:color="auto" w:sz="4" w:space="0"/>
              <w:bottom w:val="single" w:color="auto" w:sz="4" w:space="0"/>
              <w:right w:val="single" w:color="auto" w:sz="4" w:space="0"/>
            </w:tcBorders>
            <w:vAlign w:val="center"/>
          </w:tcPr>
          <w:p w14:paraId="725A7CDA">
            <w:pPr>
              <w:rPr>
                <w:rFonts w:hint="default" w:ascii="Courier New" w:hAnsi="Courier New" w:cs="Courier New"/>
                <w:sz w:val="24"/>
                <w:szCs w:val="24"/>
              </w:rPr>
            </w:pPr>
            <w:r>
              <w:rPr>
                <w:rFonts w:hint="default" w:ascii="Times New Roman" w:hAnsi="Times New Roman" w:eastAsia="SimSun" w:cs="Courier New"/>
                <w:sz w:val="16"/>
                <w:szCs w:val="24"/>
              </w:rPr>
              <w:t>Explained the importance of protecting monitoring systems from cyber threats.</w:t>
            </w:r>
          </w:p>
        </w:tc>
        <w:tc>
          <w:tcPr>
            <w:tcBorders>
              <w:top w:val="single" w:color="auto" w:sz="4" w:space="0"/>
              <w:left w:val="single" w:color="auto" w:sz="4" w:space="0"/>
              <w:bottom w:val="single" w:color="auto" w:sz="4" w:space="0"/>
              <w:right w:val="single" w:color="auto" w:sz="4" w:space="0"/>
            </w:tcBorders>
            <w:vAlign w:val="center"/>
          </w:tcPr>
          <w:p w14:paraId="6DE22505">
            <w:pPr>
              <w:rPr>
                <w:rFonts w:hint="default" w:ascii="Courier New" w:hAnsi="Courier New" w:cs="Courier New"/>
                <w:sz w:val="24"/>
                <w:szCs w:val="24"/>
              </w:rPr>
            </w:pPr>
            <w:r>
              <w:rPr>
                <w:rFonts w:hint="default" w:ascii="Times New Roman" w:hAnsi="Times New Roman" w:eastAsia="SimSun" w:cs="Courier New"/>
                <w:sz w:val="16"/>
                <w:szCs w:val="24"/>
              </w:rPr>
              <w:t>Enterprise-oriented implementation.</w:t>
            </w:r>
          </w:p>
        </w:tc>
        <w:tc>
          <w:tcPr>
            <w:tcBorders>
              <w:top w:val="single" w:color="auto" w:sz="4" w:space="0"/>
              <w:left w:val="single" w:color="auto" w:sz="4" w:space="0"/>
              <w:bottom w:val="single" w:color="auto" w:sz="4" w:space="0"/>
              <w:right w:val="single" w:color="auto" w:sz="4" w:space="0"/>
            </w:tcBorders>
            <w:vAlign w:val="center"/>
          </w:tcPr>
          <w:p w14:paraId="46A65398">
            <w:pPr>
              <w:rPr>
                <w:rFonts w:hint="default" w:ascii="Courier New" w:hAnsi="Courier New" w:cs="Courier New"/>
                <w:sz w:val="24"/>
                <w:szCs w:val="24"/>
              </w:rPr>
            </w:pPr>
            <w:r>
              <w:rPr>
                <w:rFonts w:hint="default" w:ascii="Times New Roman" w:hAnsi="Times New Roman" w:eastAsia="SimSun" w:cs="Courier New"/>
                <w:sz w:val="16"/>
                <w:szCs w:val="24"/>
              </w:rPr>
              <w:t>Supports the network traffic monitoring concept.</w:t>
            </w:r>
          </w:p>
        </w:tc>
      </w:tr>
      <w:tr w14:paraId="6B73D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Borders>
              <w:top w:val="single" w:color="auto" w:sz="4" w:space="0"/>
              <w:left w:val="single" w:color="auto" w:sz="4" w:space="0"/>
              <w:bottom w:val="single" w:color="auto" w:sz="4" w:space="0"/>
              <w:right w:val="single" w:color="auto" w:sz="4" w:space="0"/>
            </w:tcBorders>
            <w:vAlign w:val="center"/>
          </w:tcPr>
          <w:p w14:paraId="1DCA1A60">
            <w:pPr>
              <w:rPr>
                <w:rFonts w:hint="default" w:ascii="Courier New" w:hAnsi="Courier New" w:cs="Courier New"/>
                <w:sz w:val="24"/>
                <w:szCs w:val="24"/>
              </w:rPr>
            </w:pPr>
            <w:r>
              <w:rPr>
                <w:rFonts w:hint="default" w:ascii="Times New Roman" w:hAnsi="Times New Roman" w:eastAsia="SimSun" w:cs="Courier New"/>
                <w:sz w:val="16"/>
                <w:szCs w:val="24"/>
              </w:rPr>
              <w:t>NIST Cybersecurity Framework (2024)</w:t>
            </w:r>
          </w:p>
        </w:tc>
        <w:tc>
          <w:tcPr>
            <w:tcBorders>
              <w:top w:val="single" w:color="auto" w:sz="4" w:space="0"/>
              <w:left w:val="single" w:color="auto" w:sz="4" w:space="0"/>
              <w:bottom w:val="single" w:color="auto" w:sz="4" w:space="0"/>
              <w:right w:val="single" w:color="auto" w:sz="4" w:space="0"/>
            </w:tcBorders>
            <w:vAlign w:val="center"/>
          </w:tcPr>
          <w:p w14:paraId="2D9F9649">
            <w:pPr>
              <w:rPr>
                <w:rFonts w:hint="default" w:ascii="Courier New" w:hAnsi="Courier New" w:cs="Courier New"/>
                <w:sz w:val="24"/>
                <w:szCs w:val="24"/>
              </w:rPr>
            </w:pPr>
            <w:r>
              <w:rPr>
                <w:rFonts w:hint="default" w:ascii="Times New Roman" w:hAnsi="Times New Roman" w:eastAsia="SimSun" w:cs="Courier New"/>
                <w:sz w:val="16"/>
                <w:szCs w:val="24"/>
              </w:rPr>
              <w:t>Cybersecurity Framework</w:t>
            </w:r>
          </w:p>
        </w:tc>
        <w:tc>
          <w:tcPr>
            <w:tcBorders>
              <w:top w:val="single" w:color="auto" w:sz="4" w:space="0"/>
              <w:left w:val="single" w:color="auto" w:sz="4" w:space="0"/>
              <w:bottom w:val="single" w:color="auto" w:sz="4" w:space="0"/>
              <w:right w:val="single" w:color="auto" w:sz="4" w:space="0"/>
            </w:tcBorders>
            <w:vAlign w:val="center"/>
          </w:tcPr>
          <w:p w14:paraId="3B498562">
            <w:pPr>
              <w:rPr>
                <w:rFonts w:hint="default" w:ascii="Courier New" w:hAnsi="Courier New" w:cs="Courier New"/>
                <w:sz w:val="24"/>
                <w:szCs w:val="24"/>
              </w:rPr>
            </w:pPr>
            <w:r>
              <w:rPr>
                <w:rFonts w:hint="default" w:ascii="Times New Roman" w:hAnsi="Times New Roman" w:eastAsia="SimSun" w:cs="Courier New"/>
                <w:sz w:val="16"/>
                <w:szCs w:val="24"/>
              </w:rPr>
              <w:t>Risk Management Framework</w:t>
            </w:r>
          </w:p>
        </w:tc>
        <w:tc>
          <w:tcPr>
            <w:tcBorders>
              <w:top w:val="single" w:color="auto" w:sz="4" w:space="0"/>
              <w:left w:val="single" w:color="auto" w:sz="4" w:space="0"/>
              <w:bottom w:val="single" w:color="auto" w:sz="4" w:space="0"/>
              <w:right w:val="single" w:color="auto" w:sz="4" w:space="0"/>
            </w:tcBorders>
            <w:vAlign w:val="center"/>
          </w:tcPr>
          <w:p w14:paraId="63841693">
            <w:pPr>
              <w:rPr>
                <w:rFonts w:hint="default" w:ascii="Courier New" w:hAnsi="Courier New" w:cs="Courier New"/>
                <w:sz w:val="24"/>
                <w:szCs w:val="24"/>
              </w:rPr>
            </w:pPr>
            <w:r>
              <w:rPr>
                <w:rFonts w:hint="default" w:ascii="Times New Roman" w:hAnsi="Times New Roman" w:eastAsia="SimSun" w:cs="Courier New"/>
                <w:sz w:val="16"/>
                <w:szCs w:val="24"/>
              </w:rPr>
              <w:t>Recommended continuous monitoring and threat detection.</w:t>
            </w:r>
          </w:p>
        </w:tc>
        <w:tc>
          <w:tcPr>
            <w:tcBorders>
              <w:top w:val="single" w:color="auto" w:sz="4" w:space="0"/>
              <w:left w:val="single" w:color="auto" w:sz="4" w:space="0"/>
              <w:bottom w:val="single" w:color="auto" w:sz="4" w:space="0"/>
              <w:right w:val="single" w:color="auto" w:sz="4" w:space="0"/>
            </w:tcBorders>
            <w:vAlign w:val="center"/>
          </w:tcPr>
          <w:p w14:paraId="329B634F">
            <w:pPr>
              <w:rPr>
                <w:rFonts w:hint="default" w:ascii="Courier New" w:hAnsi="Courier New" w:cs="Courier New"/>
                <w:sz w:val="24"/>
                <w:szCs w:val="24"/>
              </w:rPr>
            </w:pPr>
            <w:r>
              <w:rPr>
                <w:rFonts w:hint="default" w:ascii="Times New Roman" w:hAnsi="Times New Roman" w:eastAsia="SimSun" w:cs="Courier New"/>
                <w:sz w:val="16"/>
                <w:szCs w:val="24"/>
              </w:rPr>
              <w:t>Broad framework without implementation details.</w:t>
            </w:r>
          </w:p>
        </w:tc>
        <w:tc>
          <w:tcPr>
            <w:tcBorders>
              <w:top w:val="single" w:color="auto" w:sz="4" w:space="0"/>
              <w:left w:val="single" w:color="auto" w:sz="4" w:space="0"/>
              <w:bottom w:val="single" w:color="auto" w:sz="4" w:space="0"/>
              <w:right w:val="single" w:color="auto" w:sz="4" w:space="0"/>
            </w:tcBorders>
            <w:vAlign w:val="center"/>
          </w:tcPr>
          <w:p w14:paraId="171A7834">
            <w:pPr>
              <w:rPr>
                <w:rFonts w:hint="default" w:ascii="Courier New" w:hAnsi="Courier New" w:cs="Courier New"/>
                <w:sz w:val="24"/>
                <w:szCs w:val="24"/>
              </w:rPr>
            </w:pPr>
            <w:r>
              <w:rPr>
                <w:rFonts w:hint="default" w:ascii="Times New Roman" w:hAnsi="Times New Roman" w:eastAsia="SimSun" w:cs="Courier New"/>
                <w:sz w:val="16"/>
                <w:szCs w:val="24"/>
              </w:rPr>
              <w:t>Supports continuous monitoring and security management.</w:t>
            </w:r>
          </w:p>
        </w:tc>
      </w:tr>
    </w:tbl>
    <w:p w14:paraId="50B28149">
      <w:pPr>
        <w:pStyle w:val="85"/>
        <w:spacing w:line="480" w:lineRule="auto"/>
        <w:rPr>
          <w:rFonts w:hint="default" w:ascii="Courier New" w:hAnsi="Courier New" w:cs="Courier New"/>
        </w:rPr>
      </w:pPr>
    </w:p>
    <w:p w14:paraId="65A1AC53">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Discussion of Comparative Analysis</w:t>
      </w:r>
    </w:p>
    <w:p w14:paraId="6964E56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reviewed studies collectively emphasize the importance of intrusion detection, cybersecurity monitoring, packet analysis, and network protection in minimizing security risks. Most of the literature recommends implementing continuous monitoring systems capable of identifying suspicious activities before they compromise organizational assets.</w:t>
      </w:r>
    </w:p>
    <w:p w14:paraId="25E0013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However, many previous studies focus on enterprise-level infrastructures that require dedicated security appliances, advanced configurations, or commercial software. Such implementations may not be suitable for small business environments because of budget limitations and the absence of dedicated cybersecurity personnel.</w:t>
      </w:r>
    </w:p>
    <w:p w14:paraId="1175994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Several studies also discuss packet analysis and intrusion detection independently without integrating them into a complete network traffic monitoring solution with an interactive web dashboard. Other studies emphasize theoretical concepts but do not provide practical implementations using lightweight technologies such as Python, Scapy, and Flask.</w:t>
      </w:r>
    </w:p>
    <w:p w14:paraId="047CC53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addresses these limitations by integrating packet capture, rule-based threat detection, automated alert generation, database management, and a web-based monitoring dashboard into a single application specifically designed for small business environments. The system emphasizes affordability, ease of deployment, and usability while maintaining effective network-level monitoring capabilities.</w:t>
      </w:r>
    </w:p>
    <w:p w14:paraId="02EEDAF4">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Research Gap</w:t>
      </w:r>
    </w:p>
    <w:p w14:paraId="483BC73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 of related literature and previous studies indicates that cybersecurity monitoring has become increasingly important because of the growing sophistication of cyber threats. Numerous researchers have proposed intrusion detection systems, packet analysis tools, and network monitoring applications to improve organizational security. However, despite these developments, several research gaps remain, particularly in the context of lightweight network traffic monitoring solutions designed for small business environments.</w:t>
      </w:r>
    </w:p>
    <w:p w14:paraId="14944C2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Most existing intrusion detection systems are intended for medium-sized or enterprise organizations. These systems often require expensive security appliances, dedicated monitoring servers, and specialized cybersecurity professionals to configure and maintain the infrastructure. Consequently, small organizations frequently find these solutions impractical due to financial constraints and limited technical resources.</w:t>
      </w:r>
    </w:p>
    <w:p w14:paraId="1F90E48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Another limitation observed in previous studies is the focus on network-wide monitoring rather than network monitoring. While network-based intrusion detection systems effectively monitor communications across an entire infrastructure, they may overlook activities occurring directly within monitoring systems. Endpoint devices remain one of the most common targets of cyberattacks because users regularly access confidential information, browse websites, exchange emails, and execute applications through these devices.</w:t>
      </w:r>
    </w:p>
    <w:p w14:paraId="63201C9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Several studies have also demonstrated the effectiveness of packet capture technologies such as Scapy for network analysis. However, most implementations remain experimental or educational in nature and are not integrated into complete security management systems capable of storing logs, generating alerts, and presenting monitoring information through user-friendly dashboards.</w:t>
      </w:r>
    </w:p>
    <w:p w14:paraId="7E61304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Although Flask has been widely adopted for web application development, relatively few studies combine Flask with Scapy to create lightweight network traffic monitoring platforms specifically intended for cybersecurity management within small business environments. Existing implementations frequently emphasize packet capture without providing comprehensive monitoring, alert management, database integration, and administrative reporting.</w:t>
      </w:r>
    </w:p>
    <w:p w14:paraId="1B5E0E6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Furthermore, many available cybersecurity solutions focus primarily on threat prevention through antivirus software or firewall technologies. While these tools provide essential protection, they do not always offer continuous monitoring capabilities capable of identifying suspicious communication patterns occurring at the host level. Continuous monitoring remains essential for detecting threats that bypass preventive security mechanisms.</w:t>
      </w:r>
    </w:p>
    <w:p w14:paraId="376367D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seeks to address these research gaps by integrating packet capture, rule-based threat detection, automated alert generation, centralized log management, and a web-based dashboard into a single lightweight application. Unlike enterprise monitoring platforms, the proposed system is specifically designed for small business environments where affordable, practical, and user-friendly cybersecurity solutions are needed. By focusing on network traffic monitoring rather than enterprise-wide infrastructure, the proposed system provides an efficient approach to improving network security while minimizing deployment complexity and operational costs.</w:t>
      </w:r>
    </w:p>
    <w:p w14:paraId="17E3569A">
      <w:pPr>
        <w:pStyle w:val="85"/>
        <w:spacing w:line="480" w:lineRule="auto"/>
        <w:rPr>
          <w:rFonts w:hint="default" w:ascii="Courier New" w:hAnsi="Courier New" w:cs="Courier New"/>
        </w:rPr>
      </w:pPr>
    </w:p>
    <w:p w14:paraId="4AEB8B15">
      <w:pPr>
        <w:pStyle w:val="85"/>
        <w:spacing w:line="480" w:lineRule="auto"/>
        <w:rPr>
          <w:rFonts w:hint="default" w:ascii="Courier New" w:hAnsi="Courier New" w:cs="Courier New"/>
        </w:rPr>
      </w:pPr>
    </w:p>
    <w:p w14:paraId="45EF441E">
      <w:pPr>
        <w:rPr>
          <w:rFonts w:hint="default" w:ascii="Courier New" w:hAnsi="Courier New" w:eastAsia="Segoe UI Emoji" w:cs="Courier New"/>
          <w:b/>
          <w:bCs/>
          <w:color w:val="000000"/>
          <w:sz w:val="24"/>
          <w:szCs w:val="24"/>
          <w:shd w:val="clear" w:color="auto" w:fill="FFFFFF"/>
        </w:rPr>
      </w:pPr>
    </w:p>
    <w:p w14:paraId="3C2F6442">
      <w:pPr>
        <w:spacing w:line="240" w:lineRule="auto" w:after="40"/>
        <w:rPr>
          <w:rFonts w:hint="default" w:ascii="Courier New" w:hAnsi="Courier New" w:eastAsia="Arial-BoldMT" w:cs="Courier New"/>
          <w:b/>
          <w:bCs/>
          <w:color w:val="000000"/>
          <w:sz w:val="24"/>
          <w:szCs w:val="24"/>
        </w:rPr>
      </w:pPr>
      <w:r>
        <w:rPr>
          <w:rFonts w:hint="default" w:ascii="Times New Roman" w:hAnsi="Times New Roman" w:eastAsia="Times New Roman" w:cs="Courier New"/>
          <w:b/>
          <w:bCs/>
          <w:color w:val="000000"/>
          <w:sz w:val="24"/>
          <w:szCs w:val="24"/>
          <w:shd w:val="clear" w:color="auto" w:fill="FFFFFF"/>
        </w:rPr>
        <w:t xml:space="preserve"> </w:t>
      </w:r>
      <w:r>
        <w:rPr>
          <w:rFonts w:hint="default" w:ascii="Times New Roman" w:hAnsi="Times New Roman" w:eastAsia="Times New Roman" w:cs="Courier New"/>
          <w:b/>
          <w:bCs/>
          <w:color w:val="000000"/>
          <w:sz w:val="24"/>
          <w:szCs w:val="24"/>
        </w:rPr>
        <w:t>Synthesis of the Reviewed Literature</w:t>
      </w:r>
    </w:p>
    <w:p w14:paraId="7D3E61B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reviewed literature and previous studies demonstrate that cybersecurity has become an essential requirement for organizations of all sizes due to the continuous growth of cyber threats. Researchers consistently emphasize that early detection, continuous monitoring, and timely incident response significantly reduce the impact of malicious activities on information systems.</w:t>
      </w:r>
    </w:p>
    <w:p w14:paraId="41FBF47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Foreign studies highlight the importance of intrusion detection systems, packet analysis, network security, and real-time monitoring in strengthening organizational cybersecurity. These studies demonstrate that automated monitoring applications improve threat visibility while reducing administrators' dependence on manual network inspection. Similarly, local studies emphasize the growing need for practical cybersecurity solutions within Philippine organizations, particularly among small and medium-sized enterprises that often operate with limited financial and technical resources.</w:t>
      </w:r>
    </w:p>
    <w:p w14:paraId="55A6C8A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related literature further explains that network traffic monitoring provides detailed visibility into activities occurring directly within protected network devices. Unlike network-wide monitoring solutions, network traffic monitoring enables administrators to observe communications, detect suspicious activities, and investigate security incidents occurring specifically on network-connected workstations. Technologies such as Python, Scapy, Flask, SQLite, and client–server architecture collectively provide a strong technological foundation for developing lightweight monitoring applications.</w:t>
      </w:r>
    </w:p>
    <w:p w14:paraId="14F020E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Although previous studies have contributed significantly to cybersecurity research, several limitations remain. Many existing systems are intended for enterprise environments, require specialized security appliances, or focus exclusively on packet capture without integrating user-friendly management interfaces. Other studies emphasize theoretical concepts but do not provide complete software implementations suitable for small business environments.</w:t>
      </w:r>
    </w:p>
    <w:p w14:paraId="44DA125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addresses these limitations by combining network packet monitoring, rule-based threat detection, automated alert generation, database management, and a Flask-based web dashboard into a unified monitoring platform. The system emphasizes affordability, usability, and practical implementation, making it appropriate for organizations that require effective cybersecurity monitoring without investing in complex enterprise infrastructures.</w:t>
      </w:r>
    </w:p>
    <w:p w14:paraId="0932EBE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Overall, the reviewed literature and studies provide strong theoretical, conceptual, and technological support for the proposed research. They establish the significance of cybersecurity monitoring, validate the technologies selected for system development, identify existing research gaps, and justify the need for the proposed network traffic monitoring solution. Consequently, the literature reviewed in this chapter serves as a comprehensive academic foundation for the design, development, implementation, and evaluation of the proposed Automated Network Threat Detection and Management System.</w:t>
      </w:r>
    </w:p>
    <w:p w14:paraId="3513AD84">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Related Technologies</w:t>
      </w:r>
    </w:p>
    <w:p w14:paraId="4F5E67C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section discusses the technologies used in developing the system.</w:t>
      </w:r>
    </w:p>
    <w:p w14:paraId="3FA568C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Python</w:t>
      </w:r>
    </w:p>
    <w:p w14:paraId="03298EE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is a high-level programming language widely used in software development, automation, cybersecurity, and network analysis. Its simple syntax and extensive library support make it suitable for developing monitoring and security-related applications. Python enables developers to create efficient systems capable of processing large amounts of network data while maintaining readability and maintainability.</w:t>
      </w:r>
    </w:p>
    <w:p w14:paraId="302B50A5">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Scapy</w:t>
      </w:r>
    </w:p>
    <w:p w14:paraId="0456CA4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is a packet manipulation and network analysis library written in Python. It allows developers to capture, inspect, modify, and analyze network packets in real time. Scapy is commonly used in cybersecurity research, network troubleshooting, and intrusion detection systems because of its flexibility and powerful packet-processing capabilities.</w:t>
      </w:r>
    </w:p>
    <w:p w14:paraId="2C965EC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 this study, Scapy serves as the primary tool for capturing and analyzing network traffic. Through packet inspection, the system identifies unusual communication patterns and suspicious activities occurring within the network.</w:t>
      </w:r>
    </w:p>
    <w:p w14:paraId="4C66A5B0">
      <w:pPr>
        <w:pStyle w:val="4"/>
        <w:spacing w:line="480" w:lineRule="auto"/>
        <w:rPr>
          <w:rFonts w:hint="default" w:ascii="Courier New" w:hAnsi="Courier New" w:cs="Courier New"/>
          <w:sz w:val="24"/>
          <w:szCs w:val="24"/>
        </w:rPr>
      </w:pPr>
    </w:p>
    <w:p w14:paraId="08CB24A9">
      <w:pPr>
        <w:pStyle w:val="4"/>
        <w:spacing w:line="480" w:lineRule="auto"/>
        <w:rPr>
          <w:rFonts w:hint="default" w:ascii="Courier New" w:hAnsi="Courier New" w:cs="Courier New"/>
          <w:sz w:val="24"/>
          <w:szCs w:val="24"/>
        </w:rPr>
      </w:pPr>
    </w:p>
    <w:p w14:paraId="1D8B43E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Flask</w:t>
      </w:r>
    </w:p>
    <w:p w14:paraId="77142AE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Flask is a lightweight web framework used for developing web-based applications and dashboards. It enables developers to create user-friendly interfaces accessible through web browsers.</w:t>
      </w:r>
    </w:p>
    <w:p w14:paraId="5D74F05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developed system utilized Flask to provide administrators with a centralized monitoring dashboard where they can review network activities, detected threats, and generated alerts.</w:t>
      </w:r>
    </w:p>
    <w:p w14:paraId="07B43455">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SQLite / MySQL</w:t>
      </w:r>
    </w:p>
    <w:p w14:paraId="730AE31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Databases are essential components of information systems because they store and manage data efficiently. SQLite and MySQL are popular database management systems commonly used in web applications.</w:t>
      </w:r>
    </w:p>
    <w:p w14:paraId="1CFA9BF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developed system used a database to store logs, alerts, timestamps, IP addresses, and threat records generated during monitoring activities.</w:t>
      </w:r>
    </w:p>
    <w:p w14:paraId="0EA44D68">
      <w:pPr>
        <w:spacing w:line="480" w:lineRule="auto"/>
        <w:rPr>
          <w:rFonts w:hint="default" w:ascii="Courier New" w:hAnsi="Courier New" w:eastAsia="Segoe UI Emoji" w:cs="Courier New"/>
          <w:b/>
          <w:bCs/>
          <w:color w:val="000000"/>
          <w:sz w:val="24"/>
          <w:szCs w:val="24"/>
          <w:shd w:val="clear" w:color="auto" w:fill="FFFFFF"/>
        </w:rPr>
      </w:pPr>
    </w:p>
    <w:p w14:paraId="77DDCFB6">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Conceptual Review of Network Threats</w:t>
      </w:r>
    </w:p>
    <w:p w14:paraId="12FE842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Modern networks face various security threats that can affect confidentiality, integrity, and availability of information.</w:t>
      </w:r>
    </w:p>
    <w:p w14:paraId="6ECFAF05">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Unauthorized Access</w:t>
      </w:r>
    </w:p>
    <w:p w14:paraId="0C8D514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Unauthorized access occurs when an individual or device gains access to network resources without proper permission. This can lead to data theft, information disclosure, and system compromise.</w:t>
      </w:r>
    </w:p>
    <w:p w14:paraId="7C563C9B">
      <w:pPr>
        <w:pStyle w:val="4"/>
        <w:spacing w:line="480" w:lineRule="auto"/>
        <w:rPr>
          <w:rFonts w:hint="default" w:ascii="Courier New" w:hAnsi="Courier New" w:cs="Courier New"/>
          <w:sz w:val="24"/>
          <w:szCs w:val="24"/>
        </w:rPr>
      </w:pPr>
    </w:p>
    <w:p w14:paraId="4E74ACA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Malware</w:t>
      </w:r>
    </w:p>
    <w:p w14:paraId="03C5B70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Malware refers to malicious software designed to disrupt, damage, or gain unauthorized access to computer systems. Common examples include viruses, worms, ransomware, and spyware.</w:t>
      </w:r>
    </w:p>
    <w:p w14:paraId="1BD7B74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Suspicious Traffic Patterns</w:t>
      </w:r>
    </w:p>
    <w:p w14:paraId="1D835EE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Abnormal traffic behavior may indicate cyberattacks, malware communication, or unauthorized network activities. Monitoring systems analyze traffic patterns to identify these anomalies.</w:t>
      </w:r>
    </w:p>
    <w:p w14:paraId="320D493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Network Scanning</w:t>
      </w:r>
    </w:p>
    <w:p w14:paraId="249A498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Attackers often perform network scans to identify active devices open ports, and vulnerable services before launching attacks. Detecting unusual scanning behavior is an important function of network monitoring systems.</w:t>
      </w:r>
    </w:p>
    <w:p w14:paraId="74E635F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Denial-of-Service (DoS) Attacks</w:t>
      </w:r>
    </w:p>
    <w:p w14:paraId="7D191D6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DoS attacks attempt to overwhelm a target system with excessive traffic, causing service interruptions and reduced availability.</w:t>
      </w:r>
    </w:p>
    <w:p w14:paraId="1E286767">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2.9 Chapter Summary</w:t>
      </w:r>
    </w:p>
    <w:p w14:paraId="60975FD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chapter reviewed various foreign and local studies related to network monitoring, intrusion detection systems, cybersecurity, packet analysis, and web-based monitoring platforms. The literature established the importance of real-time monitoring, automated threat detection, and centralized management systems in improving network security.</w:t>
      </w:r>
    </w:p>
    <w:p w14:paraId="22DA688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reviewed studies demonstrated that although numerous monitoring solutions already exist, many are designed for enterprise environments or require advanced technical expertise. Local studies also revealed limitations such as the absence of automated threat detection and real-time alerting capabilities.</w:t>
      </w:r>
    </w:p>
    <w:p w14:paraId="0137765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literature further highlighted the effectiveness of technologies such as Python, Scapy, Flask, databases, and web-based dashboards in supporting network monitoring and </w:t>
      </w:r>
    </w:p>
    <w:p w14:paraId="6FC3527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security management. These technologies provide the technical foundation for the proposed Automated Network Threat Detection and Management System.</w:t>
      </w:r>
    </w:p>
    <w:p w14:paraId="7716542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Based on the findings, a research gap was identified regarding the lack of affordable, lightweight, and user-friendly monitoring systems specifically designed for small business network environments. To address this gap, the proposed system integrates packet analysis, threat detection, alert generation, log management, and web-based monitoring into a centralized platform.</w:t>
      </w:r>
    </w:p>
    <w:p w14:paraId="1DAE177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reviewed literature and studies provide strong support for the development of the proposed system and serve as the foundation for the methodology presented in the next chapter.</w:t>
      </w:r>
    </w:p>
    <w:p w14:paraId="5E970225">
      <w:pPr>
        <w:spacing w:line="480" w:lineRule="auto"/>
        <w:rPr>
          <w:rFonts w:hint="default" w:ascii="Courier New" w:hAnsi="Courier New" w:eastAsia="SimSun" w:cs="Courier New"/>
          <w:b/>
          <w:bCs/>
          <w:sz w:val="24"/>
          <w:szCs w:val="24"/>
        </w:rPr>
      </w:pPr>
    </w:p>
    <w:p w14:paraId="4DFE9D11">
      <w:pPr>
        <w:spacing w:line="480" w:lineRule="auto"/>
        <w:rPr>
          <w:rFonts w:hint="default" w:ascii="Courier New" w:hAnsi="Courier New" w:eastAsia="SimSun" w:cs="Courier New"/>
          <w:b/>
          <w:bCs/>
          <w:sz w:val="24"/>
          <w:szCs w:val="24"/>
        </w:rPr>
      </w:pPr>
    </w:p>
    <w:p w14:paraId="4D9B24AD">
      <w:pPr>
        <w:spacing w:line="480" w:lineRule="auto"/>
        <w:rPr>
          <w:rFonts w:hint="default" w:ascii="Courier New" w:hAnsi="Courier New" w:eastAsia="SimSun" w:cs="Courier New"/>
          <w:b/>
          <w:bCs/>
          <w:sz w:val="24"/>
          <w:szCs w:val="24"/>
        </w:rPr>
      </w:pPr>
    </w:p>
    <w:p w14:paraId="7EF54E78">
      <w:pPr>
        <w:spacing w:line="480" w:lineRule="auto"/>
        <w:rPr>
          <w:rFonts w:hint="default" w:ascii="Courier New" w:hAnsi="Courier New" w:eastAsia="SimSun" w:cs="Courier New"/>
          <w:b/>
          <w:bCs/>
          <w:sz w:val="24"/>
          <w:szCs w:val="24"/>
        </w:rPr>
      </w:pPr>
    </w:p>
    <w:p w14:paraId="3327088F">
      <w:pPr>
        <w:spacing w:line="480" w:lineRule="auto"/>
        <w:rPr>
          <w:rFonts w:hint="default" w:ascii="Courier New" w:hAnsi="Courier New" w:eastAsia="SimSun" w:cs="Courier New"/>
          <w:b/>
          <w:bCs/>
          <w:sz w:val="24"/>
          <w:szCs w:val="24"/>
        </w:rPr>
      </w:pPr>
    </w:p>
    <w:p w14:paraId="0678002A">
      <w:pPr>
        <w:spacing w:line="480" w:lineRule="auto"/>
        <w:rPr>
          <w:rFonts w:hint="default" w:ascii="Courier New" w:hAnsi="Courier New" w:eastAsia="SimSun" w:cs="Courier New"/>
          <w:b/>
          <w:bCs/>
          <w:sz w:val="24"/>
          <w:szCs w:val="24"/>
        </w:rPr>
      </w:pPr>
    </w:p>
    <w:p w14:paraId="5DFC88C0">
      <w:pPr>
        <w:spacing w:line="480" w:lineRule="auto"/>
        <w:rPr>
          <w:rFonts w:hint="default" w:ascii="Courier New" w:hAnsi="Courier New" w:eastAsia="SimSun" w:cs="Courier New"/>
          <w:b/>
          <w:bCs/>
          <w:sz w:val="24"/>
          <w:szCs w:val="24"/>
        </w:rPr>
      </w:pPr>
    </w:p>
    <w:p w14:paraId="4FFD4848">
      <w:pPr>
        <w:spacing w:line="480" w:lineRule="auto"/>
        <w:rPr>
          <w:rFonts w:hint="default" w:ascii="Courier New" w:hAnsi="Courier New" w:eastAsia="SimSun" w:cs="Courier New"/>
          <w:b/>
          <w:bCs/>
          <w:sz w:val="24"/>
          <w:szCs w:val="24"/>
        </w:rPr>
      </w:pPr>
    </w:p>
    <w:p w14:paraId="3D86C80C">
      <w:pPr>
        <w:pStyle w:val="2"/>
        <w:pageBreakBefore/>
        <w:spacing w:line="480" w:lineRule="auto"/>
        <w:jc w:val="center"/>
        <w:rPr>
          <w:rFonts w:hint="default" w:ascii="Courier New" w:hAnsi="Courier New" w:eastAsia="SimSun" w:cs="Courier New"/>
          <w:b/>
          <w:bCs/>
          <w:sz w:val="24"/>
          <w:szCs w:val="24"/>
        </w:rPr>
      </w:pPr>
      <w:r>
        <w:rPr>
          <w:rFonts w:hint="default" w:ascii="Times New Roman" w:hAnsi="Times New Roman" w:eastAsia="SimSun" w:cs="Courier New"/>
          <w:b/>
          <w:bCs/>
          <w:sz w:val="20"/>
          <w:szCs w:val="24"/>
        </w:rPr>
        <w:t>CHAPTER 3</w:t>
      </w:r>
    </w:p>
    <w:p w14:paraId="10751CE5">
      <w:pPr>
        <w:pStyle w:val="2"/>
        <w:spacing w:line="480" w:lineRule="auto"/>
        <w:jc w:val="center"/>
        <w:rPr>
          <w:rFonts w:hint="default" w:ascii="Courier New" w:hAnsi="Courier New" w:eastAsia="SimSun" w:cs="Courier New"/>
          <w:b/>
          <w:bCs/>
          <w:sz w:val="24"/>
          <w:szCs w:val="24"/>
        </w:rPr>
      </w:pPr>
      <w:r>
        <w:rPr>
          <w:rFonts w:hint="default" w:ascii="Times New Roman" w:hAnsi="Times New Roman" w:eastAsia="SimSun" w:cs="Courier New"/>
          <w:b/>
          <w:bCs/>
          <w:sz w:val="20"/>
          <w:szCs w:val="24"/>
        </w:rPr>
        <w:t>METHODOLOGY</w:t>
      </w:r>
    </w:p>
    <w:p w14:paraId="09C3A816">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3.1 Research Design</w:t>
      </w:r>
    </w:p>
    <w:p w14:paraId="076CB9C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study employed a Developmental Research Design combined with a Descriptive Research Design in order to develop and evaluate the proposed Automated Network Threat Detection and Management System. These research designs were selected because they are appropriate for information technology projects that involve both system development and the analysis of existing conditions or problems.</w:t>
      </w:r>
    </w:p>
    <w:p w14:paraId="2E26881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Developmental Research Design</w:t>
      </w:r>
    </w:p>
    <w:p w14:paraId="53D74E1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Developmental research is a type of research that focuses on the design, development, implementation, and evaluation of products, systems, processes, or technological solutions. It is commonly used in information technology studies because it provides a systematic approach to creating software applications that address specific problems or needs.</w:t>
      </w:r>
    </w:p>
    <w:p w14:paraId="5798E36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 this study, developmental research was utilized to guide the creation of the Automated Network Threat Detection and Management System. The researchers followed a structured development process that involved identifying the problem, gathering requirements, designing the system architecture, developing the application, testing its functionality, and evaluating its effectiveness.</w:t>
      </w:r>
    </w:p>
    <w:p w14:paraId="5A09D95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primary goal of developmental research is not only to create a functional system but also to improve existing processes and provide practical solutions to real-world problems. In the context of this study, the identified problem is the lack of an affordable and efficient network monitoring and threat detection system for small business environments. Through developmental research, the researchers were able to develop a system capable </w:t>
      </w:r>
    </w:p>
    <w:p w14:paraId="38B310E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of monitoring network traffic, detecting suspicious activities, generating alerts, and providing administrators with a centralized web-based monitoring platform.</w:t>
      </w:r>
    </w:p>
    <w:p w14:paraId="1638AFA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use of developmental research is particularly appropriate because the project involves software development, system implementation, and performance evaluation. Since the study aims to produce a working system rather than merely investigate a phenomenon, developmental research serves as the most suitableresearch design.</w:t>
      </w:r>
    </w:p>
    <w:p w14:paraId="0E2C317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Furthermore, developmental research supports continuous improvement throughout the development process. As the system progresses from planning to implementation, feedback and testing results can be used to identify areas that require modification or enhancement. This allows the researchers to refine the system and ensure that it meets the needs of the intended users.</w:t>
      </w:r>
    </w:p>
    <w:p w14:paraId="7E66F89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Another advantage of developmental research is that it bridges the gap between theory and practice. Concepts and principles gathered from the reviewed literature and studies can be applied directly to the development of the proposed system. As a result, the final product becomes both academically grounded and practically useful.</w:t>
      </w:r>
    </w:p>
    <w:p w14:paraId="1FD223C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Descriptive Research Design</w:t>
      </w:r>
    </w:p>
    <w:p w14:paraId="4421685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 addition to developmental research, the study also employed a descriptive research design. Descriptive research focuses on describing existing conditions, behaviors, practices, and situations without manipulating variables. It aims to provide a clear understanding of a particular phenomenon through observation, data collection, and analysis.</w:t>
      </w:r>
    </w:p>
    <w:p w14:paraId="53D082B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descriptive aspect of this study was used to examine the current network monitoring practices and security challenges experienced in small business environments. Through observation, interviews, and document analysis, the researchers gathered information </w:t>
      </w:r>
    </w:p>
    <w:p w14:paraId="5C015B9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regarding how networks are managed, what security issues are commonly encountered, and what features users expect from a monitoring system.</w:t>
      </w:r>
    </w:p>
    <w:p w14:paraId="2CD618F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Descriptive research helped the researchers understand the operational environment where the proposed system would be implemented. It provided valuable insights into common problems such as the absence of real-time monitoring, lack of centralized threat management, difficulty in identifying suspicious activities, and limited cybersecurity resources.</w:t>
      </w:r>
    </w:p>
    <w:p w14:paraId="255B454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By identifying these issues, the researchers were able to define the requirements of the proposed system more accurately. The collected information also served as the basis for designing system features that directly address the needs of administrators and users within small business environments.</w:t>
      </w:r>
    </w:p>
    <w:p w14:paraId="30CDBEC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descriptive research design was also useful in evaluating the effectiveness of the developed system. User feedback and observations gathered during testing provided information regarding system functionality, usability, reliability, and overall performance.</w:t>
      </w:r>
    </w:p>
    <w:p w14:paraId="5EEAFB01">
      <w:pPr>
        <w:pStyle w:val="3"/>
        <w:spacing w:line="480" w:lineRule="auto"/>
        <w:rPr>
          <w:rFonts w:hint="default" w:ascii="Courier New" w:hAnsi="Courier New" w:cs="Courier New"/>
          <w:sz w:val="24"/>
          <w:szCs w:val="24"/>
        </w:rPr>
      </w:pPr>
    </w:p>
    <w:p w14:paraId="40A3710A">
      <w:pPr>
        <w:pStyle w:val="3"/>
        <w:spacing w:line="480" w:lineRule="auto"/>
        <w:rPr>
          <w:rFonts w:hint="default" w:ascii="Courier New" w:hAnsi="Courier New" w:cs="Courier New"/>
          <w:sz w:val="24"/>
          <w:szCs w:val="24"/>
        </w:rPr>
      </w:pPr>
    </w:p>
    <w:p w14:paraId="710ABD4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Suitability of the Research Designs to the Study</w:t>
      </w:r>
    </w:p>
    <w:p w14:paraId="5F0C4A1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combination of developmental and descriptive research designs is highly suitable for this project because the study involves both system development and problem analysis.</w:t>
      </w:r>
    </w:p>
    <w:p w14:paraId="40A1AF1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Developmental research provides the framework for designing, developing, and implementing the proposed Automated Network Threat Detection and Management </w:t>
      </w:r>
    </w:p>
    <w:p w14:paraId="785CEF3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System. It ensures that the project follows a systematic process from planning to deployment.</w:t>
      </w:r>
    </w:p>
    <w:p w14:paraId="4727ED8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Meanwhile, descriptive research allows the researchers to analyze existing network security challenges and monitoring practices within small business environments. This </w:t>
      </w:r>
    </w:p>
    <w:p w14:paraId="6BAB6C4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understanding enables the development of a system that is practical, relevant, and responsive to actual user needs.</w:t>
      </w:r>
    </w:p>
    <w:p w14:paraId="401F85D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Advantages of the Chosen Research Designs</w:t>
      </w:r>
    </w:p>
    <w:p w14:paraId="1944A76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selected research designs offer several advantages that contribute to the success of the study.</w:t>
      </w:r>
    </w:p>
    <w:p w14:paraId="3D1BF02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Advantages of Developmental Research Design</w:t>
      </w:r>
    </w:p>
    <w:p w14:paraId="19D68651">
      <w:pPr>
        <w:numPr>
          <w:ilvl w:val="0"/>
          <w:numId w:val="1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Supports systematic software development. </w:t>
      </w:r>
    </w:p>
    <w:p w14:paraId="00F3DB30">
      <w:pPr>
        <w:numPr>
          <w:ilvl w:val="0"/>
          <w:numId w:val="1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Encourages continuous testing and improvement. </w:t>
      </w:r>
    </w:p>
    <w:p w14:paraId="44C6CEAF">
      <w:pPr>
        <w:numPr>
          <w:ilvl w:val="0"/>
          <w:numId w:val="1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Produces a functional and practical output. </w:t>
      </w:r>
    </w:p>
    <w:p w14:paraId="527A3DC8">
      <w:pPr>
        <w:numPr>
          <w:ilvl w:val="0"/>
          <w:numId w:val="1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Allows integration of user requirements into system design. </w:t>
      </w:r>
    </w:p>
    <w:p w14:paraId="5A95AA84">
      <w:pPr>
        <w:numPr>
          <w:ilvl w:val="0"/>
          <w:numId w:val="1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Facilitates evaluation of system effectiveness. </w:t>
      </w:r>
    </w:p>
    <w:p w14:paraId="4F630A0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Advantages of Descriptive Research Design</w:t>
      </w:r>
    </w:p>
    <w:p w14:paraId="494F4E27">
      <w:pPr>
        <w:numPr>
          <w:ilvl w:val="0"/>
          <w:numId w:val="1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Provides a clear understanding of existing problems. </w:t>
      </w:r>
    </w:p>
    <w:p w14:paraId="0B518CDF">
      <w:pPr>
        <w:numPr>
          <w:ilvl w:val="0"/>
          <w:numId w:val="1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Helps identify user needs and expectations. </w:t>
      </w:r>
    </w:p>
    <w:p w14:paraId="3DD1C3A8">
      <w:pPr>
        <w:numPr>
          <w:ilvl w:val="0"/>
          <w:numId w:val="1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Supports data-driven decision-making. </w:t>
      </w:r>
    </w:p>
    <w:p w14:paraId="4F39A327">
      <w:pPr>
        <w:numPr>
          <w:ilvl w:val="0"/>
          <w:numId w:val="1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Improves the relevance of the developed system. </w:t>
      </w:r>
    </w:p>
    <w:p w14:paraId="40596B67">
      <w:pPr>
        <w:numPr>
          <w:ilvl w:val="0"/>
          <w:numId w:val="1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Provides valuable information for system evaluation. </w:t>
      </w:r>
    </w:p>
    <w:p w14:paraId="3953A9C0">
      <w:pPr>
        <w:pStyle w:val="85"/>
        <w:spacing w:line="480" w:lineRule="auto"/>
        <w:rPr>
          <w:rFonts w:hint="default" w:ascii="Courier New" w:hAnsi="Courier New" w:cs="Courier New"/>
        </w:rPr>
      </w:pPr>
    </w:p>
    <w:p w14:paraId="7C7BB700">
      <w:pPr>
        <w:pStyle w:val="85"/>
        <w:spacing w:line="480" w:lineRule="auto"/>
        <w:rPr>
          <w:rFonts w:hint="default" w:ascii="Courier New" w:hAnsi="Courier New" w:cs="Courier New"/>
        </w:rPr>
      </w:pPr>
    </w:p>
    <w:p w14:paraId="2955E9D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combination of these advantages ensures that the proposed system is both technically functional and aligned with the requirements of its intended users.</w:t>
      </w:r>
    </w:p>
    <w:p w14:paraId="2507DED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Limitations of the Chosen Research Designs</w:t>
      </w:r>
    </w:p>
    <w:p w14:paraId="507C43B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Although the selected research designs provide numerous benefits, certain limitations must also be acknowledged.</w:t>
      </w:r>
    </w:p>
    <w:p w14:paraId="762F3755">
      <w:pPr>
        <w:pStyle w:val="4"/>
        <w:spacing w:line="480" w:lineRule="auto"/>
        <w:rPr>
          <w:rFonts w:hint="default" w:ascii="Courier New" w:hAnsi="Courier New" w:cs="Courier New"/>
          <w:sz w:val="24"/>
          <w:szCs w:val="24"/>
        </w:rPr>
      </w:pPr>
    </w:p>
    <w:p w14:paraId="7DAAF76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Limitations of Developmental Research Design</w:t>
      </w:r>
    </w:p>
    <w:p w14:paraId="650AA94B">
      <w:pPr>
        <w:numPr>
          <w:ilvl w:val="0"/>
          <w:numId w:val="2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Development may require significant time and effort. </w:t>
      </w:r>
    </w:p>
    <w:p w14:paraId="740BEC27">
      <w:pPr>
        <w:numPr>
          <w:ilvl w:val="0"/>
          <w:numId w:val="2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System modifications may be necessary after testing. </w:t>
      </w:r>
    </w:p>
    <w:p w14:paraId="69112AB2">
      <w:pPr>
        <w:numPr>
          <w:ilvl w:val="0"/>
          <w:numId w:val="2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Results are highly dependent on the quality of implementation. </w:t>
      </w:r>
    </w:p>
    <w:p w14:paraId="697FE92F">
      <w:pPr>
        <w:numPr>
          <w:ilvl w:val="0"/>
          <w:numId w:val="2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Technical challenges may arise during development. </w:t>
      </w:r>
    </w:p>
    <w:p w14:paraId="747D658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Limitations of Descriptive Research Design</w:t>
      </w:r>
    </w:p>
    <w:p w14:paraId="64166C29">
      <w:pPr>
        <w:numPr>
          <w:ilvl w:val="0"/>
          <w:numId w:val="2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Findings are limited to observed conditions and collected data. </w:t>
      </w:r>
    </w:p>
    <w:p w14:paraId="2C588C71">
      <w:pPr>
        <w:numPr>
          <w:ilvl w:val="0"/>
          <w:numId w:val="2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Results may vary depending on participant responses. </w:t>
      </w:r>
    </w:p>
    <w:p w14:paraId="130120FF">
      <w:pPr>
        <w:numPr>
          <w:ilvl w:val="0"/>
          <w:numId w:val="2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It does not establish cause-and-effect relationships. </w:t>
      </w:r>
    </w:p>
    <w:p w14:paraId="4FF2E55A">
      <w:pPr>
        <w:numPr>
          <w:ilvl w:val="0"/>
          <w:numId w:val="2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Data collection may be influenced by participant perceptions. </w:t>
      </w:r>
    </w:p>
    <w:p w14:paraId="5C6BAEB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Despite these limitations, the combination of developmental and descriptive research remains appropriate for achieving the objectives of the study.</w:t>
      </w:r>
    </w:p>
    <w:p w14:paraId="570F8DCD">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Relationship of the Research Design to System Development</w:t>
      </w:r>
    </w:p>
    <w:p w14:paraId="7F533BD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chosen research designs directly support the development of the Automated Network Threat Detection and Management System. The descriptive research component allows </w:t>
      </w:r>
    </w:p>
    <w:p w14:paraId="2E892606">
      <w:pPr>
        <w:pStyle w:val="85"/>
        <w:spacing w:line="480" w:lineRule="auto"/>
        <w:rPr>
          <w:rFonts w:hint="default" w:ascii="Courier New" w:hAnsi="Courier New" w:cs="Courier New"/>
        </w:rPr>
      </w:pPr>
    </w:p>
    <w:p w14:paraId="1DB3C55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researchers to understand the security concerns, monitoring challenges, and operational requirements of small business environments. This information serves as the foundation for defining system requirements and designing appropriate solutions.</w:t>
      </w:r>
    </w:p>
    <w:p w14:paraId="7746AA0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developmental research component provides the framework for transforming those requirements into a functional system. Through planning, design, implementation, testing, and evaluation, the researchers are able to create a solution that addresses the identified problems.</w:t>
      </w:r>
    </w:p>
    <w:p w14:paraId="2CF7077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By combining both research designs, the study ensures that the developed system is not only technically effective but also practical, user-centered, and aligned with the actual needs of small business administrators. The integration of descriptive and developmental approaches ultimately contributes to the successful creation of a network monitoring and threat detection system that improves network visibility, enhances security management, and supports proactive threat detection within network environments.</w:t>
      </w:r>
    </w:p>
    <w:p w14:paraId="5E56083B">
      <w:pPr>
        <w:pStyle w:val="2"/>
        <w:spacing w:line="480" w:lineRule="auto"/>
        <w:rPr>
          <w:rFonts w:hint="default" w:ascii="Courier New" w:hAnsi="Courier New" w:cs="Courier New"/>
          <w:sz w:val="24"/>
          <w:szCs w:val="24"/>
        </w:rPr>
      </w:pPr>
    </w:p>
    <w:p w14:paraId="7E351B6D">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3.2 System Development Methodology</w:t>
      </w:r>
    </w:p>
    <w:p w14:paraId="11839B0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development of the proposed Automated Network Threat Detection and Management System followed the Agile Software Development Methodology. Agile was selected because the project involved several interconnected components, including network traffic monitoring, packet capture and analysis, automated threat detection, alert generation, database management, and a web-based monitoring dashboard. The methodology allowed the researchers to develop the system incrementally, test each component, gather feedback, and apply improvements throughout the development process.</w:t>
      </w:r>
    </w:p>
    <w:p w14:paraId="35D1279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The methodology serves as a guide that allows the researchers to organize development activities, monitor progress, and ensure that the system meets the identified requirements. </w:t>
      </w:r>
    </w:p>
    <w:p w14:paraId="66D276AD">
      <w:pPr>
        <w:pStyle w:val="85"/>
        <w:spacing w:line="480" w:lineRule="auto"/>
        <w:rPr>
          <w:rFonts w:hint="default" w:ascii="Courier New" w:hAnsi="Courier New" w:cs="Courier New"/>
        </w:rPr>
      </w:pPr>
    </w:p>
    <w:p w14:paraId="2DF1504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Through this approach, the project was developed through iterative cycles from planning and design to implementation, testing, evaluation, and continuous improvement.</w:t>
      </w:r>
    </w:p>
    <w:p w14:paraId="177C984D">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Software Development Life Cycle (SDLC)</w:t>
      </w:r>
    </w:p>
    <w:p w14:paraId="2272E56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Software Development Life Cycle (SDLC) is a structured process used in developing software systems. It consists of several phases that guide developers from the initial planning stage to system deployment and maintenance.</w:t>
      </w:r>
    </w:p>
    <w:p w14:paraId="045AF18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According to software engineering principles, SDLC provides a framework for managing software projects effectively by ensuring that all development activities are properly organized and documented. It helps reduce development risks, improve software quality, and ensure that the final product satisfies user requirements.</w:t>
      </w:r>
    </w:p>
    <w:p w14:paraId="7995BE8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SDLC process allows developers to:</w:t>
      </w:r>
    </w:p>
    <w:p w14:paraId="54B277AE">
      <w:pPr>
        <w:numPr>
          <w:ilvl w:val="0"/>
          <w:numId w:val="2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Identify system requirements. </w:t>
      </w:r>
    </w:p>
    <w:p w14:paraId="60BBF068">
      <w:pPr>
        <w:numPr>
          <w:ilvl w:val="0"/>
          <w:numId w:val="2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Plan development activities. </w:t>
      </w:r>
    </w:p>
    <w:p w14:paraId="200E1837">
      <w:pPr>
        <w:numPr>
          <w:ilvl w:val="0"/>
          <w:numId w:val="2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Design system architecture. </w:t>
      </w:r>
    </w:p>
    <w:p w14:paraId="3F3122F5">
      <w:pPr>
        <w:numPr>
          <w:ilvl w:val="0"/>
          <w:numId w:val="2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Develop and implement software components. </w:t>
      </w:r>
    </w:p>
    <w:p w14:paraId="54D218E1">
      <w:pPr>
        <w:numPr>
          <w:ilvl w:val="0"/>
          <w:numId w:val="2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Test system functionality. </w:t>
      </w:r>
    </w:p>
    <w:p w14:paraId="124FB018">
      <w:pPr>
        <w:numPr>
          <w:ilvl w:val="0"/>
          <w:numId w:val="2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Deploy the completed system. </w:t>
      </w:r>
    </w:p>
    <w:p w14:paraId="4ECD7FFE">
      <w:pPr>
        <w:numPr>
          <w:ilvl w:val="0"/>
          <w:numId w:val="2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Maintain and improve the software over time. </w:t>
      </w:r>
    </w:p>
    <w:p w14:paraId="2D9010E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 this study, SDLC served as the foundation for the development of the Automated Network Threat Detection and Management System.</w:t>
      </w:r>
    </w:p>
    <w:p w14:paraId="3488EFF5">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Importance of SDLC</w:t>
      </w:r>
    </w:p>
    <w:p w14:paraId="4D5E6CF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Software Development Life Cycle plays an important role in software engineering because it provides a systematic approach to system development. Without a structured methodology, software projects may experience delays, increased costs, poor quality, and incomplete functionality.</w:t>
      </w:r>
    </w:p>
    <w:p w14:paraId="270068E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importance of SDLC includes the following:</w:t>
      </w:r>
    </w:p>
    <w:p w14:paraId="0B2A657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Improved Project Planning</w:t>
      </w:r>
    </w:p>
    <w:p w14:paraId="3471FB2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SDLC allows developers to define objectives, requirements, and development activities before coding begins. Proper planning reduces uncertainty and improves project organization.</w:t>
      </w:r>
    </w:p>
    <w:p w14:paraId="27E5C99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Better Quality Assurance</w:t>
      </w:r>
    </w:p>
    <w:p w14:paraId="768F419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Testing and evaluation activities are integrated throughout the development process, ensuring that software defects are identified and corrected before deployment.</w:t>
      </w:r>
    </w:p>
    <w:p w14:paraId="56E3250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Efficient Resource Management</w:t>
      </w:r>
    </w:p>
    <w:p w14:paraId="01D044B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structured development process helps developers manage time, effort, and resources effectively.</w:t>
      </w:r>
    </w:p>
    <w:p w14:paraId="77FD6AF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Reduced Development Risks</w:t>
      </w:r>
    </w:p>
    <w:p w14:paraId="22D63CC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Potential issues can be identified early during development, minimizing project risks and implementation failures.</w:t>
      </w:r>
    </w:p>
    <w:p w14:paraId="27D063AE">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Improved System Reliability</w:t>
      </w:r>
    </w:p>
    <w:p w14:paraId="1EFE114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Following a systematic methodology ensures that the developed system operates according to user requirements and performs consistently.</w:t>
      </w:r>
    </w:p>
    <w:p w14:paraId="45A1ED5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Because of these advantages, SDLC was adopted as the guiding framework for the development of the proposed system.</w:t>
      </w:r>
    </w:p>
    <w:p w14:paraId="178297D1">
      <w:pPr>
        <w:pStyle w:val="85"/>
        <w:spacing w:line="240" w:lineRule="auto" w:after="40"/>
        <w:rPr>
          <w:rFonts w:hint="default" w:ascii="Courier New" w:hAnsi="Courier New" w:cs="Courier New"/>
          <w:b/>
          <w:bCs/>
        </w:rPr>
      </w:pPr>
      <w:r>
        <w:rPr>
          <w:rFonts w:hint="default" w:ascii="Times New Roman" w:hAnsi="Times New Roman" w:cs="Courier New" w:eastAsia="Times New Roman"/>
          <w:b/>
          <w:bCs/>
          <w:sz w:val="20"/>
        </w:rPr>
        <w:t>Agile Development Methodology</w:t>
      </w:r>
    </w:p>
    <w:p w14:paraId="491C76B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Agile is a software development methodology that focuses on iterative and incremental development. Unlike the Waterfall Model, which follows a strictly sequential process, Agile allows the system to be developed through repeated cycles called iterations or sprints. Each iteration involves planning, designing, developing, testing, and evaluating a specific part of the system.</w:t>
      </w:r>
    </w:p>
    <w:p w14:paraId="2C6C8A9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 the development of the proposed Automated Network Threat Detection and Management System, the Agile methodology allows the researchers to continuously improve the system based on testing results, feedback, and identified requirements. The system can be developed in smaller functional components, allowing the researchers to test and improve each feature before proceeding to the next development cycle.</w:t>
      </w:r>
    </w:p>
    <w:p w14:paraId="614FCFC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Agile development process consists of the following activities:</w:t>
      </w:r>
    </w:p>
    <w:p w14:paraId="6AF6BC3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Requirements Gathering and Planning – The researchers identify the cybersecurity monitoring needs, system requirements, and expected features of the proposed system.</w:t>
      </w:r>
    </w:p>
    <w:p w14:paraId="755A04A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System Design – The researchers design the system architecture, database, user interface, threat detection process, and overall system workflow.</w:t>
      </w:r>
    </w:p>
    <w:p w14:paraId="03D4E14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Development and Implementation – The system features are developed incrementally, including packet capture, packet analysis, threat detection, alert generation, database storage, and dashboard visualization.</w:t>
      </w:r>
    </w:p>
    <w:p w14:paraId="0AB2BFC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Testing – Each developed feature is tested to identify errors, weaknesses, and possible improvements.</w:t>
      </w:r>
    </w:p>
    <w:p w14:paraId="0DC32F9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Evaluation and Feedback – The system is evaluated based on its functionality, usability, performance, and ability to detect and manage suspicious network activities.</w:t>
      </w:r>
    </w:p>
    <w:p w14:paraId="059CAB2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Iteration and Improvement – Based on testing results and feedback, the system is modified and improved through repeated development cycles until the desired system requirements are achieved.</w:t>
      </w:r>
    </w:p>
    <w:p w14:paraId="6A2A268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Each iteration produces an improved version of the system. This iterative approach allows the researchers to identify problems earlier, make necessary changes, and continuously improve the system throughout the development process.</w:t>
      </w:r>
    </w:p>
    <w:p w14:paraId="2EF97C6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Reasons for Choosing the Agile Methodology</w:t>
      </w:r>
    </w:p>
    <w:p w14:paraId="45BFC01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researchers selected the Agile methodology because it provides flexibility during system development. Since the proposed Automated Network Threat Detection and Management System involves several components, such as network traffic monitoring, packet analysis, automated threat detection, alert generation, database management, and a web-based monitoring dashboard, the researchers may need to modify and improve certain features during development.</w:t>
      </w:r>
    </w:p>
    <w:p w14:paraId="123867B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Agile allows the researchers to develop and test these components incrementally rather than waiting until the entire system is completed. Feedback from testing and evaluation can be used to improve the system in subsequent iterations. This approach is suitable for the project because it supports continuous improvement, early detection of errors, flexible requirements, and regular evaluation of the system's functionality and usability.</w:t>
      </w:r>
    </w:p>
    <w:p w14:paraId="1E18C94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Through the use of Agile, the researchers can gradually develop a functional and reliable Automated Network Threat Detection and Management System that meets the identified cybersecurity monitoring needs of small business environments.</w:t>
      </w:r>
    </w:p>
    <w:p w14:paraId="0E8F0BE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Flexible Requirements and Continuous Improvement</w:t>
      </w:r>
    </w:p>
    <w:p w14:paraId="5633068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Agile allowed the researchers to refine requirements as the system was tested and evaluated.</w:t>
      </w:r>
    </w:p>
    <w:p w14:paraId="2877F49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Incremental Development</w:t>
      </w:r>
    </w:p>
    <w:p w14:paraId="348331B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was developed in smaller functional components, making progress easier to monitor and allowing problems to be addressed earlier.</w:t>
      </w:r>
    </w:p>
    <w:p w14:paraId="78CEAA3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Regular Testing and Feedback</w:t>
      </w:r>
    </w:p>
    <w:p w14:paraId="6B2BD71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Each iteration produced testable outputs that could be reviewed, documented, and improved.</w:t>
      </w:r>
    </w:p>
    <w:p w14:paraId="4B5E013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Suitability for the Research Team</w:t>
      </w:r>
    </w:p>
    <w:p w14:paraId="610CBE5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iterative approach was appropriate for the researchers because the system could be developed and evaluated in manageable increments.</w:t>
      </w:r>
    </w:p>
    <w:p w14:paraId="59E602B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Early Evaluation</w:t>
      </w:r>
    </w:p>
    <w:p w14:paraId="2D0A3EB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Testing and evaluation were performed throughout development, allowing the researchers to identify errors and improve features before final implementation.</w:t>
      </w:r>
    </w:p>
    <w:p w14:paraId="3665510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 these reasons, the Agile Methodology was selected as the system development methodology for this study.</w:t>
      </w:r>
    </w:p>
    <w:p w14:paraId="54522A1B">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Iteration 1: Requirements Gathering and Planning</w:t>
      </w:r>
    </w:p>
    <w:p w14:paraId="5CF1502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Requirements Gathering and Planning was the first development iteration. During this stage, the researchers identified the needs, expectations, and cybersecurity monitoring requirements of the intended users. During this phase, the researchers identified the needs, expectations, and problems of potential users.</w:t>
      </w:r>
    </w:p>
    <w:p w14:paraId="3DCF399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purpose of this phase is to determine what the system should accomplish and what features should be included.</w:t>
      </w:r>
    </w:p>
    <w:p w14:paraId="36322DF0">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User Requirements</w:t>
      </w:r>
    </w:p>
    <w:p w14:paraId="4556020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User requirements describe the needs and expectations of the intended users of the system.</w:t>
      </w:r>
    </w:p>
    <w:p w14:paraId="1985CA1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For the proposed system, the identified users include:</w:t>
      </w:r>
    </w:p>
    <w:p w14:paraId="19916594">
      <w:pPr>
        <w:numPr>
          <w:ilvl w:val="0"/>
          <w:numId w:val="2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Small business administrators </w:t>
      </w:r>
    </w:p>
    <w:p w14:paraId="4285AED8">
      <w:pPr>
        <w:numPr>
          <w:ilvl w:val="0"/>
          <w:numId w:val="2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IT support personnel </w:t>
      </w:r>
    </w:p>
    <w:p w14:paraId="12E3D76F">
      <w:pPr>
        <w:numPr>
          <w:ilvl w:val="0"/>
          <w:numId w:val="2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Network managers </w:t>
      </w:r>
    </w:p>
    <w:p w14:paraId="6C9777A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users require a system that can:</w:t>
      </w:r>
    </w:p>
    <w:p w14:paraId="22F40FDA">
      <w:pPr>
        <w:numPr>
          <w:ilvl w:val="0"/>
          <w:numId w:val="2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Monitor network activities. </w:t>
      </w:r>
    </w:p>
    <w:p w14:paraId="4A16B6C3">
      <w:pPr>
        <w:numPr>
          <w:ilvl w:val="0"/>
          <w:numId w:val="2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Detect suspicious traffic behavior. </w:t>
      </w:r>
    </w:p>
    <w:p w14:paraId="4032B069">
      <w:pPr>
        <w:numPr>
          <w:ilvl w:val="0"/>
          <w:numId w:val="2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Generate alerts automatically. </w:t>
      </w:r>
    </w:p>
    <w:p w14:paraId="4B5F7B71">
      <w:pPr>
        <w:numPr>
          <w:ilvl w:val="0"/>
          <w:numId w:val="2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Store threat records. </w:t>
      </w:r>
    </w:p>
    <w:p w14:paraId="2A79C1B7">
      <w:pPr>
        <w:numPr>
          <w:ilvl w:val="0"/>
          <w:numId w:val="2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Display monitoring information through a web dashboard. </w:t>
      </w:r>
    </w:p>
    <w:p w14:paraId="2FC33B4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These requirements served as the basis for designing system functionalities.</w:t>
      </w:r>
    </w:p>
    <w:p w14:paraId="74DA668A">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Functional Requirements</w:t>
      </w:r>
    </w:p>
    <w:p w14:paraId="1594D7B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Functional requirements describe what the system should do.</w:t>
      </w:r>
    </w:p>
    <w:p w14:paraId="479F3DD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developed system was designed to:</w:t>
      </w:r>
    </w:p>
    <w:p w14:paraId="3DC39EA4">
      <w:pPr>
        <w:numPr>
          <w:ilvl w:val="0"/>
          <w:numId w:val="2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Capture network packets. </w:t>
      </w:r>
    </w:p>
    <w:p w14:paraId="3F43E0BB">
      <w:pPr>
        <w:numPr>
          <w:ilvl w:val="0"/>
          <w:numId w:val="2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Analyze traffic behavior. </w:t>
      </w:r>
    </w:p>
    <w:p w14:paraId="5941A575">
      <w:pPr>
        <w:numPr>
          <w:ilvl w:val="0"/>
          <w:numId w:val="2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Detect suspicious activities. </w:t>
      </w:r>
    </w:p>
    <w:p w14:paraId="79AC8A67">
      <w:pPr>
        <w:numPr>
          <w:ilvl w:val="0"/>
          <w:numId w:val="2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Generate alerts. </w:t>
      </w:r>
    </w:p>
    <w:p w14:paraId="45DC08CC">
      <w:pPr>
        <w:numPr>
          <w:ilvl w:val="0"/>
          <w:numId w:val="2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Store logs in a database. </w:t>
      </w:r>
    </w:p>
    <w:p w14:paraId="291FC94C">
      <w:pPr>
        <w:numPr>
          <w:ilvl w:val="0"/>
          <w:numId w:val="2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Display alerts on the dashboard. </w:t>
      </w:r>
    </w:p>
    <w:p w14:paraId="2A851ADE">
      <w:pPr>
        <w:numPr>
          <w:ilvl w:val="0"/>
          <w:numId w:val="2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Allow administrators to review records. </w:t>
      </w:r>
    </w:p>
    <w:p w14:paraId="166EE3C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These functions define the operational capabilities of the system.</w:t>
      </w:r>
    </w:p>
    <w:p w14:paraId="575C7811">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Non-Functional Requirements</w:t>
      </w:r>
    </w:p>
    <w:p w14:paraId="7302F4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Non-functional requirements describe system quality attributes.</w:t>
      </w:r>
    </w:p>
    <w:p w14:paraId="274CB50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These include:</w:t>
      </w:r>
    </w:p>
    <w:p w14:paraId="03EAE0D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Performance</w:t>
      </w:r>
    </w:p>
    <w:p w14:paraId="4A3B77D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must process packets efficiently and provide real-time monitoring.</w:t>
      </w:r>
    </w:p>
    <w:p w14:paraId="03F687A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Reliability</w:t>
      </w:r>
    </w:p>
    <w:p w14:paraId="504DF30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should operate continuously without frequent failures.</w:t>
      </w:r>
    </w:p>
    <w:p w14:paraId="6931038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Security</w:t>
      </w:r>
    </w:p>
    <w:p w14:paraId="33C4431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Stored logs and monitoring records should be protected from unauthorized access.</w:t>
      </w:r>
    </w:p>
    <w:p w14:paraId="1B5603E0">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Usability</w:t>
      </w:r>
    </w:p>
    <w:p w14:paraId="290E5E2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should be simple and easy to navigate.</w:t>
      </w:r>
    </w:p>
    <w:p w14:paraId="73FE873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Maintainability</w:t>
      </w:r>
    </w:p>
    <w:p w14:paraId="0FA8CCB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should support future updates and improvements.</w:t>
      </w:r>
    </w:p>
    <w:p w14:paraId="589F2BC0">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Network Monitoring Requirements</w:t>
      </w:r>
    </w:p>
    <w:p w14:paraId="6702989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focuses specifically on network monitoring.</w:t>
      </w:r>
    </w:p>
    <w:p w14:paraId="2F80DE5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Requirements include:</w:t>
      </w:r>
    </w:p>
    <w:p w14:paraId="0CA333E5">
      <w:pPr>
        <w:numPr>
          <w:ilvl w:val="0"/>
          <w:numId w:val="2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Packet capturing within the network. </w:t>
      </w:r>
    </w:p>
    <w:p w14:paraId="36289D73">
      <w:pPr>
        <w:numPr>
          <w:ilvl w:val="0"/>
          <w:numId w:val="2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Real-time traffic observation. </w:t>
      </w:r>
    </w:p>
    <w:p w14:paraId="5D56961C">
      <w:pPr>
        <w:numPr>
          <w:ilvl w:val="0"/>
          <w:numId w:val="2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Detection of suspicious communication patterns. </w:t>
      </w:r>
    </w:p>
    <w:p w14:paraId="293562E9">
      <w:pPr>
        <w:numPr>
          <w:ilvl w:val="0"/>
          <w:numId w:val="2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Monitoring of connected devices. </w:t>
      </w:r>
    </w:p>
    <w:p w14:paraId="79098936">
      <w:pPr>
        <w:numPr>
          <w:ilvl w:val="0"/>
          <w:numId w:val="2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Logging of detected threats. </w:t>
      </w:r>
    </w:p>
    <w:p w14:paraId="149F499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These monitoring requirements define the scope of the system.</w:t>
      </w:r>
    </w:p>
    <w:p w14:paraId="296D6DAE">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Iteration 2: System Design</w:t>
      </w:r>
    </w:p>
    <w:p w14:paraId="61B1AA1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After gathering requirements, the researchers proceeded to the system design phase.</w:t>
      </w:r>
    </w:p>
    <w:p w14:paraId="4A1F994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phase focuses on planning the structure, appearance, and functionality of the system.</w:t>
      </w:r>
    </w:p>
    <w:p w14:paraId="06C592AB">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User Interface Design</w:t>
      </w:r>
    </w:p>
    <w:p w14:paraId="6D717FC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user interface was designed to provide administrators with easy access to monitoring information.</w:t>
      </w:r>
    </w:p>
    <w:p w14:paraId="7819BE6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includes:</w:t>
      </w:r>
    </w:p>
    <w:p w14:paraId="39D279EF">
      <w:pPr>
        <w:numPr>
          <w:ilvl w:val="0"/>
          <w:numId w:val="2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notifications </w:t>
      </w:r>
    </w:p>
    <w:p w14:paraId="575A39D5">
      <w:pPr>
        <w:numPr>
          <w:ilvl w:val="0"/>
          <w:numId w:val="2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Threat logs </w:t>
      </w:r>
    </w:p>
    <w:p w14:paraId="7D707F3F">
      <w:pPr>
        <w:numPr>
          <w:ilvl w:val="0"/>
          <w:numId w:val="2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Monitoring status </w:t>
      </w:r>
    </w:p>
    <w:p w14:paraId="442A5FCA">
      <w:pPr>
        <w:numPr>
          <w:ilvl w:val="0"/>
          <w:numId w:val="2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Network activity information </w:t>
      </w:r>
    </w:p>
    <w:p w14:paraId="5C6929E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interface was designed to be simple and user-friendly.</w:t>
      </w:r>
    </w:p>
    <w:p w14:paraId="2694DEA9">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Database Design</w:t>
      </w:r>
    </w:p>
    <w:p w14:paraId="0A20A38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structure was designed to store:</w:t>
      </w:r>
    </w:p>
    <w:p w14:paraId="15FFFAEC">
      <w:pPr>
        <w:numPr>
          <w:ilvl w:val="0"/>
          <w:numId w:val="2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records </w:t>
      </w:r>
    </w:p>
    <w:p w14:paraId="39CB8E80">
      <w:pPr>
        <w:numPr>
          <w:ilvl w:val="0"/>
          <w:numId w:val="2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IP addresses </w:t>
      </w:r>
    </w:p>
    <w:p w14:paraId="13227874">
      <w:pPr>
        <w:numPr>
          <w:ilvl w:val="0"/>
          <w:numId w:val="2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Threat information </w:t>
      </w:r>
    </w:p>
    <w:p w14:paraId="7A8471F2">
      <w:pPr>
        <w:numPr>
          <w:ilvl w:val="0"/>
          <w:numId w:val="2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Timestamps </w:t>
      </w:r>
    </w:p>
    <w:p w14:paraId="62FAD4E4">
      <w:pPr>
        <w:numPr>
          <w:ilvl w:val="0"/>
          <w:numId w:val="2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User information </w:t>
      </w:r>
    </w:p>
    <w:p w14:paraId="6EE40C7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Proper database design ensures efficient storage and retrieval of monitoring data.</w:t>
      </w:r>
    </w:p>
    <w:p w14:paraId="4C7BF50B">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Threat Detection Workflow</w:t>
      </w:r>
    </w:p>
    <w:p w14:paraId="3433950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threat detection workflow defines how the system processes network traffic.</w:t>
      </w:r>
    </w:p>
    <w:p w14:paraId="1E50DBA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workflow includes:</w:t>
      </w:r>
    </w:p>
    <w:p w14:paraId="4CC4940F">
      <w:pPr>
        <w:numPr>
          <w:ilvl w:val="0"/>
          <w:numId w:val="2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Packet capture </w:t>
      </w:r>
    </w:p>
    <w:p w14:paraId="3901258D">
      <w:pPr>
        <w:numPr>
          <w:ilvl w:val="0"/>
          <w:numId w:val="2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Traffic analysis</w:t>
      </w:r>
    </w:p>
    <w:p w14:paraId="0B52033B">
      <w:pPr>
        <w:numPr>
          <w:ilvl w:val="0"/>
          <w:numId w:val="2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Threat identification </w:t>
      </w:r>
    </w:p>
    <w:p w14:paraId="31892566">
      <w:pPr>
        <w:numPr>
          <w:ilvl w:val="0"/>
          <w:numId w:val="2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generation </w:t>
      </w:r>
    </w:p>
    <w:p w14:paraId="3E64B2C6">
      <w:pPr>
        <w:numPr>
          <w:ilvl w:val="0"/>
          <w:numId w:val="2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Log storage </w:t>
      </w:r>
    </w:p>
    <w:p w14:paraId="69DC0634">
      <w:pPr>
        <w:numPr>
          <w:ilvl w:val="0"/>
          <w:numId w:val="2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Dashboard display </w:t>
      </w:r>
    </w:p>
    <w:p w14:paraId="2FFA090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workflow allows the system to monitor network activities continuously.</w:t>
      </w:r>
    </w:p>
    <w:p w14:paraId="4CD583E1">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Dashboard Design</w:t>
      </w:r>
    </w:p>
    <w:p w14:paraId="3FCA72D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serves as the central monitoring platform.</w:t>
      </w:r>
    </w:p>
    <w:p w14:paraId="0EA0F92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Features include:</w:t>
      </w:r>
    </w:p>
    <w:p w14:paraId="481C5A85">
      <w:pPr>
        <w:numPr>
          <w:ilvl w:val="0"/>
          <w:numId w:val="3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Real-time alerts </w:t>
      </w:r>
    </w:p>
    <w:p w14:paraId="08AC02DB">
      <w:pPr>
        <w:numPr>
          <w:ilvl w:val="0"/>
          <w:numId w:val="3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Threat records </w:t>
      </w:r>
    </w:p>
    <w:p w14:paraId="1FDFC182">
      <w:pPr>
        <w:numPr>
          <w:ilvl w:val="0"/>
          <w:numId w:val="3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Monitoring summaries </w:t>
      </w:r>
    </w:p>
    <w:p w14:paraId="0D26F30D">
      <w:pPr>
        <w:numPr>
          <w:ilvl w:val="0"/>
          <w:numId w:val="3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Activity logs </w:t>
      </w:r>
    </w:p>
    <w:p w14:paraId="3FA04F9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allows administrators to manage monitoring activities efficiently.</w:t>
      </w:r>
    </w:p>
    <w:p w14:paraId="262F95AB">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Iteration 3: Development and Implementation</w:t>
      </w:r>
    </w:p>
    <w:p w14:paraId="7BB6E33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implementation phase involves coding and developing the system.</w:t>
      </w:r>
    </w:p>
    <w:p w14:paraId="685C1BF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During this phase, all planned features and functionalities were translated into executable software components.</w:t>
      </w:r>
    </w:p>
    <w:p w14:paraId="322DC244">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Coding Process</w:t>
      </w:r>
    </w:p>
    <w:p w14:paraId="380CCB9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researchers developed the system using Python.</w:t>
      </w:r>
    </w:p>
    <w:p w14:paraId="560501E8">
      <w:pPr>
        <w:pStyle w:val="85"/>
        <w:spacing w:line="480" w:lineRule="auto"/>
        <w:rPr>
          <w:rFonts w:hint="default" w:ascii="Courier New" w:hAnsi="Courier New" w:cs="Courier New"/>
        </w:rPr>
      </w:pPr>
    </w:p>
    <w:p w14:paraId="1A71C70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Development activities included:</w:t>
      </w:r>
    </w:p>
    <w:p w14:paraId="76EB203D">
      <w:pPr>
        <w:numPr>
          <w:ilvl w:val="0"/>
          <w:numId w:val="3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Creating packet capture modules </w:t>
      </w:r>
    </w:p>
    <w:p w14:paraId="6C4E1B45">
      <w:pPr>
        <w:numPr>
          <w:ilvl w:val="0"/>
          <w:numId w:val="3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Developing threat detection functions </w:t>
      </w:r>
    </w:p>
    <w:p w14:paraId="568E2C11">
      <w:pPr>
        <w:numPr>
          <w:ilvl w:val="0"/>
          <w:numId w:val="3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Building database operations </w:t>
      </w:r>
    </w:p>
    <w:p w14:paraId="59A7247B">
      <w:pPr>
        <w:numPr>
          <w:ilvl w:val="0"/>
          <w:numId w:val="3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Designing the web dashboard </w:t>
      </w:r>
    </w:p>
    <w:p w14:paraId="054FC5E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Each module was developed separately before integration.</w:t>
      </w:r>
    </w:p>
    <w:p w14:paraId="599C7E83">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Integration of Scapy and Flask</w:t>
      </w:r>
    </w:p>
    <w:p w14:paraId="0072EAB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was integrated into the system to perform packet capturing and traffic analysis.</w:t>
      </w:r>
    </w:p>
    <w:p w14:paraId="41E241D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Its responsibilities include:</w:t>
      </w:r>
    </w:p>
    <w:p w14:paraId="1D9FFBF6">
      <w:pPr>
        <w:pStyle w:val="4"/>
        <w:numPr>
          <w:ilvl w:val="0"/>
          <w:numId w:val="3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Packet sniffing </w:t>
      </w:r>
    </w:p>
    <w:p w14:paraId="0864C22E">
      <w:pPr>
        <w:numPr>
          <w:ilvl w:val="0"/>
          <w:numId w:val="3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Traffic inspection </w:t>
      </w:r>
    </w:p>
    <w:p w14:paraId="6DB7DB51">
      <w:pPr>
        <w:pStyle w:val="4"/>
        <w:numPr>
          <w:ilvl w:val="0"/>
          <w:numId w:val="3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Packet analysis </w:t>
      </w:r>
    </w:p>
    <w:p w14:paraId="38566606">
      <w:pPr>
        <w:pStyle w:val="4"/>
        <w:numPr>
          <w:ilvl w:val="0"/>
          <w:numId w:val="3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Threat detection </w:t>
      </w:r>
    </w:p>
    <w:p w14:paraId="32F8E35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Flask was integrated to provide:</w:t>
      </w:r>
    </w:p>
    <w:p w14:paraId="104DBA67">
      <w:pPr>
        <w:numPr>
          <w:ilvl w:val="0"/>
          <w:numId w:val="3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Web dashboard functionality </w:t>
      </w:r>
    </w:p>
    <w:p w14:paraId="293A8B96">
      <w:pPr>
        <w:numPr>
          <w:ilvl w:val="0"/>
          <w:numId w:val="3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User interface management </w:t>
      </w:r>
    </w:p>
    <w:p w14:paraId="155DC212">
      <w:pPr>
        <w:numPr>
          <w:ilvl w:val="0"/>
          <w:numId w:val="3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display </w:t>
      </w:r>
    </w:p>
    <w:p w14:paraId="09E4E7F6">
      <w:pPr>
        <w:numPr>
          <w:ilvl w:val="0"/>
          <w:numId w:val="3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Log visualization </w:t>
      </w:r>
    </w:p>
    <w:p w14:paraId="591CC3D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integration of Scapy and Flask enabled the creation of a complete monitoring solution.</w:t>
      </w:r>
    </w:p>
    <w:p w14:paraId="3918A6AA">
      <w:pPr>
        <w:pStyle w:val="3"/>
        <w:spacing w:line="480" w:lineRule="auto"/>
        <w:rPr>
          <w:rFonts w:hint="default" w:ascii="Courier New" w:hAnsi="Courier New" w:cs="Courier New"/>
          <w:sz w:val="24"/>
          <w:szCs w:val="24"/>
        </w:rPr>
      </w:pPr>
    </w:p>
    <w:p w14:paraId="3E68E97E">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Database Implementation</w:t>
      </w:r>
    </w:p>
    <w:p w14:paraId="4427261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was implemented using SQLite or MySQL.</w:t>
      </w:r>
    </w:p>
    <w:p w14:paraId="49C1549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Database functions include:</w:t>
      </w:r>
    </w:p>
    <w:p w14:paraId="7BAD8A5D">
      <w:pPr>
        <w:numPr>
          <w:ilvl w:val="0"/>
          <w:numId w:val="3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Storing alerts </w:t>
      </w:r>
    </w:p>
    <w:p w14:paraId="268DF58E">
      <w:pPr>
        <w:numPr>
          <w:ilvl w:val="0"/>
          <w:numId w:val="3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Saving threat records </w:t>
      </w:r>
    </w:p>
    <w:p w14:paraId="6B0FEDF3">
      <w:pPr>
        <w:numPr>
          <w:ilvl w:val="0"/>
          <w:numId w:val="3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Recording timestamps </w:t>
      </w:r>
    </w:p>
    <w:p w14:paraId="3A4D2C35">
      <w:pPr>
        <w:numPr>
          <w:ilvl w:val="0"/>
          <w:numId w:val="3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Managing monitoring logs </w:t>
      </w:r>
    </w:p>
    <w:p w14:paraId="4A1005E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ensures that monitoring data is preserved for future analysis.</w:t>
      </w:r>
    </w:p>
    <w:p w14:paraId="35F50F83">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Iteration 4: Testing and Evaluation</w:t>
      </w:r>
    </w:p>
    <w:p w14:paraId="3823F09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Testing is a critical phase that ensures the quality and reliability of the developed system.</w:t>
      </w:r>
    </w:p>
    <w:p w14:paraId="6E6F3C43">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Importance of Testing</w:t>
      </w:r>
    </w:p>
    <w:p w14:paraId="5DC70B1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Testing helps identify software defects and verifies that all components operate correctly.</w:t>
      </w:r>
    </w:p>
    <w:p w14:paraId="64503FE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It ensures that:</w:t>
      </w:r>
    </w:p>
    <w:p w14:paraId="29FBB297">
      <w:pPr>
        <w:numPr>
          <w:ilvl w:val="0"/>
          <w:numId w:val="3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Features work as intended. </w:t>
      </w:r>
    </w:p>
    <w:p w14:paraId="3ECB52FE">
      <w:pPr>
        <w:numPr>
          <w:ilvl w:val="0"/>
          <w:numId w:val="3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Errors are corrected. </w:t>
      </w:r>
    </w:p>
    <w:p w14:paraId="55A8271B">
      <w:pPr>
        <w:numPr>
          <w:ilvl w:val="0"/>
          <w:numId w:val="3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System performance meets requirements. </w:t>
      </w:r>
    </w:p>
    <w:p w14:paraId="7EB9D91B">
      <w:pPr>
        <w:numPr>
          <w:ilvl w:val="0"/>
          <w:numId w:val="3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User expectations are satisfied. </w:t>
      </w:r>
    </w:p>
    <w:p w14:paraId="063FDA9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Without testing, system reliability cannot be guaranteed.</w:t>
      </w:r>
    </w:p>
    <w:p w14:paraId="1ED25F7F">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Testing Objectives</w:t>
      </w:r>
    </w:p>
    <w:p w14:paraId="1C1BEA3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objectives of testing include:</w:t>
      </w:r>
    </w:p>
    <w:p w14:paraId="17A90129">
      <w:pPr>
        <w:numPr>
          <w:ilvl w:val="0"/>
          <w:numId w:val="3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Verifying system functionality. </w:t>
      </w:r>
    </w:p>
    <w:p w14:paraId="1AE9A3FD">
      <w:pPr>
        <w:numPr>
          <w:ilvl w:val="0"/>
          <w:numId w:val="3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Identifying software bugs. </w:t>
      </w:r>
    </w:p>
    <w:p w14:paraId="3ADA5574">
      <w:pPr>
        <w:numPr>
          <w:ilvl w:val="0"/>
          <w:numId w:val="3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Evaluating system performance. </w:t>
      </w:r>
    </w:p>
    <w:p w14:paraId="2D976397">
      <w:pPr>
        <w:numPr>
          <w:ilvl w:val="0"/>
          <w:numId w:val="3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Ensuring accurate threat detection. </w:t>
      </w:r>
    </w:p>
    <w:p w14:paraId="5FD7FA27">
      <w:pPr>
        <w:numPr>
          <w:ilvl w:val="0"/>
          <w:numId w:val="3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Confirming proper dashboard operation. </w:t>
      </w:r>
    </w:p>
    <w:p w14:paraId="75FE15B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underwent Unit Testing, System Testing, and User Acceptance Testing to validate its performance.</w:t>
      </w:r>
    </w:p>
    <w:p w14:paraId="4B837A89">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Iteration 5: Deployment and Initial Review</w:t>
      </w:r>
    </w:p>
    <w:p w14:paraId="79DE766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Deployment involved installing and operating the developed system within the intended network environment for testing and evaluation.</w:t>
      </w:r>
    </w:p>
    <w:p w14:paraId="7F8B129E">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Installation Process</w:t>
      </w:r>
    </w:p>
    <w:p w14:paraId="42A223D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deployment process includes:</w:t>
      </w:r>
    </w:p>
    <w:p w14:paraId="0C5D3092">
      <w:pPr>
        <w:numPr>
          <w:ilvl w:val="0"/>
          <w:numId w:val="3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Installing Python dependencies </w:t>
      </w:r>
    </w:p>
    <w:p w14:paraId="1D321D6B">
      <w:pPr>
        <w:numPr>
          <w:ilvl w:val="0"/>
          <w:numId w:val="3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Configuring Scapy </w:t>
      </w:r>
    </w:p>
    <w:p w14:paraId="42274F97">
      <w:pPr>
        <w:numPr>
          <w:ilvl w:val="0"/>
          <w:numId w:val="3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Setting up Flask </w:t>
      </w:r>
    </w:p>
    <w:p w14:paraId="69AA4CA0">
      <w:pPr>
        <w:numPr>
          <w:ilvl w:val="0"/>
          <w:numId w:val="3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Creating the database </w:t>
      </w:r>
    </w:p>
    <w:p w14:paraId="1C428756">
      <w:pPr>
        <w:numPr>
          <w:ilvl w:val="0"/>
          <w:numId w:val="3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Launching the web application </w:t>
      </w:r>
    </w:p>
    <w:p w14:paraId="4B056BF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These steps prepare the system for operation.</w:t>
      </w:r>
    </w:p>
    <w:p w14:paraId="036EECA7">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Local Network Configuration</w:t>
      </w:r>
    </w:p>
    <w:p w14:paraId="4C2AFD5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is configured within a network environment.</w:t>
      </w:r>
    </w:p>
    <w:p w14:paraId="48EC1FB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Configuration activities include:</w:t>
      </w:r>
    </w:p>
    <w:p w14:paraId="0FD4B191">
      <w:pPr>
        <w:numPr>
          <w:ilvl w:val="0"/>
          <w:numId w:val="3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Connecting monitoring devices </w:t>
      </w:r>
    </w:p>
    <w:p w14:paraId="08617C80">
      <w:pPr>
        <w:numPr>
          <w:ilvl w:val="0"/>
          <w:numId w:val="3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Enabling packet capture </w:t>
      </w:r>
    </w:p>
    <w:p w14:paraId="6D477F91">
      <w:pPr>
        <w:numPr>
          <w:ilvl w:val="0"/>
          <w:numId w:val="3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Configuring dashboard access </w:t>
      </w:r>
    </w:p>
    <w:p w14:paraId="0E07DC88">
      <w:pPr>
        <w:numPr>
          <w:ilvl w:val="0"/>
          <w:numId w:val="3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Establishing database connections </w:t>
      </w:r>
    </w:p>
    <w:p w14:paraId="042041B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ensures that the system can monitor network activities effectively.</w:t>
      </w:r>
    </w:p>
    <w:p w14:paraId="3B181F9E">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Iteration 6: Feedback and Improvement</w:t>
      </w:r>
    </w:p>
    <w:p w14:paraId="2E6B856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Feedback and Improvement formed the continuing stage of the Agile process. Findings from testing, field evaluation, and user feedback were used to identify improvements and future enhancements.</w:t>
      </w:r>
    </w:p>
    <w:p w14:paraId="29EBA9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Its purpose is to ensure the continued effectiveness of the system after deployment.</w:t>
      </w:r>
    </w:p>
    <w:p w14:paraId="1F3A182F">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Future Updates</w:t>
      </w:r>
    </w:p>
    <w:p w14:paraId="70BC4DE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Future updates may include:</w:t>
      </w:r>
    </w:p>
    <w:p w14:paraId="34DAB62A">
      <w:pPr>
        <w:numPr>
          <w:ilvl w:val="0"/>
          <w:numId w:val="3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Additional threat detection features </w:t>
      </w:r>
    </w:p>
    <w:p w14:paraId="673F6A3F">
      <w:pPr>
        <w:numPr>
          <w:ilvl w:val="0"/>
          <w:numId w:val="3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Improved dashboard functionality </w:t>
      </w:r>
    </w:p>
    <w:p w14:paraId="7D6C9340">
      <w:pPr>
        <w:numPr>
          <w:ilvl w:val="0"/>
          <w:numId w:val="3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Enhanced reporting capabilities </w:t>
      </w:r>
    </w:p>
    <w:p w14:paraId="453F0A28">
      <w:pPr>
        <w:numPr>
          <w:ilvl w:val="0"/>
          <w:numId w:val="3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Expanded monitoring coverage </w:t>
      </w:r>
    </w:p>
    <w:p w14:paraId="298BC430">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Bug Fixes</w:t>
      </w:r>
    </w:p>
    <w:p w14:paraId="3DE32B9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Software bugs identified after deployment will be corrected to maintain system stability and performance.</w:t>
      </w:r>
    </w:p>
    <w:p w14:paraId="3EDC7286">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Security Improvements</w:t>
      </w:r>
    </w:p>
    <w:p w14:paraId="11497FC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As cybersecurity threats continue to evolve, security updates may be implemented to improve threat detection capabilities and protect stored monitoring data.</w:t>
      </w:r>
    </w:p>
    <w:p w14:paraId="12697A4B">
      <w:pPr>
        <w:pStyle w:val="85"/>
        <w:spacing w:line="240" w:lineRule="auto" w:after="40"/>
        <w:rPr>
          <w:rFonts w:hint="default" w:ascii="Courier New" w:hAnsi="Courier New" w:cs="Courier New"/>
          <w:b/>
          <w:bCs/>
        </w:rPr>
      </w:pPr>
      <w:r>
        <w:rPr>
          <w:rFonts w:hint="default" w:ascii="Times New Roman" w:hAnsi="Times New Roman" w:cs="Courier New" w:eastAsia="Times New Roman"/>
          <w:sz w:val="20"/>
        </w:rPr>
        <w:t>Through continuous maintenance, the Automated Network Threat Detection and Management System can remain effective, reliable, and relevant to the security needs of small business environments.</w:t>
      </w:r>
    </w:p>
    <w:p w14:paraId="03AE38A3">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3.3 System Architecture</w:t>
      </w:r>
    </w:p>
    <w:p w14:paraId="045124F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 Automated Network Threat Detection and Management System follows a layered architecture designed to monitor and analyze network traffic directly from a monitoring system. Unlike traditional network-wide monitoring systems that inspect traffic across an entire Local Area Network (LAN), the proposed system focuses only on the traffic that passes through the monitoring system where the application is installed.</w:t>
      </w:r>
    </w:p>
    <w:p w14:paraId="0E67EB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captures incoming and outgoing packets through the network interface used by the system using the Scapy library. Captured packets are forwarded to the Threat Detection Engine, where they are analyzed using predefined detection rules to identify suspicious network activities such as abnormal traffic patterns, repeated connection attempts, unknown IP addresses, and other potential security threats. Once suspicious activities are detected, the system generates alerts and stores all monitoring records in the database.</w:t>
      </w:r>
    </w:p>
    <w:p w14:paraId="53019B9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stored information is then retrieved and presented through a Flask-based web dashboard, allowing administrators to monitor security events, review historical logs, and manage detected threats using a user-friendly browser interface.</w:t>
      </w:r>
    </w:p>
    <w:p w14:paraId="1734703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architecture provides an efficient and lightweight monitoring solution suitable for small business environments by reducing deployment complexity while improving network security.</w:t>
      </w:r>
    </w:p>
    <w:p w14:paraId="3BA9A4D7">
      <w:pPr>
        <w:pStyle w:val="85"/>
        <w:spacing w:line="240" w:lineRule="auto" w:after="40"/>
        <w:jc w:val="center"/>
        <w:rPr>
          <w:rFonts w:hint="default" w:ascii="Courier New" w:hAnsi="Courier New" w:cs="Courier New"/>
        </w:rPr>
      </w:pPr>
      <w:r>
        <w:rPr>
          <w:rFonts w:hint="default" w:ascii="Times New Roman" w:hAnsi="Times New Roman" w:cs="Courier New" w:eastAsia="Times New Roman"/>
          <w:b w:val="0"/>
          <w:sz w:val="16"/>
        </w:rPr>
        <w:t>Figure System Architecture</w:t>
      </w:r>
    </w:p>
    <w:p w14:paraId="05379875">
      <w:pPr>
        <w:pStyle w:val="85"/>
        <w:numPr>
          <w:ilvl w:val="0"/>
          <w:numId w:val="40"/>
        </w:numPr>
        <w:spacing w:line="240" w:lineRule="auto" w:after="40"/>
        <w:rPr>
          <w:rFonts w:hint="default" w:ascii="Courier New" w:hAnsi="Courier New" w:cs="Courier New"/>
        </w:rPr>
      </w:pPr>
      <w:r>
        <w:rPr>
          <w:rFonts w:hint="default" w:ascii="Times New Roman" w:hAnsi="Times New Roman" w:cs="Courier New" w:eastAsia="Times New Roman"/>
          <w:sz w:val="20"/>
          <w:lang w:val="en-PH"/>
        </w:rPr>
        <w:t>Monitoring Computer</w:t>
      </w:r>
    </w:p>
    <w:p w14:paraId="6C196340">
      <w:pPr>
        <w:pStyle w:val="85"/>
        <w:numPr>
          <w:ilvl w:val="0"/>
          <w:numId w:val="40"/>
        </w:numPr>
        <w:spacing w:line="240" w:lineRule="auto" w:after="40"/>
        <w:rPr>
          <w:rFonts w:hint="default" w:ascii="Courier New" w:hAnsi="Courier New" w:cs="Courier New"/>
        </w:rPr>
      </w:pPr>
      <w:r>
        <w:rPr>
          <w:rFonts w:hint="default" w:ascii="Times New Roman" w:hAnsi="Times New Roman" w:cs="Courier New" w:eastAsia="Times New Roman"/>
          <w:sz w:val="20"/>
          <w:lang w:val="en-PH"/>
        </w:rPr>
        <w:t>Scapy Packet Capture</w:t>
      </w:r>
    </w:p>
    <w:p w14:paraId="22ACC6A1">
      <w:pPr>
        <w:pStyle w:val="85"/>
        <w:numPr>
          <w:ilvl w:val="0"/>
          <w:numId w:val="40"/>
        </w:numPr>
        <w:spacing w:line="240" w:lineRule="auto" w:after="40"/>
        <w:rPr>
          <w:rFonts w:hint="default" w:ascii="Courier New" w:hAnsi="Courier New" w:cs="Courier New"/>
        </w:rPr>
      </w:pPr>
      <w:r>
        <w:rPr>
          <w:rFonts w:hint="default" w:ascii="Times New Roman" w:hAnsi="Times New Roman" w:cs="Courier New" w:eastAsia="Times New Roman"/>
          <w:sz w:val="20"/>
          <w:lang w:val="en-PH"/>
        </w:rPr>
        <w:t>Threat Detection Engine</w:t>
      </w:r>
    </w:p>
    <w:p w14:paraId="549CC7AF">
      <w:pPr>
        <w:pStyle w:val="85"/>
        <w:numPr>
          <w:ilvl w:val="0"/>
          <w:numId w:val="40"/>
        </w:numPr>
        <w:spacing w:line="240" w:lineRule="auto" w:after="40"/>
        <w:rPr>
          <w:rFonts w:hint="default" w:ascii="Courier New" w:hAnsi="Courier New" w:cs="Courier New"/>
        </w:rPr>
      </w:pPr>
      <w:r>
        <w:rPr>
          <w:rFonts w:hint="default" w:ascii="Times New Roman" w:hAnsi="Times New Roman" w:cs="Courier New" w:eastAsia="Times New Roman"/>
          <w:sz w:val="20"/>
          <w:lang w:val="en-PH"/>
        </w:rPr>
        <w:t>Data Base SQLite / MySQL</w:t>
      </w:r>
    </w:p>
    <w:p w14:paraId="51883436">
      <w:pPr>
        <w:pStyle w:val="85"/>
        <w:numPr>
          <w:ilvl w:val="0"/>
          <w:numId w:val="40"/>
        </w:numPr>
        <w:spacing w:line="240" w:lineRule="auto" w:after="40"/>
        <w:rPr>
          <w:rFonts w:hint="default" w:ascii="Courier New" w:hAnsi="Courier New" w:cs="Courier New"/>
        </w:rPr>
      </w:pPr>
      <w:r>
        <w:rPr>
          <w:rFonts w:hint="default" w:ascii="Times New Roman" w:hAnsi="Times New Roman" w:cs="Courier New" w:eastAsia="Times New Roman"/>
          <w:sz w:val="20"/>
          <w:lang w:val="en-PH"/>
        </w:rPr>
        <w:t>Flask  DashBoard</w:t>
      </w:r>
    </w:p>
    <w:p w14:paraId="551FE163">
      <w:pPr>
        <w:pStyle w:val="85"/>
        <w:numPr>
          <w:ilvl w:val="0"/>
          <w:numId w:val="40"/>
        </w:numPr>
        <w:spacing w:line="240" w:lineRule="auto" w:after="40"/>
        <w:rPr>
          <w:rFonts w:hint="default" w:ascii="Courier New" w:hAnsi="Courier New" w:cs="Courier New"/>
        </w:rPr>
      </w:pPr>
      <w:r>
        <w:rPr>
          <w:rFonts w:hint="default" w:ascii="Times New Roman" w:hAnsi="Times New Roman" w:cs="Courier New" w:eastAsia="Times New Roman"/>
          <w:sz w:val="20"/>
          <w:lang w:val="en-PH"/>
        </w:rPr>
        <w:t>Administrator</w:t>
      </w:r>
    </w:p>
    <w:p w14:paraId="22768437">
      <w:pPr>
        <w:rPr>
          <w:rFonts w:hint="default" w:ascii="Courier New" w:hAnsi="Courier New" w:cs="Courier New"/>
          <w:sz w:val="24"/>
          <w:szCs w:val="24"/>
        </w:rPr>
      </w:pPr>
    </w:p>
    <w:p w14:paraId="6D68A7E8">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System Architecture Components</w:t>
      </w:r>
    </w:p>
    <w:p w14:paraId="68069CA7">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1. Network  Computer</w:t>
      </w:r>
    </w:p>
    <w:p w14:paraId="56E9FF4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network Computer serves as the primary monitoring point of the proposed system. It is the workstation where the Automated Network Threat Detection and Management System is installed and executed.</w:t>
      </w:r>
    </w:p>
    <w:p w14:paraId="1B2AA3C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application continuously observes all incoming and outgoing network communications that pass through the network interface used by the system. Since monitoring occurs directly on the endpoint, the system provides detailed visibility into the host's network activities while minimizing the need for additional networking hardware.</w:t>
      </w:r>
    </w:p>
    <w:p w14:paraId="2E9DE21E">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2. Scapy Packet Capture Module</w:t>
      </w:r>
    </w:p>
    <w:p w14:paraId="35BE6DB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Scapy Packet Capture Module is responsible for collecting network packets transmitted through the network interface used by the system.</w:t>
      </w:r>
    </w:p>
    <w:p w14:paraId="3C0B7E2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captures packet information such as:</w:t>
      </w:r>
    </w:p>
    <w:p w14:paraId="766FEA05">
      <w:pPr>
        <w:numPr>
          <w:ilvl w:val="0"/>
          <w:numId w:val="4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Source IP Address </w:t>
      </w:r>
    </w:p>
    <w:p w14:paraId="622982A5">
      <w:pPr>
        <w:numPr>
          <w:ilvl w:val="0"/>
          <w:numId w:val="4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Destination IP Address </w:t>
      </w:r>
    </w:p>
    <w:p w14:paraId="696820A2">
      <w:pPr>
        <w:numPr>
          <w:ilvl w:val="0"/>
          <w:numId w:val="4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Protocol Type </w:t>
      </w:r>
    </w:p>
    <w:p w14:paraId="09A21CB1">
      <w:pPr>
        <w:numPr>
          <w:ilvl w:val="0"/>
          <w:numId w:val="4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Port Number </w:t>
      </w:r>
    </w:p>
    <w:p w14:paraId="491AFC50">
      <w:pPr>
        <w:numPr>
          <w:ilvl w:val="0"/>
          <w:numId w:val="4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Packet Size </w:t>
      </w:r>
    </w:p>
    <w:p w14:paraId="70C1A1B6">
      <w:pPr>
        <w:numPr>
          <w:ilvl w:val="0"/>
          <w:numId w:val="4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Timestamp </w:t>
      </w:r>
    </w:p>
    <w:p w14:paraId="3CE84088">
      <w:pPr>
        <w:numPr>
          <w:ilvl w:val="0"/>
          <w:numId w:val="4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Packet Header Information </w:t>
      </w:r>
    </w:p>
    <w:p w14:paraId="05654A4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captured packets serve as the primary source of information for identifying suspicious communication activities.</w:t>
      </w:r>
    </w:p>
    <w:p w14:paraId="4D1F353D">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3. Threat Detection Engine</w:t>
      </w:r>
    </w:p>
    <w:p w14:paraId="1552CDF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Threat Detection Engine analyzes packets collected by the Scapy module.</w:t>
      </w:r>
    </w:p>
    <w:p w14:paraId="0B5F14C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engine evaluates packet characteristics using predefined rule-based detection techniques. It identifies unusual behaviors including:</w:t>
      </w:r>
    </w:p>
    <w:p w14:paraId="1F103FC0">
      <w:pPr>
        <w:numPr>
          <w:ilvl w:val="0"/>
          <w:numId w:val="4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Unknown IP communication </w:t>
      </w:r>
    </w:p>
    <w:p w14:paraId="3C37454B">
      <w:pPr>
        <w:numPr>
          <w:ilvl w:val="0"/>
          <w:numId w:val="4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Excessive packet transmission </w:t>
      </w:r>
    </w:p>
    <w:p w14:paraId="36D9AD00">
      <w:pPr>
        <w:numPr>
          <w:ilvl w:val="0"/>
          <w:numId w:val="4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Suspicious protocol usage </w:t>
      </w:r>
    </w:p>
    <w:p w14:paraId="675B82E1">
      <w:pPr>
        <w:numPr>
          <w:ilvl w:val="0"/>
          <w:numId w:val="4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Abnormal traffic behavior </w:t>
      </w:r>
    </w:p>
    <w:p w14:paraId="484DD3D9">
      <w:pPr>
        <w:numPr>
          <w:ilvl w:val="0"/>
          <w:numId w:val="4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Repeated connection attempts </w:t>
      </w:r>
    </w:p>
    <w:p w14:paraId="7529EAF1">
      <w:pPr>
        <w:numPr>
          <w:ilvl w:val="0"/>
          <w:numId w:val="4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Potential malicious communication </w:t>
      </w:r>
    </w:p>
    <w:p w14:paraId="5BDE7A5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Whenever suspicious behavior is identified, the engine automatically generates security alerts and forwards monitoring information to the database.</w:t>
      </w:r>
    </w:p>
    <w:p w14:paraId="021D5C34">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4. Database Layer</w:t>
      </w:r>
    </w:p>
    <w:p w14:paraId="7632AF4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Layer stores all monitoring information generated by the system.</w:t>
      </w:r>
    </w:p>
    <w:p w14:paraId="33421D3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Stored information includes:</w:t>
      </w:r>
    </w:p>
    <w:p w14:paraId="3965AE7C">
      <w:pPr>
        <w:numPr>
          <w:ilvl w:val="0"/>
          <w:numId w:val="4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ID </w:t>
      </w:r>
    </w:p>
    <w:p w14:paraId="10B994AD">
      <w:pPr>
        <w:numPr>
          <w:ilvl w:val="0"/>
          <w:numId w:val="4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Type </w:t>
      </w:r>
    </w:p>
    <w:p w14:paraId="74ADF046">
      <w:pPr>
        <w:numPr>
          <w:ilvl w:val="0"/>
          <w:numId w:val="4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Source IP Address </w:t>
      </w:r>
    </w:p>
    <w:p w14:paraId="5354C497">
      <w:pPr>
        <w:numPr>
          <w:ilvl w:val="0"/>
          <w:numId w:val="4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Destination IP Address </w:t>
      </w:r>
    </w:p>
    <w:p w14:paraId="3E5872B1">
      <w:pPr>
        <w:numPr>
          <w:ilvl w:val="0"/>
          <w:numId w:val="4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Protocol </w:t>
      </w:r>
    </w:p>
    <w:p w14:paraId="2E73FA85">
      <w:pPr>
        <w:numPr>
          <w:ilvl w:val="0"/>
          <w:numId w:val="4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Description </w:t>
      </w:r>
    </w:p>
    <w:p w14:paraId="2D248D72">
      <w:pPr>
        <w:numPr>
          <w:ilvl w:val="0"/>
          <w:numId w:val="4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Timestamp </w:t>
      </w:r>
    </w:p>
    <w:p w14:paraId="7BAB3082">
      <w:pPr>
        <w:numPr>
          <w:ilvl w:val="0"/>
          <w:numId w:val="43"/>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Administrator Actions </w:t>
      </w:r>
    </w:p>
    <w:p w14:paraId="044307F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enables historical analysis, report generation, and future investigation of detected security incidents.</w:t>
      </w:r>
    </w:p>
    <w:p w14:paraId="6D0AC52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SQLite or MySQL may be used depending on deployment requirements.</w:t>
      </w:r>
    </w:p>
    <w:p w14:paraId="0D2FDF1A">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5. Flask Web Dashboard</w:t>
      </w:r>
    </w:p>
    <w:p w14:paraId="2721080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Flask Dashboard serves as the graphical interface of the system.</w:t>
      </w:r>
    </w:p>
    <w:p w14:paraId="56AA9C4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retrieves monitoring information from the database and displays:</w:t>
      </w:r>
    </w:p>
    <w:p w14:paraId="4943C814">
      <w:pPr>
        <w:numPr>
          <w:ilvl w:val="0"/>
          <w:numId w:val="4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Real-time alerts </w:t>
      </w:r>
    </w:p>
    <w:p w14:paraId="28DE3F55">
      <w:pPr>
        <w:numPr>
          <w:ilvl w:val="0"/>
          <w:numId w:val="4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Detected threats </w:t>
      </w:r>
    </w:p>
    <w:p w14:paraId="1C2D914E">
      <w:pPr>
        <w:numPr>
          <w:ilvl w:val="0"/>
          <w:numId w:val="4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Packet summaries </w:t>
      </w:r>
    </w:p>
    <w:p w14:paraId="7FCFCB70">
      <w:pPr>
        <w:numPr>
          <w:ilvl w:val="0"/>
          <w:numId w:val="4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Monitoring statistics </w:t>
      </w:r>
    </w:p>
    <w:p w14:paraId="074C131C">
      <w:pPr>
        <w:numPr>
          <w:ilvl w:val="0"/>
          <w:numId w:val="4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Historical logs </w:t>
      </w:r>
    </w:p>
    <w:p w14:paraId="6FAD527B">
      <w:pPr>
        <w:numPr>
          <w:ilvl w:val="0"/>
          <w:numId w:val="4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Search and filtering options </w:t>
      </w:r>
    </w:p>
    <w:p w14:paraId="4E3EA821">
      <w:pPr>
        <w:pStyle w:val="85"/>
        <w:spacing w:line="240" w:lineRule="auto" w:after="40"/>
        <w:rPr>
          <w:rStyle w:val="92"/>
          <w:rFonts w:hint="default" w:ascii="Courier New" w:hAnsi="Courier New" w:cs="Courier New"/>
        </w:rPr>
      </w:pPr>
      <w:r>
        <w:rPr>
          <w:rFonts w:hint="default" w:ascii="Times New Roman" w:hAnsi="Times New Roman" w:cs="Courier New" w:eastAsia="Times New Roman"/>
          <w:sz w:val="20"/>
        </w:rPr>
        <w:t>The dashboard allows administrators to monitor security events through any supported web browser connected to the monitoring system.</w:t>
      </w:r>
    </w:p>
    <w:p w14:paraId="09D5680E">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6. Administrator</w:t>
      </w:r>
    </w:p>
    <w:p w14:paraId="31D63FC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Administrator is the authorized user responsible for monitoring, reviewing, and managing detected threats.</w:t>
      </w:r>
    </w:p>
    <w:p w14:paraId="03585F0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administrator can:</w:t>
      </w:r>
    </w:p>
    <w:p w14:paraId="3589C92F">
      <w:pPr>
        <w:numPr>
          <w:ilvl w:val="0"/>
          <w:numId w:val="4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View alerts </w:t>
      </w:r>
    </w:p>
    <w:p w14:paraId="25938C43">
      <w:pPr>
        <w:numPr>
          <w:ilvl w:val="0"/>
          <w:numId w:val="4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Review monitoring logs </w:t>
      </w:r>
    </w:p>
    <w:p w14:paraId="613045F8">
      <w:pPr>
        <w:numPr>
          <w:ilvl w:val="0"/>
          <w:numId w:val="4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Search historical records </w:t>
      </w:r>
    </w:p>
    <w:p w14:paraId="0A135CA1">
      <w:pPr>
        <w:numPr>
          <w:ilvl w:val="0"/>
          <w:numId w:val="4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Generate reports </w:t>
      </w:r>
    </w:p>
    <w:p w14:paraId="10DCDDBA">
      <w:pPr>
        <w:numPr>
          <w:ilvl w:val="0"/>
          <w:numId w:val="45"/>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Manage detected threat information</w:t>
      </w:r>
    </w:p>
    <w:p w14:paraId="64917A2E">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Summary of the System Architecture</w:t>
      </w:r>
    </w:p>
    <w:p w14:paraId="53AD08C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utilizes a layered architecture consisting of the Network Layer, Monitoring Layer, Database Layer, Application Layer, and User Layer. Each layer performs a specific function that contributes to the overall operation of the system. Through the integration of Scapy for packet analysis, Flask for web-based monitoring, and a database for data storage, the system provides an efficient and centralized solution for monitoring network activities, detecting suspicious behavior, and improving network security within small business environments.</w:t>
      </w:r>
    </w:p>
    <w:p w14:paraId="37481718">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3.4 Functional Requirements</w:t>
      </w:r>
    </w:p>
    <w:p w14:paraId="1A68C20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functional requirements define the specific operations and services that the proposed Automated Network Threat Detection and Management System must perform to achieve its intended objectives. These requirements describe how the system interacts with users, processes information, detects security threats, stores monitoring records, and presents information through the web-based dashboard. Each function contributes to ensuring that the system operates efficiently, accurately, and consistently while providing administrators with sufficient information to monitor the security status of the monitoring system.</w:t>
      </w:r>
    </w:p>
    <w:p w14:paraId="726E3BB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Unlike traditional network monitoring systems that observe an entire network infrastructure, the proposed system focuses on monitoring the network activities of a single monitoring system where the application is installed. By capturing packets directly from the network interface used by the system, the system provides detailed visibility into incoming and outgoing communications, allowing suspicious activities to be identified in real time.</w:t>
      </w:r>
    </w:p>
    <w:p w14:paraId="5891DFC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developed system was designed to perform the following functional requirements:</w:t>
      </w:r>
    </w:p>
    <w:p w14:paraId="1565AD41">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 xml:space="preserve"> Packet Capture</w:t>
      </w:r>
    </w:p>
    <w:p w14:paraId="0E95153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continuously capture incoming and outgoing network packets from the network interface used by the system using the Scapy Python library.</w:t>
      </w:r>
    </w:p>
    <w:p w14:paraId="43F306B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capture serves as the primary data collection process of the monitoring system. Every communication passing through the monitoring system is inspected to collect information necessary for threat analysis. The captured packet information includes the source and destination IP addresses, communication protocol, port numbers, packet size, timestamps, and other protocol header information.</w:t>
      </w:r>
    </w:p>
    <w:p w14:paraId="18D03B3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Continuous packet capturing allows the system to maintain real-time awareness of network communications occurring on the monitoring system. This process forms the foundation for all succeeding monitoring and threat detection activities.</w:t>
      </w:r>
    </w:p>
    <w:p w14:paraId="52C7A283">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 xml:space="preserve"> Real-Time Traffic Monitoring</w:t>
      </w:r>
    </w:p>
    <w:p w14:paraId="13BCAFF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monitor all incoming and outgoing network traffic in real time.</w:t>
      </w:r>
    </w:p>
    <w:p w14:paraId="578ED2C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Real-time monitoring enables the application to continuously observe communication activities without requiring manual intervention from the administrator. As packets are captured, they are immediately processed and analyzed to determine whether they represent normal or suspicious network behavior.</w:t>
      </w:r>
    </w:p>
    <w:p w14:paraId="3FF2A4F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Continuous monitoring improves the organization's ability to detect potential security incidents during their early stages, minimizing the possibility of successful cyberattacks and reducing incident response time.</w:t>
      </w:r>
    </w:p>
    <w:p w14:paraId="424C2155">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 xml:space="preserve"> Packet Analysis</w:t>
      </w:r>
    </w:p>
    <w:p w14:paraId="3C648DA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analyze captured packet information to identify communication characteristics and network behavior.</w:t>
      </w:r>
    </w:p>
    <w:p w14:paraId="3AD1CA0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Each captured packet shall be examined according to predefined parameters such as:</w:t>
      </w:r>
    </w:p>
    <w:p w14:paraId="645AC5DC">
      <w:pPr>
        <w:numPr>
          <w:ilvl w:val="0"/>
          <w:numId w:val="4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Source IP Address </w:t>
      </w:r>
    </w:p>
    <w:p w14:paraId="7AC5893C">
      <w:pPr>
        <w:numPr>
          <w:ilvl w:val="0"/>
          <w:numId w:val="4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Destination IP Address </w:t>
      </w:r>
    </w:p>
    <w:p w14:paraId="67676007">
      <w:pPr>
        <w:numPr>
          <w:ilvl w:val="0"/>
          <w:numId w:val="4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Protocol Type </w:t>
      </w:r>
    </w:p>
    <w:p w14:paraId="3E4ADE39">
      <w:pPr>
        <w:numPr>
          <w:ilvl w:val="0"/>
          <w:numId w:val="4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Port Number </w:t>
      </w:r>
    </w:p>
    <w:p w14:paraId="5269401B">
      <w:pPr>
        <w:numPr>
          <w:ilvl w:val="0"/>
          <w:numId w:val="4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Packet Length </w:t>
      </w:r>
    </w:p>
    <w:p w14:paraId="6E28B921">
      <w:pPr>
        <w:numPr>
          <w:ilvl w:val="0"/>
          <w:numId w:val="4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Communication Frequency </w:t>
      </w:r>
    </w:p>
    <w:p w14:paraId="606926C5">
      <w:pPr>
        <w:numPr>
          <w:ilvl w:val="0"/>
          <w:numId w:val="46"/>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Timestamp </w:t>
      </w:r>
    </w:p>
    <w:p w14:paraId="5C4BE71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collected information enables the monitoring application to understand communication patterns occurring within the monitoring system and identify behaviors that may indicate potential security threats.</w:t>
      </w:r>
    </w:p>
    <w:p w14:paraId="464E4F3C">
      <w:pPr>
        <w:pStyle w:val="3"/>
        <w:spacing w:line="480" w:lineRule="auto"/>
        <w:rPr>
          <w:rStyle w:val="92"/>
          <w:rFonts w:hint="default" w:ascii="Courier New" w:hAnsi="Courier New" w:cs="Courier New"/>
          <w:b/>
          <w:bCs/>
          <w:sz w:val="24"/>
          <w:szCs w:val="24"/>
        </w:rPr>
      </w:pPr>
    </w:p>
    <w:p w14:paraId="07414BFD">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Threat Detection</w:t>
      </w:r>
    </w:p>
    <w:p w14:paraId="44C2700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detect suspicious network activities using predefined rule-based detection techniques.</w:t>
      </w:r>
    </w:p>
    <w:p w14:paraId="556FD32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Threat Detection Engine compares captured packet information against predefined security rules established during system development. Suspicious activities that may trigger security alerts include:</w:t>
      </w:r>
    </w:p>
    <w:p w14:paraId="2E1125F9">
      <w:pPr>
        <w:numPr>
          <w:ilvl w:val="0"/>
          <w:numId w:val="4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Unknown or unauthorized IP communications </w:t>
      </w:r>
    </w:p>
    <w:p w14:paraId="1CEB617C">
      <w:pPr>
        <w:numPr>
          <w:ilvl w:val="0"/>
          <w:numId w:val="4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Excessive packet transmission </w:t>
      </w:r>
    </w:p>
    <w:p w14:paraId="63F10AC5">
      <w:pPr>
        <w:numPr>
          <w:ilvl w:val="0"/>
          <w:numId w:val="4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Repeated connection attempts </w:t>
      </w:r>
    </w:p>
    <w:p w14:paraId="6EC12075">
      <w:pPr>
        <w:numPr>
          <w:ilvl w:val="0"/>
          <w:numId w:val="4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Abnormal communication frequencies </w:t>
      </w:r>
    </w:p>
    <w:p w14:paraId="2E079A36">
      <w:pPr>
        <w:numPr>
          <w:ilvl w:val="0"/>
          <w:numId w:val="4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Suspicious protocol usage </w:t>
      </w:r>
    </w:p>
    <w:p w14:paraId="70B944C9">
      <w:pPr>
        <w:numPr>
          <w:ilvl w:val="0"/>
          <w:numId w:val="47"/>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Unusual packet behavior </w:t>
      </w:r>
    </w:p>
    <w:p w14:paraId="671D129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Whenever one or more detection rules are satisfied, the application automatically classifies the event as a potential security threat and initiates the alert generation process.</w:t>
      </w:r>
    </w:p>
    <w:p w14:paraId="2AC9CF9E">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 xml:space="preserve"> Alert Generation</w:t>
      </w:r>
    </w:p>
    <w:p w14:paraId="54DE518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automatically generate alerts whenever suspicious activities are detected.</w:t>
      </w:r>
    </w:p>
    <w:p w14:paraId="43E6978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Generated alerts notify administrators that abnormal communication has occurred within the monitored monitoring system. Each alert contains detailed information regarding the detected event, including:</w:t>
      </w:r>
    </w:p>
    <w:p w14:paraId="15240B8B">
      <w:pPr>
        <w:numPr>
          <w:ilvl w:val="0"/>
          <w:numId w:val="4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Identification Number </w:t>
      </w:r>
    </w:p>
    <w:p w14:paraId="02EB248E">
      <w:pPr>
        <w:numPr>
          <w:ilvl w:val="0"/>
          <w:numId w:val="4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Category </w:t>
      </w:r>
    </w:p>
    <w:p w14:paraId="336F0D16">
      <w:pPr>
        <w:numPr>
          <w:ilvl w:val="0"/>
          <w:numId w:val="4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Source IP Address </w:t>
      </w:r>
    </w:p>
    <w:p w14:paraId="23470D3B">
      <w:pPr>
        <w:numPr>
          <w:ilvl w:val="0"/>
          <w:numId w:val="4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Destination IP Address </w:t>
      </w:r>
    </w:p>
    <w:p w14:paraId="35BE685A">
      <w:pPr>
        <w:numPr>
          <w:ilvl w:val="0"/>
          <w:numId w:val="4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Protocol Used </w:t>
      </w:r>
    </w:p>
    <w:p w14:paraId="0F41120F">
      <w:pPr>
        <w:numPr>
          <w:ilvl w:val="0"/>
          <w:numId w:val="4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Date and Time of Detection </w:t>
      </w:r>
    </w:p>
    <w:p w14:paraId="4FCCA714">
      <w:pPr>
        <w:numPr>
          <w:ilvl w:val="0"/>
          <w:numId w:val="4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Threat Description </w:t>
      </w:r>
    </w:p>
    <w:p w14:paraId="05904B4E">
      <w:pPr>
        <w:numPr>
          <w:ilvl w:val="0"/>
          <w:numId w:val="48"/>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Severity Level </w:t>
      </w:r>
    </w:p>
    <w:p w14:paraId="26E8851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Real-time alerts improve the administrator's ability to respond quickly to potential cybersecurity incidents before they escalate into more serious security breaches.</w:t>
      </w:r>
    </w:p>
    <w:p w14:paraId="0C94109F">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 xml:space="preserve"> Database Storage</w:t>
      </w:r>
    </w:p>
    <w:p w14:paraId="7532251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automatically store monitoring logs and detected threats within the database.</w:t>
      </w:r>
    </w:p>
    <w:p w14:paraId="24E65F7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Every captured event and generated alert shall be recorded for future reference. The database maintains complete monitoring records that support historical analysis, report generation, auditing, and security investigations.</w:t>
      </w:r>
    </w:p>
    <w:p w14:paraId="46E9A85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Stored information includes:</w:t>
      </w:r>
    </w:p>
    <w:p w14:paraId="3C238DE8">
      <w:pPr>
        <w:numPr>
          <w:ilvl w:val="0"/>
          <w:numId w:val="4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Packet Details </w:t>
      </w:r>
    </w:p>
    <w:p w14:paraId="2D98AFCB">
      <w:pPr>
        <w:numPr>
          <w:ilvl w:val="0"/>
          <w:numId w:val="4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Information </w:t>
      </w:r>
    </w:p>
    <w:p w14:paraId="69143F65">
      <w:pPr>
        <w:numPr>
          <w:ilvl w:val="0"/>
          <w:numId w:val="4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Source IP </w:t>
      </w:r>
    </w:p>
    <w:p w14:paraId="7BE74822">
      <w:pPr>
        <w:numPr>
          <w:ilvl w:val="0"/>
          <w:numId w:val="4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Destination IP </w:t>
      </w:r>
    </w:p>
    <w:p w14:paraId="109B983C">
      <w:pPr>
        <w:numPr>
          <w:ilvl w:val="0"/>
          <w:numId w:val="4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Detection Timestamp </w:t>
      </w:r>
    </w:p>
    <w:p w14:paraId="33E85877">
      <w:pPr>
        <w:numPr>
          <w:ilvl w:val="0"/>
          <w:numId w:val="4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Threat Description </w:t>
      </w:r>
    </w:p>
    <w:p w14:paraId="207A35F0">
      <w:pPr>
        <w:numPr>
          <w:ilvl w:val="0"/>
          <w:numId w:val="49"/>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Administrator Actions </w:t>
      </w:r>
    </w:p>
    <w:p w14:paraId="1E0A54B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serves as the central repository for all monitoring information generated throughout system operation.</w:t>
      </w:r>
    </w:p>
    <w:p w14:paraId="1CD3701B">
      <w:pPr>
        <w:pStyle w:val="3"/>
        <w:spacing w:line="480" w:lineRule="auto"/>
        <w:rPr>
          <w:rStyle w:val="92"/>
          <w:rFonts w:hint="default" w:ascii="Courier New" w:hAnsi="Courier New" w:cs="Courier New"/>
          <w:b/>
          <w:bCs/>
          <w:sz w:val="24"/>
          <w:szCs w:val="24"/>
        </w:rPr>
      </w:pPr>
    </w:p>
    <w:p w14:paraId="197F5D68">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Dashboard Monitoring</w:t>
      </w:r>
    </w:p>
    <w:p w14:paraId="3727931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display monitoring information through the Flask-based web dashboard.</w:t>
      </w:r>
    </w:p>
    <w:p w14:paraId="08E6534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provides administrators with a centralized interface where they can monitor the security status of the monitoring system. Information displayed includes:</w:t>
      </w:r>
    </w:p>
    <w:p w14:paraId="0E1D08D2">
      <w:pPr>
        <w:numPr>
          <w:ilvl w:val="0"/>
          <w:numId w:val="5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Active Alerts </w:t>
      </w:r>
    </w:p>
    <w:p w14:paraId="7C5702CA">
      <w:pPr>
        <w:numPr>
          <w:ilvl w:val="0"/>
          <w:numId w:val="5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Monitoring Statistics </w:t>
      </w:r>
    </w:p>
    <w:p w14:paraId="1A77CF73">
      <w:pPr>
        <w:numPr>
          <w:ilvl w:val="0"/>
          <w:numId w:val="5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Packet Information </w:t>
      </w:r>
    </w:p>
    <w:p w14:paraId="1BCAA398">
      <w:pPr>
        <w:numPr>
          <w:ilvl w:val="0"/>
          <w:numId w:val="5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Recent Threats </w:t>
      </w:r>
    </w:p>
    <w:p w14:paraId="2D071F1E">
      <w:pPr>
        <w:numPr>
          <w:ilvl w:val="0"/>
          <w:numId w:val="5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Historical Logs </w:t>
      </w:r>
    </w:p>
    <w:p w14:paraId="3643883B">
      <w:pPr>
        <w:numPr>
          <w:ilvl w:val="0"/>
          <w:numId w:val="50"/>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System Status </w:t>
      </w:r>
    </w:p>
    <w:p w14:paraId="752D0EB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is designed to be simple, organized, and easy to understand, allowing administrators to review monitoring information efficiently.</w:t>
      </w:r>
    </w:p>
    <w:p w14:paraId="5FFE8D33">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 xml:space="preserve"> Log Management</w:t>
      </w:r>
    </w:p>
    <w:p w14:paraId="40ABDEE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allow administrators to review historical monitoring logs stored in the database.</w:t>
      </w:r>
    </w:p>
    <w:p w14:paraId="686AE5B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Administrators may browse previously detected threats, investigate suspicious communications, and analyze historical monitoring records. Historical log management assists in identifying recurring attack patterns, evaluating system performance, and supporting forensic investigations.</w:t>
      </w:r>
    </w:p>
    <w:p w14:paraId="2D2E5A55">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 xml:space="preserve"> Search Function</w:t>
      </w:r>
    </w:p>
    <w:p w14:paraId="2D95737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provide searching and filtering capabilities for monitoring records.</w:t>
      </w:r>
    </w:p>
    <w:p w14:paraId="61B74F8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Administrators can search monitoring information using various criteria such as:</w:t>
      </w:r>
    </w:p>
    <w:p w14:paraId="62252801">
      <w:pPr>
        <w:numPr>
          <w:ilvl w:val="0"/>
          <w:numId w:val="5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Source IP Address </w:t>
      </w:r>
    </w:p>
    <w:p w14:paraId="67879297">
      <w:pPr>
        <w:numPr>
          <w:ilvl w:val="0"/>
          <w:numId w:val="5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Destination IP Address </w:t>
      </w:r>
    </w:p>
    <w:p w14:paraId="44B54625">
      <w:pPr>
        <w:numPr>
          <w:ilvl w:val="0"/>
          <w:numId w:val="5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Date </w:t>
      </w:r>
    </w:p>
    <w:p w14:paraId="638A5BBA">
      <w:pPr>
        <w:numPr>
          <w:ilvl w:val="0"/>
          <w:numId w:val="5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Protocol </w:t>
      </w:r>
    </w:p>
    <w:p w14:paraId="5265A200">
      <w:pPr>
        <w:numPr>
          <w:ilvl w:val="0"/>
          <w:numId w:val="5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Type </w:t>
      </w:r>
    </w:p>
    <w:p w14:paraId="69F67915">
      <w:pPr>
        <w:numPr>
          <w:ilvl w:val="0"/>
          <w:numId w:val="51"/>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Threat Level </w:t>
      </w:r>
    </w:p>
    <w:p w14:paraId="181F862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Efficient searching simplifies incident investigation and minimizes the time required to locate relevant monitoring records.</w:t>
      </w:r>
    </w:p>
    <w:p w14:paraId="3AAE70C9">
      <w:pPr>
        <w:pStyle w:val="3"/>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Report Generation</w:t>
      </w:r>
    </w:p>
    <w:p w14:paraId="1736CD3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shall generate monitoring reports based on stored security logs.</w:t>
      </w:r>
    </w:p>
    <w:p w14:paraId="378340B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Generated reports summarize monitoring activities during a selected period. Reports may include:</w:t>
      </w:r>
    </w:p>
    <w:p w14:paraId="3669DF9A">
      <w:pPr>
        <w:numPr>
          <w:ilvl w:val="0"/>
          <w:numId w:val="5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Total Packets Captured </w:t>
      </w:r>
    </w:p>
    <w:p w14:paraId="67CD45AD">
      <w:pPr>
        <w:numPr>
          <w:ilvl w:val="0"/>
          <w:numId w:val="5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Number of Detected Threats </w:t>
      </w:r>
    </w:p>
    <w:p w14:paraId="2C493E01">
      <w:pPr>
        <w:numPr>
          <w:ilvl w:val="0"/>
          <w:numId w:val="5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Alert Categories </w:t>
      </w:r>
    </w:p>
    <w:p w14:paraId="00280913">
      <w:pPr>
        <w:numPr>
          <w:ilvl w:val="0"/>
          <w:numId w:val="5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Communication Statistics </w:t>
      </w:r>
    </w:p>
    <w:p w14:paraId="7AED22BE">
      <w:pPr>
        <w:numPr>
          <w:ilvl w:val="0"/>
          <w:numId w:val="5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Frequently Detected IP Addresses </w:t>
      </w:r>
    </w:p>
    <w:p w14:paraId="7B34BBCD">
      <w:pPr>
        <w:numPr>
          <w:ilvl w:val="0"/>
          <w:numId w:val="52"/>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Daily Monitoring Activities </w:t>
      </w:r>
    </w:p>
    <w:p w14:paraId="49436FF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These reports assist administrators in evaluating overall security performance and documenting detected incidents.</w:t>
      </w:r>
    </w:p>
    <w:p w14:paraId="1BE6A53B">
      <w:pPr>
        <w:rPr>
          <w:rFonts w:hint="default" w:ascii="Courier New" w:hAnsi="Courier New" w:cs="Courier New"/>
          <w:sz w:val="24"/>
          <w:szCs w:val="24"/>
        </w:rPr>
      </w:pPr>
    </w:p>
    <w:p w14:paraId="7768B584">
      <w:pPr>
        <w:pStyle w:val="2"/>
        <w:spacing w:line="480" w:lineRule="auto"/>
        <w:rPr>
          <w:rFonts w:hint="default" w:ascii="Courier New" w:hAnsi="Courier New" w:cs="Courier New"/>
          <w:sz w:val="24"/>
          <w:szCs w:val="24"/>
        </w:rPr>
      </w:pPr>
    </w:p>
    <w:p w14:paraId="6CE47CFD">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Non-Functional Requirements</w:t>
      </w:r>
    </w:p>
    <w:p w14:paraId="0890FE4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Non-functional requirements describe the quality attributes and operational characteristics of the proposed system. Unlike functional requirements, which define what the system should do, non-functional requirements specify how the system should perform its functions.</w:t>
      </w:r>
    </w:p>
    <w:p w14:paraId="2E4320A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These requirements ensure that the system remains efficient, secure, reliable, and user-friendly throughout its operation.</w:t>
      </w:r>
    </w:p>
    <w:p w14:paraId="1B61FA56">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Performance Requirements</w:t>
      </w:r>
    </w:p>
    <w:p w14:paraId="51495B1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Performance requirements define how efficiently the system should operate under normal conditions.</w:t>
      </w:r>
    </w:p>
    <w:p w14:paraId="1D730BE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Real-Time Packet Monitoring</w:t>
      </w:r>
    </w:p>
    <w:p w14:paraId="2458D0A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should continuously monitor network traffic in real time without significant delays. Captured packets must be analyzed immediately to ensure that suspicious activities are detected as quickly as possible.</w:t>
      </w:r>
    </w:p>
    <w:p w14:paraId="3CE67E2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Fast Dashboard Response</w:t>
      </w:r>
    </w:p>
    <w:p w14:paraId="613E71D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web dashboard should provide timely access to monitoring information. Administrators should be able to view alerts, logs, and monitoring records without experiencing noticeable delays during navigation.</w:t>
      </w:r>
    </w:p>
    <w:p w14:paraId="01BD004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Efficient Resource Utilization</w:t>
      </w:r>
    </w:p>
    <w:p w14:paraId="540A59F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should utilize available hardware resources efficiently to minimize performance degradation. Since the target environment is a small office, the system should operate effectively without requiring high-end hardware specifications.</w:t>
      </w:r>
    </w:p>
    <w:p w14:paraId="1B26FDBB">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Security Requirements</w:t>
      </w:r>
    </w:p>
    <w:p w14:paraId="47A233B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Security requirements ensure that monitoring information and stored records remain protected against unauthorized access.</w:t>
      </w:r>
    </w:p>
    <w:p w14:paraId="7B00768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Secure Access to Monitoring Data</w:t>
      </w:r>
    </w:p>
    <w:p w14:paraId="15B049F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Only authorized administrators should be allowed to access the dashboard and monitoring records. Appropriate authentication mechanisms should be implemented to protect sensitive information.</w:t>
      </w:r>
    </w:p>
    <w:p w14:paraId="061E8050">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Protection of Stored Records</w:t>
      </w:r>
    </w:p>
    <w:p w14:paraId="26A516D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Monitoring logs, alert records, and database contents should be protected from unauthorized modification or deletion. Proper data management practices help preserve the integrity of monitoring information.</w:t>
      </w:r>
    </w:p>
    <w:p w14:paraId="0C9717FA">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 Confidentiality</w:t>
      </w:r>
    </w:p>
    <w:p w14:paraId="2C9649B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Sensitive monitoring information should only be accessible to authorized users. This helps prevent unauthorized disclosure of network activity records.</w:t>
      </w:r>
    </w:p>
    <w:p w14:paraId="70D80013">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Reliability Requirements</w:t>
      </w:r>
    </w:p>
    <w:p w14:paraId="638B98B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Reliability requirements describe the ability of the system to operate consistently and accurately.</w:t>
      </w:r>
    </w:p>
    <w:p w14:paraId="244657C7">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Continuous Operation</w:t>
      </w:r>
    </w:p>
    <w:p w14:paraId="547B362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should be capable of monitoring network traffic continuously during operational hours without unexpected interruptions.</w:t>
      </w:r>
    </w:p>
    <w:p w14:paraId="29A26A1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Stable Monitoring Process</w:t>
      </w:r>
    </w:p>
    <w:p w14:paraId="1423EAE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capturing, traffic analysis, and alert generation processes should function consistently to ensure accurate monitoring results.</w:t>
      </w:r>
    </w:p>
    <w:p w14:paraId="204B10A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Accurate Detection</w:t>
      </w:r>
    </w:p>
    <w:p w14:paraId="24B5D94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should identify suspicious activities reliably while minimizing false alarms and missed detections.</w:t>
      </w:r>
    </w:p>
    <w:p w14:paraId="3E1DDD0A">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Usability Requirements</w:t>
      </w:r>
    </w:p>
    <w:p w14:paraId="73006CF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Usability requirements focus on user experience and ease of operation.</w:t>
      </w:r>
    </w:p>
    <w:p w14:paraId="16BCF1F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User-Friendly Dashboard</w:t>
      </w:r>
    </w:p>
    <w:p w14:paraId="7E2A560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should present information in a clear and organized manner. Administrators should be able to understand monitoring results without requiring extensive technical knowledge.</w:t>
      </w:r>
    </w:p>
    <w:p w14:paraId="0F07E063">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Easy Navigation</w:t>
      </w:r>
    </w:p>
    <w:p w14:paraId="02565E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interface should allow users to access monitoring functions, logs, and reports efficiently. Simple navigation improves user productivity and system acceptance.</w:t>
      </w:r>
    </w:p>
    <w:p w14:paraId="08AEF18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Readable Monitoring Information</w:t>
      </w:r>
    </w:p>
    <w:p w14:paraId="65F515D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Alerts, logs, and network activity records should be presented in a format that is easy to read and interpret.</w:t>
      </w:r>
    </w:p>
    <w:p w14:paraId="09CFE80B">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Scalability Requirements</w:t>
      </w:r>
    </w:p>
    <w:p w14:paraId="49DA846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Scalability refers to the ability of the system to accommodate future growth.</w:t>
      </w:r>
    </w:p>
    <w:p w14:paraId="37D2DBE3">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Additional Device Support</w:t>
      </w:r>
    </w:p>
    <w:p w14:paraId="7206E52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should be capable of handling additional network devices as the organization expands.</w:t>
      </w:r>
    </w:p>
    <w:p w14:paraId="4F00CF73">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Future Feature Expansion</w:t>
      </w:r>
    </w:p>
    <w:p w14:paraId="0522026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architecture should allow future enhancements such as advanced threat detection, improved reporting features, and additional monitoring capabilities.</w:t>
      </w:r>
    </w:p>
    <w:p w14:paraId="09A08D6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Database Expansion</w:t>
      </w:r>
    </w:p>
    <w:p w14:paraId="45C9BF9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structure should support the storage of increasing amounts of monitoring data without affecting system performance.</w:t>
      </w:r>
    </w:p>
    <w:p w14:paraId="0435EB0F">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Tools and Technologies Used</w:t>
      </w:r>
    </w:p>
    <w:p w14:paraId="6EB95FC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development of the Automated Network Threat Detection and Management System required the use of various software tools, programming technologies, and development environments. These technologies were selected based on their functionality, reliability, ease of use, and suitability for network monitoring applications.</w:t>
      </w:r>
    </w:p>
    <w:p w14:paraId="7ABC1927">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Python</w:t>
      </w:r>
    </w:p>
    <w:p w14:paraId="104E42E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served as the primary programming language used in the development of the proposed system.</w:t>
      </w:r>
    </w:p>
    <w:p w14:paraId="4CC2B15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is a high-level, interpreted programming language known for its simplicity, flexibility, and extensive library support. It is widely used in software development, cybersecurity, data analysis, automation, and network programming.</w:t>
      </w:r>
    </w:p>
    <w:p w14:paraId="71B6227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Features of Python</w:t>
      </w:r>
    </w:p>
    <w:p w14:paraId="48073A03">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Simple and readable syntax</w:t>
      </w:r>
    </w:p>
    <w:p w14:paraId="191392C3">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Cross-platform compatibility</w:t>
      </w:r>
    </w:p>
    <w:p w14:paraId="5C105032">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Extensive library ecosystem</w:t>
      </w:r>
    </w:p>
    <w:p w14:paraId="47AAB8E7">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Strong community support</w:t>
      </w:r>
    </w:p>
    <w:p w14:paraId="1AFAFC62">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Rapid development capabilities</w:t>
      </w:r>
    </w:p>
    <w:p w14:paraId="049AD18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Advantages of Python</w:t>
      </w:r>
    </w:p>
    <w:p w14:paraId="7852889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enables developers to create complex applications with relatively fewer lines of code. It also provides powerful libraries that support network monitoring and packet analysis.</w:t>
      </w:r>
    </w:p>
    <w:p w14:paraId="011E81E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Reason for Selection</w:t>
      </w:r>
    </w:p>
    <w:p w14:paraId="74A11F8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Python was selected because it integrates effectively with Scapy and Flask, making it ideal for developing network monitoring and web-based applications.</w:t>
      </w:r>
    </w:p>
    <w:p w14:paraId="26C0FE5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Scapy</w:t>
      </w:r>
    </w:p>
    <w:p w14:paraId="428A0B8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is a powerful packet manipulation and network analysis library developed for Python.</w:t>
      </w:r>
    </w:p>
    <w:p w14:paraId="3705956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It enables developers to capture, inspect, modify, and analyze network packets in real time.</w:t>
      </w:r>
    </w:p>
    <w:p w14:paraId="0014915E">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Packet Capture</w:t>
      </w:r>
    </w:p>
    <w:p w14:paraId="3359D22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allows the system to monitor network traffic by capturing packets transmitted between connected devices.</w:t>
      </w:r>
    </w:p>
    <w:p w14:paraId="146152E7">
      <w:pPr>
        <w:pStyle w:val="4"/>
        <w:spacing w:line="480" w:lineRule="auto"/>
        <w:rPr>
          <w:rFonts w:hint="default" w:ascii="Courier New" w:hAnsi="Courier New" w:cs="Courier New"/>
          <w:sz w:val="24"/>
          <w:szCs w:val="24"/>
        </w:rPr>
      </w:pPr>
    </w:p>
    <w:p w14:paraId="7A7567BA">
      <w:pPr>
        <w:pStyle w:val="4"/>
        <w:spacing w:line="480" w:lineRule="auto"/>
        <w:rPr>
          <w:rFonts w:hint="default" w:ascii="Courier New" w:hAnsi="Courier New" w:cs="Courier New"/>
          <w:sz w:val="24"/>
          <w:szCs w:val="24"/>
        </w:rPr>
      </w:pPr>
    </w:p>
    <w:p w14:paraId="68A5701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Packet Analysis</w:t>
      </w:r>
    </w:p>
    <w:p w14:paraId="14CFB29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library provides tools for examining packet contents, communication protocols, source addresses, and destination addresses.</w:t>
      </w:r>
    </w:p>
    <w:p w14:paraId="362E0473">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Threat Detection</w:t>
      </w:r>
    </w:p>
    <w:p w14:paraId="35FEBE1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Through packet analysis, Scapy enables the system to identify unusual traffic behavior and suspicious network activities that may indicate security threats.</w:t>
      </w:r>
    </w:p>
    <w:p w14:paraId="2175F66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Reason for Selection</w:t>
      </w:r>
    </w:p>
    <w:p w14:paraId="4750B3A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was selected because it provides comprehensive packet monitoring capabilities and integrates seamlessly with Python-based applications.</w:t>
      </w:r>
    </w:p>
    <w:p w14:paraId="0D712FF8">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Flask</w:t>
      </w:r>
    </w:p>
    <w:p w14:paraId="3431DBF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Flask is a lightweight web application framework developed using Python.</w:t>
      </w:r>
    </w:p>
    <w:p w14:paraId="3C7E632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framework is used to create the web-based dashboard that serves as the user interface of the system.</w:t>
      </w:r>
    </w:p>
    <w:p w14:paraId="509449D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Dashboard Development</w:t>
      </w:r>
    </w:p>
    <w:p w14:paraId="5F1BDCD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Flask provides the necessary tools for building dynamic web pages and displaying monitoring information.</w:t>
      </w:r>
    </w:p>
    <w:p w14:paraId="54BA447D">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Web Interface</w:t>
      </w:r>
    </w:p>
    <w:p w14:paraId="72C0B81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allows administrators to access alerts, logs, and monitoring information through a standard web browser.</w:t>
      </w:r>
    </w:p>
    <w:p w14:paraId="57D7A97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Reason for Selection</w:t>
      </w:r>
    </w:p>
    <w:p w14:paraId="33D569E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Flask was selected because of its simplicity, flexibility, and compatibility with Python applications.</w:t>
      </w:r>
    </w:p>
    <w:p w14:paraId="21D58723">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SQLite / MySQL</w:t>
      </w:r>
    </w:p>
    <w:p w14:paraId="3B6F74E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utilizes a database management system to store monitoring records and threat information.</w:t>
      </w:r>
    </w:p>
    <w:p w14:paraId="1C8A5280">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 Storage</w:t>
      </w:r>
    </w:p>
    <w:p w14:paraId="2AF6DD3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stores captured monitoring logs, generated alerts, threat details, and user information.</w:t>
      </w:r>
    </w:p>
    <w:p w14:paraId="6EBC9005">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Log Management</w:t>
      </w:r>
    </w:p>
    <w:p w14:paraId="27E1C0C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Administrators can retrieve and review stored records for future analysis and reporting purposes.</w:t>
      </w:r>
    </w:p>
    <w:p w14:paraId="77D915E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Reason for Selection</w:t>
      </w:r>
    </w:p>
    <w:p w14:paraId="2171E73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SQLite and MySQL provide reliable data storage solutions and are widely used in web-based applications.</w:t>
      </w:r>
    </w:p>
    <w:p w14:paraId="111F49CB">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Visual Studio Code</w:t>
      </w:r>
    </w:p>
    <w:p w14:paraId="2DE320D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Visual Studio Code served as the primary Integrated Development Environment (IDE) during system development.</w:t>
      </w:r>
    </w:p>
    <w:p w14:paraId="11A2ADF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Development Environment</w:t>
      </w:r>
    </w:p>
    <w:p w14:paraId="0703F5F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It provides tools for writing, debugging, testing, and managing source code efficiently.</w:t>
      </w:r>
    </w:p>
    <w:p w14:paraId="5E86F60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Features</w:t>
      </w:r>
    </w:p>
    <w:p w14:paraId="74B87B28">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Syntax highlighting</w:t>
      </w:r>
    </w:p>
    <w:p w14:paraId="27F625C1">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Code completion</w:t>
      </w:r>
    </w:p>
    <w:p w14:paraId="6139384D">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Debugging tools</w:t>
      </w:r>
    </w:p>
    <w:p w14:paraId="6F5EF2FD">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Extension support</w:t>
      </w:r>
    </w:p>
    <w:p w14:paraId="5C0B9028">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Version control integration</w:t>
      </w:r>
    </w:p>
    <w:p w14:paraId="67FC24A7">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Reason for Selection</w:t>
      </w:r>
    </w:p>
    <w:p w14:paraId="2A6D7F9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Visual Studio Code offers a lightweight and efficient development environment suitable for Python and Flask-based projects.</w:t>
      </w:r>
    </w:p>
    <w:p w14:paraId="6C8EB438">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Web Browser</w:t>
      </w:r>
    </w:p>
    <w:p w14:paraId="554DBE6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web browser serves as the primary access platform for the monitoring dashboard.</w:t>
      </w:r>
    </w:p>
    <w:p w14:paraId="2FF96490">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User Access</w:t>
      </w:r>
    </w:p>
    <w:p w14:paraId="40F2F74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Administrators can access the dashboard through browsers such as Google Chrome, Microsoft Edge, or Mozilla Firefox.</w:t>
      </w:r>
    </w:p>
    <w:p w14:paraId="6BAC6A78">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Monitoring Accessibility</w:t>
      </w:r>
    </w:p>
    <w:p w14:paraId="4F1B69F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browser allows users to view alerts, logs, reports, and network activity information without installing additional software.</w:t>
      </w:r>
    </w:p>
    <w:p w14:paraId="6A803680">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Reason for Selection</w:t>
      </w:r>
    </w:p>
    <w:p w14:paraId="010D4A6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Web browsers provide a convenient and widely available method for accessing monitoring information across devices connected to the network.</w:t>
      </w:r>
    </w:p>
    <w:p w14:paraId="5B48817A">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3.7 Database Design</w:t>
      </w:r>
    </w:p>
    <w:p w14:paraId="685BD0AE">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Database Description</w:t>
      </w:r>
    </w:p>
    <w:p w14:paraId="1AD7080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database is an essential component of the proposed Automated Network Threat Detection and Management System. It serves as the central repository for storing, managing, and retrieving monitoring records, alert information, and administrator data. The database enables the system to maintain historical records of network activities and detected threats, allowing administrators to review previous incidents and generate reports when necessary.</w:t>
      </w:r>
    </w:p>
    <w:p w14:paraId="2AD7396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developed system utilized a relational database structure consisting of two primary tables: the Admin Table and the NetworkAlert Table.</w:t>
      </w:r>
    </w:p>
    <w:p w14:paraId="7F9F0E55">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Admin Table</w:t>
      </w:r>
    </w:p>
    <w:p w14:paraId="3F48013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Admin Table stores administrator account information used to access the monitoring dashboard.</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327"/>
        <w:gridCol w:w="4318"/>
      </w:tblGrid>
      <w:tr w14:paraId="68D5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76552ED1">
            <w:pPr>
              <w:pStyle w:val="85"/>
              <w:widowControl/>
              <w:spacing w:line="480" w:lineRule="auto"/>
              <w:jc w:val="center"/>
              <w:rPr>
                <w:rFonts w:hint="default" w:ascii="Courier New" w:hAnsi="Courier New" w:cs="Courier New"/>
              </w:rPr>
            </w:pPr>
            <w:r>
              <w:rPr>
                <w:rFonts w:hint="default" w:ascii="Times New Roman" w:hAnsi="Times New Roman" w:cs="Courier New"/>
                <w:b/>
                <w:bCs/>
                <w:sz w:val="16"/>
              </w:rPr>
              <w:t>Field Name</w:t>
            </w:r>
          </w:p>
        </w:tc>
        <w:tc>
          <w:tcPr>
            <w:tcW w:w="4428" w:type="dxa"/>
          </w:tcPr>
          <w:p w14:paraId="39E22F5B">
            <w:pPr>
              <w:pStyle w:val="85"/>
              <w:widowControl/>
              <w:spacing w:line="480" w:lineRule="auto"/>
              <w:jc w:val="center"/>
              <w:rPr>
                <w:rFonts w:hint="default" w:ascii="Courier New" w:hAnsi="Courier New" w:cs="Courier New"/>
              </w:rPr>
            </w:pPr>
            <w:r>
              <w:rPr>
                <w:rFonts w:hint="default" w:ascii="Times New Roman" w:hAnsi="Times New Roman" w:cs="Courier New"/>
                <w:b/>
                <w:bCs/>
                <w:sz w:val="16"/>
              </w:rPr>
              <w:t>Data Type</w:t>
            </w:r>
          </w:p>
        </w:tc>
      </w:tr>
      <w:tr w14:paraId="5B9B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731DB7E6">
            <w:pPr>
              <w:pStyle w:val="85"/>
              <w:widowControl/>
              <w:spacing w:line="480" w:lineRule="auto"/>
              <w:jc w:val="center"/>
              <w:rPr>
                <w:rFonts w:hint="default" w:ascii="Courier New" w:hAnsi="Courier New" w:cs="Courier New"/>
              </w:rPr>
            </w:pPr>
            <w:r>
              <w:rPr>
                <w:rFonts w:hint="default" w:ascii="Times New Roman" w:hAnsi="Times New Roman" w:cs="Courier New"/>
                <w:sz w:val="16"/>
              </w:rPr>
              <w:t>Admin ID</w:t>
            </w:r>
          </w:p>
        </w:tc>
        <w:tc>
          <w:tcPr>
            <w:tcW w:w="4428" w:type="dxa"/>
          </w:tcPr>
          <w:p w14:paraId="57F81E73">
            <w:pPr>
              <w:pStyle w:val="85"/>
              <w:widowControl/>
              <w:spacing w:line="480" w:lineRule="auto"/>
              <w:jc w:val="center"/>
              <w:rPr>
                <w:rFonts w:hint="default" w:ascii="Courier New" w:hAnsi="Courier New" w:cs="Courier New"/>
              </w:rPr>
            </w:pPr>
            <w:r>
              <w:rPr>
                <w:rFonts w:hint="default" w:ascii="Times New Roman" w:hAnsi="Times New Roman" w:cs="Courier New"/>
                <w:sz w:val="16"/>
              </w:rPr>
              <w:t>Integer</w:t>
            </w:r>
          </w:p>
        </w:tc>
      </w:tr>
      <w:tr w14:paraId="786E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6DD8D17D">
            <w:pPr>
              <w:pStyle w:val="85"/>
              <w:widowControl/>
              <w:spacing w:line="480" w:lineRule="auto"/>
              <w:jc w:val="center"/>
              <w:rPr>
                <w:rFonts w:hint="default" w:ascii="Courier New" w:hAnsi="Courier New" w:cs="Courier New"/>
              </w:rPr>
            </w:pPr>
            <w:r>
              <w:rPr>
                <w:rFonts w:hint="default" w:ascii="Times New Roman" w:hAnsi="Times New Roman" w:cs="Courier New"/>
                <w:sz w:val="16"/>
              </w:rPr>
              <w:t>Ussername</w:t>
            </w:r>
          </w:p>
        </w:tc>
        <w:tc>
          <w:tcPr>
            <w:tcW w:w="4428" w:type="dxa"/>
          </w:tcPr>
          <w:p w14:paraId="51F2F10B">
            <w:pPr>
              <w:pStyle w:val="85"/>
              <w:widowControl/>
              <w:spacing w:line="480" w:lineRule="auto"/>
              <w:jc w:val="center"/>
              <w:rPr>
                <w:rFonts w:hint="default" w:ascii="Courier New" w:hAnsi="Courier New" w:cs="Courier New"/>
              </w:rPr>
            </w:pPr>
            <w:r>
              <w:rPr>
                <w:rFonts w:hint="default" w:ascii="Times New Roman" w:hAnsi="Times New Roman" w:cs="Courier New"/>
                <w:sz w:val="16"/>
              </w:rPr>
              <w:t>Varchar</w:t>
            </w:r>
          </w:p>
        </w:tc>
      </w:tr>
      <w:tr w14:paraId="2C39E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5E8587E7">
            <w:pPr>
              <w:pStyle w:val="85"/>
              <w:widowControl/>
              <w:spacing w:line="480" w:lineRule="auto"/>
              <w:jc w:val="center"/>
              <w:rPr>
                <w:rFonts w:hint="default" w:ascii="Courier New" w:hAnsi="Courier New" w:cs="Courier New"/>
              </w:rPr>
            </w:pPr>
            <w:r>
              <w:rPr>
                <w:rFonts w:hint="default" w:ascii="Times New Roman" w:hAnsi="Times New Roman" w:cs="Courier New"/>
                <w:sz w:val="16"/>
              </w:rPr>
              <w:t>Password</w:t>
            </w:r>
          </w:p>
        </w:tc>
        <w:tc>
          <w:tcPr>
            <w:tcW w:w="4428" w:type="dxa"/>
          </w:tcPr>
          <w:p w14:paraId="1CDB9DA5">
            <w:pPr>
              <w:pStyle w:val="85"/>
              <w:widowControl/>
              <w:spacing w:line="480" w:lineRule="auto"/>
              <w:jc w:val="center"/>
              <w:rPr>
                <w:rFonts w:hint="default" w:ascii="Courier New" w:hAnsi="Courier New" w:cs="Courier New"/>
              </w:rPr>
            </w:pPr>
            <w:r>
              <w:rPr>
                <w:rFonts w:hint="default" w:ascii="Times New Roman" w:hAnsi="Times New Roman" w:cs="Courier New"/>
                <w:sz w:val="16"/>
              </w:rPr>
              <w:t>Varchar</w:t>
            </w:r>
          </w:p>
        </w:tc>
      </w:tr>
    </w:tbl>
    <w:p w14:paraId="2464A79F">
      <w:pPr>
        <w:pStyle w:val="5"/>
        <w:spacing w:line="240" w:lineRule="auto" w:after="40"/>
        <w:rPr>
          <w:rFonts w:hint="default" w:ascii="Courier New" w:hAnsi="Courier New" w:cs="Courier New"/>
        </w:rPr>
      </w:pPr>
      <w:r>
        <w:rPr>
          <w:rFonts w:hint="default" w:ascii="Times New Roman" w:hAnsi="Times New Roman" w:cs="Courier New" w:eastAsia="Times New Roman"/>
          <w:sz w:val="20"/>
        </w:rPr>
        <w:t>Purpose of the Admin Table</w:t>
      </w:r>
    </w:p>
    <w:p w14:paraId="6FDA4E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Admin Table is responsible for managing user authentication and access control within the system. Only authorized administrators are allowed to access monitoring records, review alerts, and manage system data.</w:t>
      </w:r>
    </w:p>
    <w:p w14:paraId="5FEF9FE2">
      <w:pPr>
        <w:pStyle w:val="5"/>
        <w:spacing w:line="240" w:lineRule="auto" w:after="40"/>
        <w:rPr>
          <w:rFonts w:hint="default" w:ascii="Courier New" w:hAnsi="Courier New" w:cs="Courier New"/>
        </w:rPr>
      </w:pPr>
      <w:r>
        <w:rPr>
          <w:rFonts w:hint="default" w:ascii="Times New Roman" w:hAnsi="Times New Roman" w:cs="Courier New" w:eastAsia="Times New Roman"/>
          <w:sz w:val="20"/>
        </w:rPr>
        <w:t>Description of Fields</w:t>
      </w:r>
    </w:p>
    <w:p w14:paraId="4A174FEE">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AdminID</w:t>
      </w:r>
      <w:r>
        <w:rPr>
          <w:rFonts w:hint="default" w:ascii="Times New Roman" w:hAnsi="Times New Roman" w:cs="Courier New" w:eastAsia="Times New Roman"/>
          <w:sz w:val="20"/>
        </w:rPr>
        <w:t xml:space="preserve"> – A unique identifier assigned to each administrator account. It serves as the primary key of the table.</w:t>
      </w:r>
    </w:p>
    <w:p w14:paraId="1C1C17CF">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Username</w:t>
      </w:r>
      <w:r>
        <w:rPr>
          <w:rFonts w:hint="default" w:ascii="Times New Roman" w:hAnsi="Times New Roman" w:cs="Courier New" w:eastAsia="Times New Roman"/>
          <w:sz w:val="20"/>
        </w:rPr>
        <w:t xml:space="preserve"> – Stores the administrator's login username.</w:t>
      </w:r>
    </w:p>
    <w:p w14:paraId="75F82A8A">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Password</w:t>
      </w:r>
      <w:r>
        <w:rPr>
          <w:rFonts w:hint="default" w:ascii="Times New Roman" w:hAnsi="Times New Roman" w:cs="Courier New" w:eastAsia="Times New Roman"/>
          <w:sz w:val="20"/>
        </w:rPr>
        <w:t xml:space="preserve"> – Stores the administrator's encrypted password used for authentication purposes.</w:t>
      </w:r>
    </w:p>
    <w:p w14:paraId="48B43AB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Admin Table ensures that monitoring information remains accessible only to authorized personnel.</w:t>
      </w:r>
    </w:p>
    <w:p w14:paraId="04550EC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NetworkAlert Table</w:t>
      </w:r>
    </w:p>
    <w:p w14:paraId="23BEB4A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NetworkAlert Table stores all detected threats and suspicious activities identified during network monitoring.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327"/>
        <w:gridCol w:w="4318"/>
      </w:tblGrid>
      <w:tr w14:paraId="2D82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3A919D90">
            <w:pPr>
              <w:pStyle w:val="85"/>
              <w:widowControl/>
              <w:spacing w:line="480" w:lineRule="auto"/>
              <w:jc w:val="center"/>
              <w:rPr>
                <w:rFonts w:hint="default" w:ascii="Courier New" w:hAnsi="Courier New" w:cs="Courier New"/>
                <w:b/>
                <w:bCs/>
              </w:rPr>
            </w:pPr>
            <w:r>
              <w:rPr>
                <w:rFonts w:hint="default" w:ascii="Times New Roman" w:hAnsi="Times New Roman" w:cs="Courier New"/>
                <w:b/>
                <w:bCs/>
                <w:sz w:val="16"/>
              </w:rPr>
              <w:t>Field Name</w:t>
            </w:r>
          </w:p>
        </w:tc>
        <w:tc>
          <w:tcPr>
            <w:tcW w:w="4428" w:type="dxa"/>
          </w:tcPr>
          <w:p w14:paraId="3CD485E6">
            <w:pPr>
              <w:pStyle w:val="85"/>
              <w:widowControl/>
              <w:spacing w:line="480" w:lineRule="auto"/>
              <w:jc w:val="center"/>
              <w:rPr>
                <w:rFonts w:hint="default" w:ascii="Courier New" w:hAnsi="Courier New" w:cs="Courier New"/>
                <w:b/>
                <w:bCs/>
              </w:rPr>
            </w:pPr>
            <w:r>
              <w:rPr>
                <w:rFonts w:hint="default" w:ascii="Times New Roman" w:hAnsi="Times New Roman" w:cs="Courier New"/>
                <w:b/>
                <w:bCs/>
                <w:sz w:val="16"/>
              </w:rPr>
              <w:t>Data Type</w:t>
            </w:r>
          </w:p>
        </w:tc>
      </w:tr>
      <w:tr w14:paraId="32AC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7D96456C">
            <w:pPr>
              <w:pStyle w:val="85"/>
              <w:widowControl/>
              <w:spacing w:line="480" w:lineRule="auto"/>
              <w:jc w:val="center"/>
              <w:rPr>
                <w:rFonts w:hint="default" w:ascii="Courier New" w:hAnsi="Courier New" w:cs="Courier New"/>
              </w:rPr>
            </w:pPr>
            <w:r>
              <w:rPr>
                <w:rFonts w:hint="default" w:ascii="Times New Roman" w:hAnsi="Times New Roman" w:cs="Courier New"/>
                <w:sz w:val="16"/>
              </w:rPr>
              <w:t>AlertID</w:t>
            </w:r>
          </w:p>
        </w:tc>
        <w:tc>
          <w:tcPr>
            <w:tcW w:w="4428" w:type="dxa"/>
          </w:tcPr>
          <w:p w14:paraId="7C42823E">
            <w:pPr>
              <w:pStyle w:val="85"/>
              <w:widowControl/>
              <w:spacing w:line="480" w:lineRule="auto"/>
              <w:jc w:val="center"/>
              <w:rPr>
                <w:rFonts w:hint="default" w:ascii="Courier New" w:hAnsi="Courier New" w:cs="Courier New"/>
              </w:rPr>
            </w:pPr>
            <w:r>
              <w:rPr>
                <w:rFonts w:hint="default" w:ascii="Times New Roman" w:hAnsi="Times New Roman" w:cs="Courier New"/>
                <w:sz w:val="16"/>
              </w:rPr>
              <w:t>Integer</w:t>
            </w:r>
          </w:p>
        </w:tc>
      </w:tr>
      <w:tr w14:paraId="3A77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335783A5">
            <w:pPr>
              <w:pStyle w:val="85"/>
              <w:widowControl/>
              <w:spacing w:line="480" w:lineRule="auto"/>
              <w:jc w:val="center"/>
              <w:rPr>
                <w:rFonts w:hint="default" w:ascii="Courier New" w:hAnsi="Courier New" w:cs="Courier New"/>
              </w:rPr>
            </w:pPr>
            <w:r>
              <w:rPr>
                <w:rFonts w:hint="default" w:ascii="Times New Roman" w:hAnsi="Times New Roman" w:cs="Courier New"/>
                <w:sz w:val="16"/>
              </w:rPr>
              <w:t>AlertType</w:t>
            </w:r>
          </w:p>
        </w:tc>
        <w:tc>
          <w:tcPr>
            <w:tcW w:w="4428" w:type="dxa"/>
          </w:tcPr>
          <w:p w14:paraId="53F08A1B">
            <w:pPr>
              <w:pStyle w:val="85"/>
              <w:widowControl/>
              <w:spacing w:line="480" w:lineRule="auto"/>
              <w:jc w:val="center"/>
              <w:rPr>
                <w:rFonts w:hint="default" w:ascii="Courier New" w:hAnsi="Courier New" w:cs="Courier New"/>
              </w:rPr>
            </w:pPr>
            <w:r>
              <w:rPr>
                <w:rFonts w:hint="default" w:ascii="Times New Roman" w:hAnsi="Times New Roman" w:cs="Courier New"/>
                <w:sz w:val="16"/>
              </w:rPr>
              <w:t>Varchar</w:t>
            </w:r>
          </w:p>
        </w:tc>
      </w:tr>
      <w:tr w14:paraId="38D2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6E649819">
            <w:pPr>
              <w:pStyle w:val="85"/>
              <w:widowControl/>
              <w:spacing w:line="480" w:lineRule="auto"/>
              <w:jc w:val="center"/>
              <w:rPr>
                <w:rFonts w:hint="default" w:ascii="Courier New" w:hAnsi="Courier New" w:cs="Courier New"/>
              </w:rPr>
            </w:pPr>
            <w:r>
              <w:rPr>
                <w:rFonts w:hint="default" w:ascii="Times New Roman" w:hAnsi="Times New Roman" w:cs="Courier New"/>
                <w:sz w:val="16"/>
              </w:rPr>
              <w:t>SourceIP</w:t>
            </w:r>
          </w:p>
        </w:tc>
        <w:tc>
          <w:tcPr>
            <w:tcW w:w="4428" w:type="dxa"/>
          </w:tcPr>
          <w:p w14:paraId="609333AE">
            <w:pPr>
              <w:pStyle w:val="85"/>
              <w:widowControl/>
              <w:spacing w:line="480" w:lineRule="auto"/>
              <w:jc w:val="center"/>
              <w:rPr>
                <w:rFonts w:hint="default" w:ascii="Courier New" w:hAnsi="Courier New" w:cs="Courier New"/>
              </w:rPr>
            </w:pPr>
            <w:r>
              <w:rPr>
                <w:rFonts w:hint="default" w:ascii="Times New Roman" w:hAnsi="Times New Roman" w:cs="Courier New"/>
                <w:sz w:val="16"/>
              </w:rPr>
              <w:t>Varchar</w:t>
            </w:r>
          </w:p>
        </w:tc>
      </w:tr>
      <w:tr w14:paraId="262F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705A7B01">
            <w:pPr>
              <w:pStyle w:val="85"/>
              <w:widowControl/>
              <w:spacing w:line="480" w:lineRule="auto"/>
              <w:jc w:val="center"/>
              <w:rPr>
                <w:rFonts w:hint="default" w:ascii="Courier New" w:hAnsi="Courier New" w:cs="Courier New"/>
              </w:rPr>
            </w:pPr>
            <w:r>
              <w:rPr>
                <w:rFonts w:hint="default" w:ascii="Times New Roman" w:hAnsi="Times New Roman" w:cs="Courier New"/>
                <w:sz w:val="16"/>
              </w:rPr>
              <w:t>Details</w:t>
            </w:r>
          </w:p>
        </w:tc>
        <w:tc>
          <w:tcPr>
            <w:tcW w:w="4428" w:type="dxa"/>
          </w:tcPr>
          <w:p w14:paraId="231A11FC">
            <w:pPr>
              <w:pStyle w:val="85"/>
              <w:widowControl/>
              <w:spacing w:line="480" w:lineRule="auto"/>
              <w:jc w:val="center"/>
              <w:rPr>
                <w:rFonts w:hint="default" w:ascii="Courier New" w:hAnsi="Courier New" w:cs="Courier New"/>
              </w:rPr>
            </w:pPr>
            <w:r>
              <w:rPr>
                <w:rFonts w:hint="default" w:ascii="Times New Roman" w:hAnsi="Times New Roman" w:cs="Courier New"/>
                <w:sz w:val="16"/>
              </w:rPr>
              <w:t>Text</w:t>
            </w:r>
          </w:p>
        </w:tc>
      </w:tr>
      <w:tr w14:paraId="691E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428" w:type="dxa"/>
          </w:tcPr>
          <w:p w14:paraId="6F59505B">
            <w:pPr>
              <w:pStyle w:val="85"/>
              <w:widowControl/>
              <w:spacing w:line="480" w:lineRule="auto"/>
              <w:jc w:val="center"/>
              <w:rPr>
                <w:rFonts w:hint="default" w:ascii="Courier New" w:hAnsi="Courier New" w:cs="Courier New"/>
              </w:rPr>
            </w:pPr>
            <w:r>
              <w:rPr>
                <w:rFonts w:hint="default" w:ascii="Times New Roman" w:hAnsi="Times New Roman" w:cs="Courier New"/>
                <w:sz w:val="16"/>
              </w:rPr>
              <w:t>Timestamp</w:t>
            </w:r>
          </w:p>
        </w:tc>
        <w:tc>
          <w:tcPr>
            <w:tcW w:w="4428" w:type="dxa"/>
          </w:tcPr>
          <w:p w14:paraId="5CA0877A">
            <w:pPr>
              <w:pStyle w:val="85"/>
              <w:widowControl/>
              <w:spacing w:line="480" w:lineRule="auto"/>
              <w:jc w:val="center"/>
              <w:rPr>
                <w:rFonts w:hint="default" w:ascii="Courier New" w:hAnsi="Courier New" w:cs="Courier New"/>
              </w:rPr>
            </w:pPr>
            <w:r>
              <w:rPr>
                <w:rFonts w:hint="default" w:ascii="Times New Roman" w:hAnsi="Times New Roman" w:cs="Courier New"/>
                <w:sz w:val="16"/>
              </w:rPr>
              <w:t>Date Time</w:t>
            </w:r>
          </w:p>
        </w:tc>
      </w:tr>
    </w:tbl>
    <w:p w14:paraId="37377535">
      <w:pPr>
        <w:pStyle w:val="5"/>
        <w:spacing w:line="240" w:lineRule="auto" w:after="40"/>
        <w:rPr>
          <w:rFonts w:hint="default" w:ascii="Courier New" w:hAnsi="Courier New" w:cs="Courier New"/>
        </w:rPr>
      </w:pPr>
      <w:r>
        <w:rPr>
          <w:rFonts w:hint="default" w:ascii="Times New Roman" w:hAnsi="Times New Roman" w:cs="Courier New" w:eastAsia="Times New Roman"/>
          <w:sz w:val="20"/>
        </w:rPr>
        <w:t>Purpose of the NetworkAlert Table</w:t>
      </w:r>
    </w:p>
    <w:p w14:paraId="399C2E2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NetworkAlert Table functions as the primary repository for monitoring records and threat information. Every suspicious activity detected by the system is recorded in this table for future analysis and reporting.</w:t>
      </w:r>
    </w:p>
    <w:p w14:paraId="4D98E62C">
      <w:pPr>
        <w:pStyle w:val="5"/>
        <w:spacing w:line="240" w:lineRule="auto" w:after="40"/>
        <w:rPr>
          <w:rFonts w:hint="default" w:ascii="Courier New" w:hAnsi="Courier New" w:cs="Courier New"/>
        </w:rPr>
      </w:pPr>
      <w:r>
        <w:rPr>
          <w:rFonts w:hint="default" w:ascii="Times New Roman" w:hAnsi="Times New Roman" w:cs="Courier New" w:eastAsia="Times New Roman"/>
          <w:sz w:val="20"/>
        </w:rPr>
        <w:t>Description of Fields</w:t>
      </w:r>
    </w:p>
    <w:p w14:paraId="55A87F57">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AlertID</w:t>
      </w:r>
      <w:r>
        <w:rPr>
          <w:rFonts w:hint="default" w:ascii="Times New Roman" w:hAnsi="Times New Roman" w:cs="Courier New" w:eastAsia="Times New Roman"/>
          <w:sz w:val="20"/>
        </w:rPr>
        <w:t xml:space="preserve"> – A unique identifier assigned to each detected alert.</w:t>
      </w:r>
    </w:p>
    <w:p w14:paraId="3389A68F">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AlertType</w:t>
      </w:r>
      <w:r>
        <w:rPr>
          <w:rFonts w:hint="default" w:ascii="Times New Roman" w:hAnsi="Times New Roman" w:cs="Courier New" w:eastAsia="Times New Roman"/>
          <w:sz w:val="20"/>
        </w:rPr>
        <w:t xml:space="preserve"> – Indicates the type of suspicious activity detected by the system.</w:t>
      </w:r>
    </w:p>
    <w:p w14:paraId="1C384856">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SourceIP</w:t>
      </w:r>
      <w:r>
        <w:rPr>
          <w:rFonts w:hint="default" w:ascii="Times New Roman" w:hAnsi="Times New Roman" w:cs="Courier New" w:eastAsia="Times New Roman"/>
          <w:sz w:val="20"/>
        </w:rPr>
        <w:t xml:space="preserve"> – Stores the IP address associated with the detected activity.</w:t>
      </w:r>
    </w:p>
    <w:p w14:paraId="542776F6">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Details</w:t>
      </w:r>
      <w:r>
        <w:rPr>
          <w:rFonts w:hint="default" w:ascii="Times New Roman" w:hAnsi="Times New Roman" w:cs="Courier New" w:eastAsia="Times New Roman"/>
          <w:sz w:val="20"/>
        </w:rPr>
        <w:t xml:space="preserve"> – Contains additional information describing the alert and detected behavior.</w:t>
      </w:r>
    </w:p>
    <w:p w14:paraId="12DA7E24">
      <w:pPr>
        <w:pStyle w:val="85"/>
        <w:spacing w:line="240" w:lineRule="auto" w:after="40"/>
        <w:rPr>
          <w:rFonts w:hint="default" w:ascii="Courier New" w:hAnsi="Courier New" w:cs="Courier New"/>
        </w:rPr>
      </w:pPr>
      <w:r>
        <w:rPr>
          <w:rStyle w:val="92"/>
          <w:rFonts w:hint="default" w:ascii="Times New Roman" w:hAnsi="Times New Roman" w:cs="Courier New" w:eastAsia="Times New Roman"/>
          <w:sz w:val="20"/>
        </w:rPr>
        <w:t>Timestamp</w:t>
      </w:r>
      <w:r>
        <w:rPr>
          <w:rFonts w:hint="default" w:ascii="Times New Roman" w:hAnsi="Times New Roman" w:cs="Courier New" w:eastAsia="Times New Roman"/>
          <w:sz w:val="20"/>
        </w:rPr>
        <w:t xml:space="preserve"> – Records the date and time when the suspicious activity was detected.</w:t>
      </w:r>
    </w:p>
    <w:p w14:paraId="5E5774A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table enables administrators to review historical threat records, investigate incidents, and generate monitoring reports.</w:t>
      </w:r>
    </w:p>
    <w:p w14:paraId="5834F2ED">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Data Gathering Techniques</w:t>
      </w:r>
    </w:p>
    <w:p w14:paraId="52E6146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researchers employed several data gathering techniques to collect information relevant to the development of the proposed Automated Network Threat Detection and Management System. These techniques provided valuable insights regarding current network monitoring practices, cybersecurity concerns, and system requirements.</w:t>
      </w:r>
    </w:p>
    <w:p w14:paraId="0BD69B9F">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Observation</w:t>
      </w:r>
    </w:p>
    <w:p w14:paraId="6847F5B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Observation was conducted to understand how network activities are monitored within small business environments. The researchers examined the existing processes used to manage connected devices, monitor traffic, and respond to network-related issues.</w:t>
      </w:r>
    </w:p>
    <w:p w14:paraId="103F203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Through observation, the researchers identified several challenges, including the absence of centralized monitoring tools, limited visibility of network activities, and difficulties in detecting suspicious behavior. The information gathered helped define the requirements of the proposed system and ensured that its features addressed actual user needs.</w:t>
      </w:r>
    </w:p>
    <w:p w14:paraId="579DC9E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Observation also allowed the researchers to study network traffic patterns and understand how users interact with network resources in a typical office environment.</w:t>
      </w:r>
    </w:p>
    <w:p w14:paraId="4EACA9B5">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Interviews</w:t>
      </w:r>
    </w:p>
    <w:p w14:paraId="46F298D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Interviews were conducted to gather information directly from potential users and individuals with knowledge of network management practices.</w:t>
      </w:r>
    </w:p>
    <w:p w14:paraId="0E30AFA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Interview Participants</w:t>
      </w:r>
    </w:p>
    <w:p w14:paraId="143B79BE">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The participants included:</w:t>
      </w:r>
    </w:p>
    <w:p w14:paraId="6D5CDF1E">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Office administrators</w:t>
      </w:r>
    </w:p>
    <w:p w14:paraId="255B247E">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Information technology personnel</w:t>
      </w:r>
    </w:p>
    <w:p w14:paraId="3965F1C3">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Computer users within small business environments</w:t>
      </w:r>
    </w:p>
    <w:p w14:paraId="6E231FC1">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Individuals responsible for network maintenance</w:t>
      </w:r>
    </w:p>
    <w:p w14:paraId="79054B7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interviews focused on identifying common network security concerns, monitoring challenges, and desired system features.</w:t>
      </w:r>
    </w:p>
    <w:p w14:paraId="6503AE5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Questions addressed topics such as:</w:t>
      </w:r>
    </w:p>
    <w:p w14:paraId="2EFE46DC">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Current monitoring practices</w:t>
      </w:r>
    </w:p>
    <w:p w14:paraId="410C92C1">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Common network issues</w:t>
      </w:r>
    </w:p>
    <w:p w14:paraId="3BFF4D0F">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Security concerns</w:t>
      </w:r>
    </w:p>
    <w:p w14:paraId="07CD587E">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Desired alerting features</w:t>
      </w:r>
    </w:p>
    <w:p w14:paraId="48D89D26">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User interface preferences</w:t>
      </w:r>
    </w:p>
    <w:p w14:paraId="6B4EB52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information collected during interviews helped the researchers design a system that aligns with the needs and expectations of potential users.</w:t>
      </w:r>
    </w:p>
    <w:p w14:paraId="332980E2">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Document Analysis</w:t>
      </w:r>
    </w:p>
    <w:p w14:paraId="0C6EA8C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Document analysis was conducted to review existing literature, studies, technical documents, and online resources related to network monitoring and cybersecurity.</w:t>
      </w:r>
    </w:p>
    <w:p w14:paraId="59EBD1F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researchers examined:</w:t>
      </w:r>
    </w:p>
    <w:p w14:paraId="5BE029A7">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Academic journals</w:t>
      </w:r>
    </w:p>
    <w:p w14:paraId="04D9828E">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Research papers</w:t>
      </w:r>
    </w:p>
    <w:p w14:paraId="4CADB4A7">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Books</w:t>
      </w:r>
    </w:p>
    <w:p w14:paraId="19318C3E">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Technical documentation</w:t>
      </w:r>
    </w:p>
    <w:p w14:paraId="1E541040">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Industry publications</w:t>
      </w:r>
    </w:p>
    <w:p w14:paraId="4D3F3C31">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Cybersecurity guidelines</w:t>
      </w:r>
    </w:p>
    <w:p w14:paraId="2FD8B2E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Document analysis provided theoretical foundations and technical knowledge necessary for system development. It also helped identify best practices, common monitoring techniques, and technologies relevant to the study.</w:t>
      </w:r>
    </w:p>
    <w:p w14:paraId="1E4B4AF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findings obtained through document analysis served as supporting references for both system design and implementation.</w:t>
      </w:r>
    </w:p>
    <w:p w14:paraId="481548AC">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3.9 Testing Procedures</w:t>
      </w:r>
    </w:p>
    <w:p w14:paraId="5E13594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Testing is an essential component of software development because it ensures that the system functions correctly and meets user requirements. The proposed system underwent several levels of testing to verify functionality, reliability, and performance.</w:t>
      </w:r>
    </w:p>
    <w:p w14:paraId="0A1FFEE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Unit Testing</w:t>
      </w:r>
    </w:p>
    <w:p w14:paraId="56BFB76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Unit Testing involves evaluating individual system components separately to ensure that each module performs its intended function correctly.</w:t>
      </w:r>
    </w:p>
    <w:p w14:paraId="3EE38E4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Packet Capture Module Testing</w:t>
      </w:r>
    </w:p>
    <w:p w14:paraId="19D629E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packet capture module was tested to verify its ability to capture network packets successfully using Scapy. The researchers ensured that packet data was collected accurately and continuously.</w:t>
      </w:r>
    </w:p>
    <w:p w14:paraId="12F1FB2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Alert Module Testing</w:t>
      </w:r>
    </w:p>
    <w:p w14:paraId="5A971AA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alert module was tested to determine whether alerts were generated correctly when suspicious activities were detected.</w:t>
      </w:r>
    </w:p>
    <w:p w14:paraId="43D6088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Dashboard Module Testing</w:t>
      </w:r>
    </w:p>
    <w:p w14:paraId="43B4DE5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module was evaluated to ensure that monitoring information, logs, and alerts were displayed correctly through the Flask interface.</w:t>
      </w:r>
    </w:p>
    <w:p w14:paraId="5E8073AD">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Database Module Testing</w:t>
      </w:r>
    </w:p>
    <w:p w14:paraId="11D4146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module was tested to verify that records could be stored, retrieved, updated, and managed properly.</w:t>
      </w:r>
    </w:p>
    <w:p w14:paraId="571DE5D5">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Integration Testing</w:t>
      </w:r>
    </w:p>
    <w:p w14:paraId="3740F35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Integration Testing was performed after all individual modules were completed.</w:t>
      </w:r>
    </w:p>
    <w:p w14:paraId="2B0B758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purpose of integration testing was to ensure that different system components interacted properly with one another.</w:t>
      </w:r>
    </w:p>
    <w:p w14:paraId="462AAA9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following interactions were evaluated:</w:t>
      </w:r>
    </w:p>
    <w:p w14:paraId="32F31906">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Packet Capture Module → Threat Detection Module</w:t>
      </w:r>
    </w:p>
    <w:p w14:paraId="23AE301B">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Threat Detection Module → Alert Generation Module</w:t>
      </w:r>
    </w:p>
    <w:p w14:paraId="5956982B">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Alert Module → Database Module</w:t>
      </w:r>
    </w:p>
    <w:p w14:paraId="1DECA4E8">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Database Module → Dashboard Module</w:t>
      </w:r>
    </w:p>
    <w:p w14:paraId="0407287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Successful integration testing confirmed that data flowed correctly throughout the system.</w:t>
      </w:r>
    </w:p>
    <w:p w14:paraId="75E5A7E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System Testing</w:t>
      </w:r>
    </w:p>
    <w:p w14:paraId="1A0F0DB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System Testing evaluates the complete system as a whole.</w:t>
      </w:r>
    </w:p>
    <w:p w14:paraId="436E2D6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objective is to verify that all components work together correctly under actual operating conditions.</w:t>
      </w:r>
    </w:p>
    <w:p w14:paraId="0680427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Areas evaluated during system testing include:</w:t>
      </w:r>
    </w:p>
    <w:p w14:paraId="6C6AABA6">
      <w:pPr>
        <w:pStyle w:val="4"/>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b/>
          <w:sz w:val="20"/>
        </w:rPr>
        <w:t>Network traffic monitoring</w:t>
      </w:r>
    </w:p>
    <w:p w14:paraId="31128A59">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Threat detection functionality</w:t>
      </w:r>
    </w:p>
    <w:p w14:paraId="2DB9F3E8">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Alert generation</w:t>
      </w:r>
    </w:p>
    <w:p w14:paraId="43223567">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Database operations</w:t>
      </w:r>
    </w:p>
    <w:p w14:paraId="0F781F7D">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Dashboard accessibility</w:t>
      </w:r>
    </w:p>
    <w:p w14:paraId="3760F5ED">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Overall system performance</w:t>
      </w:r>
    </w:p>
    <w:p w14:paraId="3128683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System testing helps identify issues that may not appear during unit or integration testing.</w:t>
      </w:r>
    </w:p>
    <w:p w14:paraId="0B6B3C0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User Acceptance Testing (UAT)</w:t>
      </w:r>
    </w:p>
    <w:p w14:paraId="26521B7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User Acceptance Testing was conducted to determine whether the proposed system met the expectations of intended users.</w:t>
      </w:r>
    </w:p>
    <w:p w14:paraId="55F4061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Potential users were asked to evaluate the system based on:</w:t>
      </w:r>
    </w:p>
    <w:p w14:paraId="79A562D1">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Ease of use</w:t>
      </w:r>
    </w:p>
    <w:p w14:paraId="598B3B1B">
      <w:pPr>
        <w:pStyle w:val="4"/>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b/>
          <w:sz w:val="20"/>
        </w:rPr>
        <w:t>Functionality</w:t>
      </w:r>
    </w:p>
    <w:p w14:paraId="2CD4DD45">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User interface design</w:t>
      </w:r>
    </w:p>
    <w:p w14:paraId="09D77CD5">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Monitoring effectiveness</w:t>
      </w:r>
    </w:p>
    <w:p w14:paraId="53F4A432">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Overall satisfaction</w:t>
      </w:r>
    </w:p>
    <w:p w14:paraId="762A913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Participants interacted with the system and provided feedback regarding their experience. The collected responses were used to identify improvements and validate the effectiveness of the system.</w:t>
      </w:r>
    </w:p>
    <w:p w14:paraId="12541E5A">
      <w:pPr>
        <w:pStyle w:val="2"/>
        <w:spacing w:line="480" w:lineRule="auto"/>
        <w:rPr>
          <w:rFonts w:hint="default" w:ascii="Courier New" w:hAnsi="Courier New" w:cs="Courier New"/>
          <w:sz w:val="24"/>
          <w:szCs w:val="24"/>
        </w:rPr>
      </w:pPr>
    </w:p>
    <w:p w14:paraId="34D78608">
      <w:pPr>
        <w:pStyle w:val="2"/>
        <w:spacing w:line="480" w:lineRule="auto"/>
        <w:rPr>
          <w:rFonts w:hint="default" w:ascii="Courier New" w:hAnsi="Courier New" w:cs="Courier New"/>
          <w:sz w:val="24"/>
          <w:szCs w:val="24"/>
        </w:rPr>
      </w:pPr>
    </w:p>
    <w:p w14:paraId="50B6D03F">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Evaluation Criteria</w:t>
      </w:r>
    </w:p>
    <w:p w14:paraId="65EEA79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system was evaluated using the ISO/IEC 25010 Software Quality Model. This international standard provides criteria for assessing software quality and system performance.</w:t>
      </w:r>
    </w:p>
    <w:p w14:paraId="76E52A83">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Functionality</w:t>
      </w:r>
    </w:p>
    <w:p w14:paraId="1A68ABE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Functionality refers to the ability of the system to perform its intended tasks accurately and completely.</w:t>
      </w:r>
    </w:p>
    <w:p w14:paraId="2D6AA4E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evaluation focused on:</w:t>
      </w:r>
    </w:p>
    <w:p w14:paraId="78A411FE">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Packet capturing</w:t>
      </w:r>
    </w:p>
    <w:p w14:paraId="5CEC6D1A">
      <w:pPr>
        <w:pStyle w:val="4"/>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b/>
          <w:sz w:val="20"/>
        </w:rPr>
        <w:t>Threat detection</w:t>
      </w:r>
    </w:p>
    <w:p w14:paraId="0F370E7F">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Alert generation</w:t>
      </w:r>
    </w:p>
    <w:p w14:paraId="465C0026">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Log storage</w:t>
      </w:r>
    </w:p>
    <w:p w14:paraId="4B00CFEF">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Report generation</w:t>
      </w:r>
    </w:p>
    <w:p w14:paraId="333EEEB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functional system should successfully perform all required operations without errors.</w:t>
      </w:r>
    </w:p>
    <w:p w14:paraId="62E749BC">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Usability</w:t>
      </w:r>
    </w:p>
    <w:p w14:paraId="5997F9C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Usability measures how easy the system is to learn and operate.</w:t>
      </w:r>
    </w:p>
    <w:p w14:paraId="75A19CC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Evaluation indicators include:</w:t>
      </w:r>
    </w:p>
    <w:p w14:paraId="1E253FAF">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Ease of navigation</w:t>
      </w:r>
    </w:p>
    <w:p w14:paraId="607B7037">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User interface design</w:t>
      </w:r>
    </w:p>
    <w:p w14:paraId="359C67E7">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Readability of information</w:t>
      </w:r>
    </w:p>
    <w:p w14:paraId="304675DC">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User satisfaction</w:t>
      </w:r>
    </w:p>
    <w:p w14:paraId="0508855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dashboard should be understandable even for users with limited technical expertise.</w:t>
      </w:r>
    </w:p>
    <w:p w14:paraId="16CFF54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Reliability</w:t>
      </w:r>
    </w:p>
    <w:p w14:paraId="0A27437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Reliability measures the system's ability to perform consistently under normal operating conditions.</w:t>
      </w:r>
    </w:p>
    <w:p w14:paraId="2FF1BB6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evaluation focused on:</w:t>
      </w:r>
    </w:p>
    <w:p w14:paraId="7744CC19">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Continuous operation</w:t>
      </w:r>
    </w:p>
    <w:p w14:paraId="5ED8CB62">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Stable monitoring performance</w:t>
      </w:r>
    </w:p>
    <w:p w14:paraId="513C1957">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Consistent threat detection</w:t>
      </w:r>
    </w:p>
    <w:p w14:paraId="60093453">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Error handling capabilities</w:t>
      </w:r>
    </w:p>
    <w:p w14:paraId="0A85A87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Reliable software should maintain accurate performance over time.</w:t>
      </w:r>
    </w:p>
    <w:p w14:paraId="5747B4D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Efficiency</w:t>
      </w:r>
    </w:p>
    <w:p w14:paraId="2EB1F4E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Efficiency measures how well the system utilizes available resources while maintaining acceptable performance.</w:t>
      </w:r>
    </w:p>
    <w:p w14:paraId="68E32DA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Evaluation areas include:</w:t>
      </w:r>
    </w:p>
    <w:p w14:paraId="7D6C091F">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Response time</w:t>
      </w:r>
    </w:p>
    <w:p w14:paraId="6ACEFCC5">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Processing speed</w:t>
      </w:r>
    </w:p>
    <w:p w14:paraId="26297CC7">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Resource utilization</w:t>
      </w:r>
    </w:p>
    <w:p w14:paraId="01FCB4BE">
      <w:pPr>
        <w:pStyle w:val="85"/>
        <w:numPr>
          <w:ilvl w:val="0"/>
          <w:numId w:val="53"/>
        </w:numPr>
        <w:spacing w:line="240" w:lineRule="auto" w:after="40"/>
        <w:rPr>
          <w:rFonts w:hint="default" w:ascii="Courier New" w:hAnsi="Courier New" w:cs="Courier New"/>
        </w:rPr>
      </w:pPr>
      <w:r>
        <w:rPr>
          <w:rFonts w:hint="default" w:ascii="Times New Roman" w:hAnsi="Times New Roman" w:cs="Courier New" w:eastAsia="Times New Roman"/>
          <w:sz w:val="20"/>
        </w:rPr>
        <w:t>Monitoring performance</w:t>
      </w:r>
    </w:p>
    <w:p w14:paraId="67E09E8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should provide real-time monitoring without significantly affecting device performance.</w:t>
      </w:r>
    </w:p>
    <w:p w14:paraId="5059FB42">
      <w:pPr>
        <w:pStyle w:val="3"/>
        <w:spacing w:line="480" w:lineRule="auto"/>
        <w:rPr>
          <w:rFonts w:hint="default" w:ascii="Courier New" w:hAnsi="Courier New" w:cs="Courier New"/>
          <w:sz w:val="24"/>
          <w:szCs w:val="24"/>
        </w:rPr>
      </w:pPr>
    </w:p>
    <w:p w14:paraId="5CEB4E0E">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Security</w:t>
      </w:r>
    </w:p>
    <w:p w14:paraId="78A7848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Security measures the ability of the system to protect monitoring information and prevent unauthorized access.</w:t>
      </w:r>
    </w:p>
    <w:p w14:paraId="6EB36F5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evaluation focused on:</w:t>
      </w:r>
    </w:p>
    <w:p w14:paraId="34DC6874">
      <w:pPr>
        <w:pStyle w:val="85"/>
        <w:spacing w:line="240" w:lineRule="auto" w:after="40"/>
        <w:rPr>
          <w:rFonts w:hint="default" w:ascii="Courier New" w:hAnsi="Courier New" w:cs="Courier New"/>
          <w:b/>
          <w:bCs/>
        </w:rPr>
      </w:pPr>
      <w:r>
        <w:rPr>
          <w:rFonts w:hint="default" w:ascii="Times New Roman" w:hAnsi="Times New Roman" w:cs="Courier New" w:eastAsia="Times New Roman"/>
          <w:b/>
          <w:bCs/>
          <w:sz w:val="20"/>
        </w:rPr>
        <w:t>Administrator authentication</w:t>
      </w:r>
    </w:p>
    <w:p w14:paraId="3B615D18">
      <w:pPr>
        <w:pStyle w:val="85"/>
        <w:spacing w:line="240" w:lineRule="auto" w:after="40"/>
        <w:rPr>
          <w:rFonts w:hint="default" w:ascii="Courier New" w:hAnsi="Courier New" w:cs="Courier New"/>
          <w:b/>
          <w:bCs/>
        </w:rPr>
      </w:pPr>
      <w:r>
        <w:rPr>
          <w:rFonts w:hint="default" w:ascii="Times New Roman" w:hAnsi="Times New Roman" w:cs="Courier New" w:eastAsia="Times New Roman"/>
          <w:b/>
          <w:bCs/>
          <w:sz w:val="20"/>
        </w:rPr>
        <w:t>Data protection</w:t>
      </w:r>
    </w:p>
    <w:p w14:paraId="25B7DE79">
      <w:pPr>
        <w:pStyle w:val="85"/>
        <w:spacing w:line="240" w:lineRule="auto" w:after="40"/>
        <w:rPr>
          <w:rFonts w:hint="default" w:ascii="Courier New" w:hAnsi="Courier New" w:cs="Courier New"/>
          <w:b/>
          <w:bCs/>
        </w:rPr>
      </w:pPr>
      <w:r>
        <w:rPr>
          <w:rFonts w:hint="default" w:ascii="Times New Roman" w:hAnsi="Times New Roman" w:cs="Courier New" w:eastAsia="Times New Roman"/>
          <w:b/>
          <w:bCs/>
          <w:sz w:val="20"/>
        </w:rPr>
        <w:t>Log security</w:t>
      </w:r>
    </w:p>
    <w:p w14:paraId="6CBE2BC2">
      <w:pPr>
        <w:pStyle w:val="85"/>
        <w:spacing w:line="240" w:lineRule="auto" w:after="40"/>
        <w:rPr>
          <w:rFonts w:hint="default" w:ascii="Courier New" w:hAnsi="Courier New" w:cs="Courier New"/>
          <w:b/>
          <w:bCs/>
        </w:rPr>
      </w:pPr>
      <w:r>
        <w:rPr>
          <w:rFonts w:hint="default" w:ascii="Times New Roman" w:hAnsi="Times New Roman" w:cs="Courier New" w:eastAsia="Times New Roman"/>
          <w:b/>
          <w:bCs/>
          <w:sz w:val="20"/>
        </w:rPr>
        <w:t>Access control</w:t>
      </w:r>
    </w:p>
    <w:p w14:paraId="6C556B63">
      <w:pPr>
        <w:pStyle w:val="85"/>
        <w:spacing w:line="240" w:lineRule="auto" w:after="40"/>
        <w:rPr>
          <w:rFonts w:hint="default" w:ascii="Courier New" w:hAnsi="Courier New" w:cs="Courier New"/>
          <w:lang w:val="en-PH"/>
        </w:rPr>
      </w:pPr>
      <w:r>
        <w:rPr>
          <w:rFonts w:hint="default" w:ascii="Times New Roman" w:hAnsi="Times New Roman" w:cs="Courier New" w:eastAsia="Times New Roman"/>
          <w:sz w:val="20"/>
        </w:rPr>
        <w:t>Security is particularly important because the system handles sensitive network monitoring information.</w:t>
      </w:r>
      <w:r>
        <w:rPr>
          <w:rFonts w:hint="default" w:ascii="Times New Roman" w:hAnsi="Times New Roman" w:cs="Courier New" w:eastAsia="Times New Roman"/>
          <w:sz w:val="20"/>
          <w:lang w:val="en-PH"/>
        </w:rPr>
        <w:tab/>
      </w:r>
    </w:p>
    <w:p w14:paraId="54746C55">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System Flow</w:t>
      </w:r>
    </w:p>
    <w:p w14:paraId="671948B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proposed Automated Network Threat Detection and Management System follows a systematic process to monitor network activities and detect threats.</w:t>
      </w:r>
    </w:p>
    <w:p w14:paraId="5DC835C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Capture Network Traffic</w:t>
      </w:r>
    </w:p>
    <w:p w14:paraId="73095E6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continuously captures packets transmitted within the network.</w:t>
      </w:r>
    </w:p>
    <w:p w14:paraId="482D2CE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Analyze Packets</w:t>
      </w:r>
    </w:p>
    <w:p w14:paraId="33E7B3D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Captured packetsare examined to identify communication patterns and network behavior.</w:t>
      </w:r>
    </w:p>
    <w:p w14:paraId="4BCFDD42">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Detect Threats</w:t>
      </w:r>
    </w:p>
    <w:p w14:paraId="2A80329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evaluates analyzed packets against predefined monitoring rules to identify suspicious activities.</w:t>
      </w:r>
    </w:p>
    <w:p w14:paraId="7DE6607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Generate Alerts</w:t>
      </w:r>
    </w:p>
    <w:p w14:paraId="60EBC58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If suspicious behavior is detected, the system automatically generates an alert.</w:t>
      </w:r>
    </w:p>
    <w:p w14:paraId="5C247FD9">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Store Logs</w:t>
      </w:r>
    </w:p>
    <w:p w14:paraId="1591362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Alert information and monitoring records are stored in the database for future reference.</w:t>
      </w:r>
    </w:p>
    <w:p w14:paraId="0FA1664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Display Dashboard</w:t>
      </w:r>
    </w:p>
    <w:p w14:paraId="04E486E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Flask dashboard retrieves stored information and presents alerts, logs, and monitoring data to administrators through a web browser.</w:t>
      </w:r>
    </w:p>
    <w:p w14:paraId="1BCA0F3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process operates continuously to provide real-time network monitoring and threat management.</w:t>
      </w:r>
    </w:p>
    <w:p w14:paraId="57F6E122">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Supporting Diagrams</w:t>
      </w:r>
    </w:p>
    <w:p w14:paraId="4E3932B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This section presents the diagrams used in the development of the </w:t>
      </w:r>
      <w:r>
        <w:rPr>
          <w:rStyle w:val="92"/>
          <w:rFonts w:hint="default" w:ascii="Times New Roman" w:hAnsi="Times New Roman" w:cs="Courier New" w:eastAsia="Times New Roman"/>
          <w:sz w:val="20"/>
        </w:rPr>
        <w:t>Automated Network Threat Detection and Management System</w:t>
      </w:r>
      <w:r>
        <w:rPr>
          <w:rFonts w:hint="default" w:ascii="Times New Roman" w:hAnsi="Times New Roman" w:cs="Courier New" w:eastAsia="Times New Roman"/>
          <w:sz w:val="20"/>
        </w:rPr>
        <w:t>. These diagrams provide a visual representation of the system's structure, data flow, processes, and interactions. They help readers understand how the system operates and how its components work together to achieve the objectives of the study.</w:t>
      </w:r>
    </w:p>
    <w:p w14:paraId="3E0DB555">
      <w:pPr>
        <w:pStyle w:val="85"/>
        <w:spacing w:line="480" w:lineRule="auto"/>
        <w:rPr>
          <w:rFonts w:hint="default" w:ascii="Courier New" w:hAnsi="Courier New" w:cs="Courier New"/>
          <w:b/>
          <w:bCs/>
        </w:rPr>
      </w:pPr>
    </w:p>
    <w:p w14:paraId="244C5FFC">
      <w:pPr>
        <w:pStyle w:val="85"/>
        <w:spacing w:line="480" w:lineRule="auto"/>
        <w:rPr>
          <w:rFonts w:hint="default" w:ascii="Courier New" w:hAnsi="Courier New" w:cs="Courier New"/>
          <w:b/>
          <w:bCs/>
        </w:rPr>
      </w:pPr>
    </w:p>
    <w:p w14:paraId="601C82C2">
      <w:pPr>
        <w:pStyle w:val="85"/>
        <w:spacing w:line="240" w:lineRule="auto" w:after="40"/>
        <w:rPr>
          <w:rFonts w:hint="default" w:ascii="Courier New" w:hAnsi="Courier New" w:cs="Courier New"/>
          <w:b/>
          <w:bCs/>
        </w:rPr>
      </w:pPr>
      <w:r>
        <w:rPr>
          <w:rFonts w:hint="default" w:ascii="Times New Roman" w:hAnsi="Times New Roman" w:cs="Courier New" w:eastAsia="Times New Roman"/>
          <w:b/>
          <w:bCs/>
          <w:sz w:val="20"/>
        </w:rPr>
        <w:t xml:space="preserve"> Agile Development Methodology</w:t>
      </w:r>
    </w:p>
    <w:p w14:paraId="7AF73A27">
      <w:pPr>
        <w:pStyle w:val="4"/>
        <w:spacing w:line="240" w:lineRule="auto" w:after="40"/>
        <w:rPr>
          <w:rFonts w:hint="default" w:ascii="Courier New" w:hAnsi="Courier New" w:cs="Courier New"/>
        </w:rPr>
      </w:pPr>
      <w:r>
        <w:rPr>
          <w:rFonts w:hint="default" w:ascii="Times New Roman" w:hAnsi="Times New Roman" w:cs="Courier New" w:eastAsia="Times New Roman"/>
          <w:b/>
          <w:sz w:val="20"/>
        </w:rPr>
        <w:t>Requirements Gathering and Planning</w:t>
      </w:r>
    </w:p>
    <w:p w14:paraId="7392AF5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t>
      </w:r>
    </w:p>
    <w:p w14:paraId="0E6FBB18">
      <w:pPr>
        <w:pStyle w:val="4"/>
        <w:spacing w:line="240" w:lineRule="auto" w:after="40"/>
        <w:rPr>
          <w:rFonts w:hint="default" w:ascii="Courier New" w:hAnsi="Courier New" w:cs="Courier New"/>
        </w:rPr>
      </w:pPr>
      <w:r>
        <w:rPr>
          <w:rFonts w:hint="default" w:ascii="Times New Roman" w:hAnsi="Times New Roman" w:cs="Courier New" w:eastAsia="Times New Roman"/>
          <w:b/>
          <w:sz w:val="20"/>
        </w:rPr>
        <w:t>System Design</w:t>
      </w:r>
    </w:p>
    <w:p w14:paraId="4C5DFBE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t>
      </w:r>
    </w:p>
    <w:p w14:paraId="2B73E6BF">
      <w:pPr>
        <w:pStyle w:val="4"/>
        <w:spacing w:line="240" w:lineRule="auto" w:after="40"/>
        <w:rPr>
          <w:rFonts w:hint="default" w:ascii="Courier New" w:hAnsi="Courier New" w:cs="Courier New"/>
        </w:rPr>
      </w:pPr>
      <w:r>
        <w:rPr>
          <w:rFonts w:hint="default" w:ascii="Times New Roman" w:hAnsi="Times New Roman" w:cs="Courier New" w:eastAsia="Times New Roman"/>
          <w:b/>
          <w:sz w:val="20"/>
        </w:rPr>
        <w:t>Development and Implementation</w:t>
      </w:r>
    </w:p>
    <w:p w14:paraId="69C6C00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t>
      </w:r>
    </w:p>
    <w:p w14:paraId="7AD67AE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Testing and Evaluation</w:t>
      </w:r>
    </w:p>
    <w:p w14:paraId="78F4216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t>
      </w:r>
    </w:p>
    <w:p w14:paraId="42EC6F5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Feedback and Improvement</w:t>
      </w:r>
    </w:p>
    <w:p w14:paraId="05B91E1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Agile Development Methodology</w:t>
      </w:r>
    </w:p>
    <w:p w14:paraId="1CEC9C8F">
      <w:pPr>
        <w:pStyle w:val="85"/>
        <w:spacing w:line="240" w:lineRule="auto" w:after="40"/>
        <w:jc w:val="center"/>
        <w:rPr>
          <w:rFonts w:hint="default" w:ascii="Courier New" w:hAnsi="Courier New" w:cs="Courier New"/>
        </w:rPr>
      </w:pPr>
      <w:r>
        <w:rPr>
          <w:rFonts w:hint="default" w:ascii="Times New Roman" w:hAnsi="Times New Roman" w:cs="Courier New" w:eastAsia="Times New Roman"/>
          <w:b w:val="0"/>
          <w:sz w:val="16"/>
        </w:rPr>
        <w:t>Figure X illustrates the Agile Development Methodology used as the Software Development Life Cycle (SDLC) methodology for this study. Unlike the Waterfall Model, Agile follows an iterative and incremental approach in which the system is developed, tested, evaluated, and improved through repeated development cycles.</w:t>
      </w:r>
    </w:p>
    <w:p w14:paraId="4A38A65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Requirements Gathering and Planning phase focuses on identifying the system requirements, cybersecurity monitoring needs, and expected functions of the proposed Automated Network Threat Detection and Management System. The researchers determine the necessary features, including network traffic monitoring, packet capture, packet analysis, threat detection, alert generation, database management, and web-based monitoring.</w:t>
      </w:r>
    </w:p>
    <w:p w14:paraId="6AC6060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Design phase involves designing the system architecture, database structure, system flow, user interface, and overall monitoring process. The design serves as a guide for developing the different components of the system.</w:t>
      </w:r>
    </w:p>
    <w:p w14:paraId="44EC97D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During the Development and Implementation phase, the researchers develop the system incrementally using Python, Scapy, Flask, and a database management system. The system features are developed in smaller components, including network packet capture, packet analysis, automated threat detection, alert generation, storage of monitoring logs, and dashboard visualization.</w:t>
      </w:r>
    </w:p>
    <w:p w14:paraId="677BE9C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Testing and Evaluation phase is performed continuously throughout the development process. Each completed feature is tested to identify errors, technical issues, and possible improvements. The researchers evaluate whether the system functions according to the identified requirements.</w:t>
      </w:r>
    </w:p>
    <w:p w14:paraId="07F2C33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Feedback and Improvement phase involves reviewing the results of testing and evaluation. Necessary changes and improvements are applied to the system based on identified issues and feedback. The development process then continues through repeated iterations until the system reaches the desired level of functionality, usability, and reliability.</w:t>
      </w:r>
    </w:p>
    <w:p w14:paraId="1CBB65B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Agile methodology was selected because it provides a flexible and iterative approach suitable for the development of the proposed system. It allows the researchers to develop the system incrementally, test individual components, identify problems at an early stage, and continuously improve the system throughout the development process. This approach is appropriate for the study because the system consists of multiple interconnected components, including packet monitoring, threat detection, alert management, database storage, and a web-based monitoring dashboard.</w:t>
      </w:r>
    </w:p>
    <w:p w14:paraId="2623F908">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 xml:space="preserve"> 3.2 System Architecture Diagram</w:t>
      </w:r>
    </w:p>
    <w:p w14:paraId="464A4F6D">
      <w:pPr>
        <w:rPr>
          <w:rFonts w:hint="default" w:ascii="Courier New" w:hAnsi="Courier New" w:cs="Courier New"/>
          <w:sz w:val="24"/>
          <w:szCs w:val="24"/>
        </w:rPr>
      </w:pPr>
    </w:p>
    <w:p w14:paraId="22767E82">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Connected Devices  </w:t>
      </w:r>
    </w:p>
    <w:p w14:paraId="7FE31615">
      <w:pPr>
        <w:spacing w:line="240" w:lineRule="auto" w:after="40"/>
        <w:ind w:firstLine="120" w:firstLineChars="50"/>
        <w:rPr>
          <w:rFonts w:hint="default" w:ascii="Courier New" w:hAnsi="Courier New" w:cs="Courier New"/>
          <w:sz w:val="24"/>
          <w:szCs w:val="24"/>
        </w:rPr>
      </w:pPr>
      <w:r>
        <w:rPr>
          <w:rFonts w:hint="default" w:ascii="Times New Roman" w:hAnsi="Times New Roman" w:cs="Courier New" w:eastAsia="Times New Roman"/>
          <w:sz w:val="24"/>
          <w:szCs w:val="24"/>
        </w:rPr>
        <w:t xml:space="preserve"> PCs, Laptops</w:t>
      </w:r>
    </w:p>
    <w:p w14:paraId="0D66B45F">
      <w:pPr>
        <w:spacing w:line="480" w:lineRule="auto"/>
        <w:rPr>
          <w:rFonts w:hint="default" w:ascii="Courier New" w:hAnsi="Courier New" w:cs="Courier New"/>
          <w:sz w:val="24"/>
          <w:szCs w:val="24"/>
        </w:rPr>
      </w:pPr>
    </w:p>
    <w:p w14:paraId="5F5E189A">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05E307DE">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33A2352C">
      <w:pPr>
        <w:spacing w:line="480" w:lineRule="auto"/>
        <w:rPr>
          <w:rFonts w:hint="default" w:ascii="Courier New" w:hAnsi="Courier New" w:cs="Courier New"/>
          <w:sz w:val="24"/>
          <w:szCs w:val="24"/>
        </w:rPr>
      </w:pPr>
    </w:p>
    <w:p w14:paraId="48D9867B">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Local Network (LAN) </w:t>
      </w:r>
    </w:p>
    <w:p w14:paraId="04859BC2">
      <w:pPr>
        <w:spacing w:line="240" w:lineRule="auto" w:after="40"/>
        <w:ind w:firstLine="480" w:firstLineChars="200"/>
        <w:rPr>
          <w:rFonts w:hint="default" w:ascii="Courier New" w:hAnsi="Courier New" w:cs="Courier New"/>
          <w:sz w:val="24"/>
          <w:szCs w:val="24"/>
        </w:rPr>
      </w:pPr>
      <w:r>
        <w:rPr>
          <w:rFonts w:hint="default" w:ascii="Times New Roman" w:hAnsi="Times New Roman" w:cs="Courier New" w:eastAsia="Times New Roman"/>
          <w:sz w:val="24"/>
          <w:szCs w:val="24"/>
        </w:rPr>
        <w:t xml:space="preserve"> Routers </w:t>
      </w:r>
    </w:p>
    <w:p w14:paraId="68F5D2FD">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4D43C4C4">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6ED2B381">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Monitoring Layer    </w:t>
      </w:r>
    </w:p>
    <w:p w14:paraId="302103F0">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Scapy Packet Capture</w:t>
      </w:r>
    </w:p>
    <w:p w14:paraId="5EFEC52B">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Packet Analysis     </w:t>
      </w:r>
    </w:p>
    <w:p w14:paraId="676ACE16">
      <w:pPr>
        <w:spacing w:line="480" w:lineRule="auto"/>
        <w:rPr>
          <w:rFonts w:hint="default" w:ascii="Courier New" w:hAnsi="Courier New" w:cs="Courier New"/>
          <w:sz w:val="24"/>
          <w:szCs w:val="24"/>
        </w:rPr>
      </w:pPr>
    </w:p>
    <w:p w14:paraId="3218F151">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r>
        <w:rPr>
          <w:rFonts w:hint="default" w:ascii="Times New Roman" w:hAnsi="Times New Roman" w:cs="Courier New" w:eastAsia="Times New Roman"/>
          <w:sz w:val="24"/>
          <w:szCs w:val="24"/>
          <w:lang w:val="en-PH"/>
        </w:rPr>
        <w:t xml:space="preserve">  </w:t>
      </w:r>
      <w:r>
        <w:rPr>
          <w:rFonts w:hint="default" w:ascii="Times New Roman" w:hAnsi="Times New Roman" w:cs="Courier New" w:eastAsia="Times New Roman"/>
          <w:sz w:val="24"/>
          <w:szCs w:val="24"/>
        </w:rPr>
        <w:t xml:space="preserve">   |</w:t>
      </w:r>
    </w:p>
    <w:p w14:paraId="3C62FA5C">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1A9BE884">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Database Layer     </w:t>
      </w:r>
    </w:p>
    <w:p w14:paraId="00685413">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Alert Logs &amp; Records </w:t>
      </w:r>
    </w:p>
    <w:p w14:paraId="1C31A04B">
      <w:pPr>
        <w:spacing w:line="480" w:lineRule="auto"/>
        <w:rPr>
          <w:rFonts w:hint="default" w:ascii="Courier New" w:hAnsi="Courier New" w:cs="Courier New"/>
          <w:sz w:val="24"/>
          <w:szCs w:val="24"/>
        </w:rPr>
      </w:pPr>
    </w:p>
    <w:p w14:paraId="2561E641">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1173DB3E">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349DD7C5">
      <w:pPr>
        <w:spacing w:line="480" w:lineRule="auto"/>
        <w:rPr>
          <w:rFonts w:hint="default" w:ascii="Courier New" w:hAnsi="Courier New" w:cs="Courier New"/>
          <w:sz w:val="24"/>
          <w:szCs w:val="24"/>
        </w:rPr>
      </w:pPr>
    </w:p>
    <w:p w14:paraId="56B0312E">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Flask Web Dashboard  </w:t>
      </w:r>
    </w:p>
    <w:p w14:paraId="3DB8F5F7">
      <w:pPr>
        <w:spacing w:line="480" w:lineRule="auto"/>
        <w:rPr>
          <w:rFonts w:hint="default" w:ascii="Courier New" w:hAnsi="Courier New" w:cs="Courier New"/>
          <w:sz w:val="24"/>
          <w:szCs w:val="24"/>
        </w:rPr>
      </w:pPr>
    </w:p>
    <w:p w14:paraId="7C327DE3">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4EEECAAE">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1A8A08C7">
      <w:pPr>
        <w:spacing w:line="480" w:lineRule="auto"/>
        <w:rPr>
          <w:rFonts w:hint="default" w:ascii="Courier New" w:hAnsi="Courier New" w:cs="Courier New"/>
          <w:sz w:val="24"/>
          <w:szCs w:val="24"/>
        </w:rPr>
      </w:pPr>
    </w:p>
    <w:p w14:paraId="784533B0">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Administrator     </w:t>
      </w:r>
    </w:p>
    <w:p w14:paraId="214D8F5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presents the overall architecture of the Automated Network Threat Detection and Management System. The architecture follows a layered structure that separates monitoring, processing, storage, and user interaction functions.</w:t>
      </w:r>
    </w:p>
    <w:p w14:paraId="7EF4A974">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system begins at the Network Layer, where devices such as computers, laptops, smartphones, and printers generate network traffic. Traffic passes through routers and switches within the network.</w:t>
      </w:r>
    </w:p>
    <w:p w14:paraId="492E3A6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Monitoring Layer uses Scapy to capture and analyze packets in real time. Once suspicious activities are detected, the information is forwarded to the Database Layer for storage.</w:t>
      </w:r>
    </w:p>
    <w:p w14:paraId="56896EF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Layer stores alerts, logs, IP addresses, timestamps, and threat details. The Flask-based dashboard retrieves this information and presents it to the administrator through a user-friendly web interface.</w:t>
      </w:r>
      <w:r>
        <w:rPr>
          <w:rFonts w:hint="default" w:ascii="Times New Roman" w:hAnsi="Times New Roman" w:cs="Courier New" w:eastAsia="Times New Roman"/>
          <w:sz w:val="24"/>
          <w:szCs w:val="24"/>
        </w:rPr>
        <w:t xml:space="preserve"> </w:t>
      </w:r>
    </w:p>
    <w:p w14:paraId="50E13750">
      <w:pPr>
        <w:pStyle w:val="3"/>
        <w:spacing w:line="480" w:lineRule="auto"/>
        <w:rPr>
          <w:rFonts w:hint="default" w:ascii="Courier New" w:hAnsi="Courier New" w:cs="Courier New"/>
          <w:sz w:val="24"/>
          <w:szCs w:val="24"/>
        </w:rPr>
      </w:pPr>
      <w:r>
        <w:rPr>
          <w:rFonts w:hint="default" w:ascii="Times New Roman" w:hAnsi="Times New Roman" w:cs="Courier New"/>
          <w:b/>
          <w:sz w:val="20"/>
          <w:szCs w:val="24"/>
        </w:rPr>
        <w:t>3.3 Input-Process-Output (IPO) Diagram</w:t>
      </w:r>
    </w:p>
    <w:p w14:paraId="5F593860">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Input–Process–Output (IPO) Model illustrates the overall operation of the proposed Automated Network Threat Detection and Management System. It demonstrates how input data collected from the monitoring system is processed by the application and transformed into meaningful outputs that support cybersecurity monitoring and threat management.</w:t>
      </w:r>
    </w:p>
    <w:p w14:paraId="3545627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IPO model serves as a conceptual representation of the system's workflow, illustrating the sequence of activities beginning with packet collection, followed by traffic analysis, threat detection, data storage, and finally the presentation of monitoring information through the Flask dashboard.</w:t>
      </w:r>
    </w:p>
    <w:p w14:paraId="3E36391C">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Input</w:t>
      </w:r>
    </w:p>
    <w:p w14:paraId="3B91FA8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input component consists of all information collected from the network interface used by the system during system operation.</w:t>
      </w:r>
    </w:p>
    <w:p w14:paraId="3EEED205">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primary inputs include:</w:t>
      </w:r>
    </w:p>
    <w:p w14:paraId="0FACF19B">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Network Traffic</w:t>
      </w:r>
    </w:p>
    <w:p w14:paraId="73AA9F6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Host network traffic refers to all incoming and outgoing communications transmitted through the network interface of the monitoring system. These communications represent the primary source of monitoring information analyzed by the application.</w:t>
      </w:r>
    </w:p>
    <w:p w14:paraId="6077A0E3">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Incoming Packets</w:t>
      </w:r>
    </w:p>
    <w:p w14:paraId="1410AE8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Incoming packets consist of all network communications received by the monitoring system from external devices or remote servers. These packets are analyzed to identify unauthorized access attempts, suspicious connections, and potentially malicious communications.</w:t>
      </w:r>
    </w:p>
    <w:p w14:paraId="201030BA">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Outgoing Packets</w:t>
      </w:r>
    </w:p>
    <w:p w14:paraId="4A1EAA0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Outgoing packets represent communications initiated by the monitoring system toward external devices or network resources. Monitoring outgoing packets helps identify unusual communication behavior that may indicate malware activity or unauthorized data transmission.</w:t>
      </w:r>
    </w:p>
    <w:p w14:paraId="6B8D5467">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Packet Information</w:t>
      </w:r>
    </w:p>
    <w:p w14:paraId="018059E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Packet information includes detailed communication characteristics extracted during packet capture, such as packet size, communication protocol, port numbers, timestamps, and packet header information.</w:t>
      </w:r>
    </w:p>
    <w:p w14:paraId="4459D8AA">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IP Addresses</w:t>
      </w:r>
    </w:p>
    <w:p w14:paraId="792F14B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Source and destination IP addresses identify the origin and destination of every captured communication. IP address analysis assists the system in identifying unknown devices, suspicious connections, and repeated communications originating from potentially malicious sources.</w:t>
      </w:r>
    </w:p>
    <w:p w14:paraId="1956BC93">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Protocol Information</w:t>
      </w:r>
    </w:p>
    <w:p w14:paraId="05EE9ED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Protocol information identifies the communication protocol used by each packet, such as TCP, UDP, ICMP, HTTP, HTTPS, and DNS. Monitoring protocol usage assists in identifying abnormal communication behavior and protocol misuse.</w:t>
      </w:r>
    </w:p>
    <w:p w14:paraId="5BF6931D">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Process</w:t>
      </w:r>
    </w:p>
    <w:p w14:paraId="05E67AA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After collecting input data, the monitoring application performs several processing activities designed to identify suspicious network behavior.</w:t>
      </w:r>
    </w:p>
    <w:p w14:paraId="77D0F743">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Packet Capture using Scapy</w:t>
      </w:r>
    </w:p>
    <w:p w14:paraId="5137C41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Scapy continuously captures packets transmitted through the network interface used by the system.</w:t>
      </w:r>
    </w:p>
    <w:p w14:paraId="67F920F1">
      <w:pPr>
        <w:pStyle w:val="4"/>
        <w:spacing w:line="480" w:lineRule="auto"/>
        <w:rPr>
          <w:rStyle w:val="92"/>
          <w:rFonts w:hint="default" w:ascii="Courier New" w:hAnsi="Courier New" w:cs="Courier New"/>
          <w:b/>
          <w:bCs/>
          <w:sz w:val="24"/>
          <w:szCs w:val="24"/>
        </w:rPr>
      </w:pPr>
    </w:p>
    <w:p w14:paraId="7066D9D8">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Packet Inspection</w:t>
      </w:r>
    </w:p>
    <w:p w14:paraId="5797E5B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Captured packets are examined to extract communication information including addresses, protocols, ports, timestamps, and packet characteristics.</w:t>
      </w:r>
    </w:p>
    <w:p w14:paraId="7D254C00">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Rule-Based Threat Detection</w:t>
      </w:r>
    </w:p>
    <w:p w14:paraId="41B6E81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Threat Detection Engine compares captured information against predefined detection rules to determine whether suspicious activities are present.</w:t>
      </w:r>
    </w:p>
    <w:p w14:paraId="5EFD13C8">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Threat Analysis</w:t>
      </w:r>
    </w:p>
    <w:p w14:paraId="32948E0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Detected events are analyzed according to their severity and communication characteristics before appropriate alerts are generated.</w:t>
      </w:r>
    </w:p>
    <w:p w14:paraId="6F249573">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Alert Generation</w:t>
      </w:r>
    </w:p>
    <w:p w14:paraId="4EEF6203">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Whenever suspicious behavior is identified, the application automatically creates a security alert containing detailed information regarding the detected threat.</w:t>
      </w:r>
    </w:p>
    <w:p w14:paraId="62720A54">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Log Storage</w:t>
      </w:r>
    </w:p>
    <w:p w14:paraId="16E3057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All monitoring activities and generated alerts are recorded in the database to support future investigation and historical analysis.</w:t>
      </w:r>
    </w:p>
    <w:p w14:paraId="0B5D9045">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Database Management</w:t>
      </w:r>
    </w:p>
    <w:p w14:paraId="7B6E685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database organizes, stores, retrieves, and manages monitoring records while maintaining data consistency and integrity throughout system operation.</w:t>
      </w:r>
    </w:p>
    <w:p w14:paraId="265FA4C6">
      <w:pPr>
        <w:pStyle w:val="3"/>
        <w:spacing w:line="480" w:lineRule="auto"/>
        <w:rPr>
          <w:rStyle w:val="92"/>
          <w:rFonts w:hint="default" w:ascii="Courier New" w:hAnsi="Courier New" w:cs="Courier New"/>
          <w:b/>
          <w:bCs/>
          <w:sz w:val="24"/>
          <w:szCs w:val="24"/>
        </w:rPr>
      </w:pPr>
    </w:p>
    <w:p w14:paraId="6873DCFD">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0"/>
          <w:szCs w:val="24"/>
        </w:rPr>
        <w:t>Output</w:t>
      </w:r>
    </w:p>
    <w:p w14:paraId="4A6508A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final outputs produced by the monitoring system provide administrators with meaningful information regarding the security status of the monitoring system.</w:t>
      </w:r>
    </w:p>
    <w:p w14:paraId="720BB78E">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Security Alerts</w:t>
      </w:r>
    </w:p>
    <w:p w14:paraId="57BF112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Real-time notifications generated whenever suspicious activities satisfy predefined detection rules.</w:t>
      </w:r>
    </w:p>
    <w:p w14:paraId="32A48FB7">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Threat Notifications</w:t>
      </w:r>
    </w:p>
    <w:p w14:paraId="165DF75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Detailed descriptions explaining the nature, severity, and characteristics of detected security threats.</w:t>
      </w:r>
    </w:p>
    <w:p w14:paraId="42D7DCF1">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Monitoring Dashboard</w:t>
      </w:r>
    </w:p>
    <w:p w14:paraId="0075F767">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 Flask-based graphical interface displaying monitoring statistics, alerts, logs, and system status.</w:t>
      </w:r>
    </w:p>
    <w:p w14:paraId="020F5E5F">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Packet Logs</w:t>
      </w:r>
    </w:p>
    <w:p w14:paraId="7690AB9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Historical records containing detailed information regarding captured communications and detected events.</w:t>
      </w:r>
    </w:p>
    <w:p w14:paraId="601129E7">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Threat Reports</w:t>
      </w:r>
    </w:p>
    <w:p w14:paraId="62899D6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Comprehensive monitoring reports summarizing detected threats, communication statistics, and security events during selected monitoring periods.</w:t>
      </w:r>
    </w:p>
    <w:p w14:paraId="1B296654">
      <w:pPr>
        <w:pStyle w:val="4"/>
        <w:spacing w:line="240" w:lineRule="auto" w:after="40"/>
        <w:rPr>
          <w:rFonts w:hint="default" w:ascii="Courier New" w:hAnsi="Courier New" w:cs="Courier New"/>
          <w:sz w:val="24"/>
          <w:szCs w:val="24"/>
        </w:rPr>
      </w:pPr>
      <w:r>
        <w:rPr>
          <w:rStyle w:val="92"/>
          <w:rFonts w:hint="default" w:ascii="Times New Roman" w:hAnsi="Times New Roman" w:cs="Courier New" w:eastAsia="Times New Roman"/>
          <w:b/>
          <w:bCs/>
          <w:sz w:val="24"/>
          <w:szCs w:val="24"/>
        </w:rPr>
        <w:t>Historical Monitoring Records</w:t>
      </w:r>
    </w:p>
    <w:p w14:paraId="2C894A4E">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Archived monitoring information maintained within the database for auditing, forensic investigation, trend analysis, and future security assessments.</w:t>
      </w:r>
    </w:p>
    <w:p w14:paraId="4E367C21">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Data Flow Diagram (DFD)</w:t>
      </w:r>
    </w:p>
    <w:p w14:paraId="25174CE3">
      <w:pPr>
        <w:spacing w:line="240" w:lineRule="auto" w:after="40"/>
        <w:ind w:firstLine="120" w:firstLineChars="50"/>
        <w:rPr>
          <w:rFonts w:hint="default" w:ascii="Courier New" w:hAnsi="Courier New" w:cs="Courier New"/>
          <w:sz w:val="24"/>
          <w:szCs w:val="24"/>
        </w:rPr>
      </w:pPr>
      <w:r>
        <w:rPr>
          <w:rFonts w:hint="default" w:ascii="Times New Roman" w:hAnsi="Times New Roman" w:cs="Courier New" w:eastAsia="Times New Roman"/>
          <w:sz w:val="24"/>
          <w:szCs w:val="24"/>
        </w:rPr>
        <w:t>Network</w:t>
      </w:r>
    </w:p>
    <w:p w14:paraId="14E5CD16">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Threat Detection &amp;           </w:t>
      </w:r>
    </w:p>
    <w:p w14:paraId="1A3030AC">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Management System     </w:t>
      </w:r>
    </w:p>
    <w:p w14:paraId="0DF40AE4">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Database           Administrator</w:t>
      </w:r>
    </w:p>
    <w:p w14:paraId="742D347F">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(Network Alerts)    (View Alerts)</w:t>
      </w:r>
    </w:p>
    <w:p w14:paraId="1685A25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shows the Data Flow Diagram (DFD) Level 0 of the proposed system.</w:t>
      </w:r>
    </w:p>
    <w:p w14:paraId="3349E09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Network traffic enters the Threat Detection and Management System, where packets are captured and analyzed. The system processes network activities and identifies suspicious behaviors.</w:t>
      </w:r>
    </w:p>
    <w:p w14:paraId="3FA47AA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Detected threats are stored in the Network Alerts Database. Administrators can access stored information through the dashboard to review alerts and monitoring records.</w:t>
      </w:r>
    </w:p>
    <w:p w14:paraId="34A8AF8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DFD provides a high-level view of how information moves between the network, the system, the database, and the administrator.</w:t>
      </w:r>
    </w:p>
    <w:p w14:paraId="00EB7BF8">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Data Flow Description</w:t>
      </w:r>
    </w:p>
    <w:p w14:paraId="73DBDF0F">
      <w:pPr>
        <w:numPr>
          <w:ilvl w:val="0"/>
          <w:numId w:val="5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Network sends packet data to the system. </w:t>
      </w:r>
    </w:p>
    <w:p w14:paraId="285184B3">
      <w:pPr>
        <w:numPr>
          <w:ilvl w:val="0"/>
          <w:numId w:val="5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The system analyzes traffic behavior. </w:t>
      </w:r>
    </w:p>
    <w:p w14:paraId="5CB0B454">
      <w:pPr>
        <w:numPr>
          <w:ilvl w:val="0"/>
          <w:numId w:val="5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Detected threats are stored in the database. </w:t>
      </w:r>
    </w:p>
    <w:p w14:paraId="5299B43F">
      <w:pPr>
        <w:numPr>
          <w:ilvl w:val="0"/>
          <w:numId w:val="5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Administrators retrieve alert information through the dashboard. </w:t>
      </w:r>
    </w:p>
    <w:p w14:paraId="57D73D37">
      <w:pPr>
        <w:numPr>
          <w:ilvl w:val="0"/>
          <w:numId w:val="54"/>
        </w:numPr>
        <w:spacing w:beforeAutospacing="1" w:afterAutospacing="1"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Monitoring logs are continuously updated.</w:t>
      </w:r>
    </w:p>
    <w:p w14:paraId="1612CD39">
      <w:pPr>
        <w:rPr>
          <w:rFonts w:hint="default" w:ascii="Courier New" w:hAnsi="Courier New" w:cs="Courier New"/>
          <w:sz w:val="24"/>
          <w:szCs w:val="24"/>
        </w:rPr>
      </w:pPr>
    </w:p>
    <w:p w14:paraId="6A60D9D5">
      <w:pPr>
        <w:pStyle w:val="4"/>
        <w:spacing w:line="480" w:lineRule="auto"/>
        <w:rPr>
          <w:rFonts w:hint="default" w:ascii="Courier New" w:hAnsi="Courier New" w:cs="Courier New"/>
          <w:sz w:val="24"/>
          <w:szCs w:val="24"/>
        </w:rPr>
      </w:pPr>
    </w:p>
    <w:p w14:paraId="214C867F">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Use Case Diagram             </w:t>
      </w:r>
    </w:p>
    <w:p w14:paraId="21400689">
      <w:pPr>
        <w:numPr>
          <w:ilvl w:val="0"/>
          <w:numId w:val="55"/>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Administrator</w:t>
      </w:r>
    </w:p>
    <w:p w14:paraId="23712985">
      <w:pPr>
        <w:numPr>
          <w:ilvl w:val="0"/>
          <w:numId w:val="55"/>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View Alerts   Review Logs   Generate Reports</w:t>
      </w:r>
    </w:p>
    <w:p w14:paraId="2B620837">
      <w:pPr>
        <w:numPr>
          <w:ilvl w:val="0"/>
          <w:numId w:val="55"/>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Manage Alert Records</w:t>
      </w:r>
    </w:p>
    <w:p w14:paraId="7F70296F">
      <w:pPr>
        <w:numPr>
          <w:ilvl w:val="0"/>
          <w:numId w:val="55"/>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Network</w:t>
      </w:r>
    </w:p>
    <w:p w14:paraId="151C2FBE">
      <w:pPr>
        <w:numPr>
          <w:ilvl w:val="0"/>
          <w:numId w:val="55"/>
        </w:num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Detect Threats    Generate Alerts</w:t>
      </w:r>
    </w:p>
    <w:p w14:paraId="587D58FA">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illustrates the interactions between system actors and system functions.</w:t>
      </w:r>
    </w:p>
    <w:p w14:paraId="27715E3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Network actor initiates monitoring activities by generating traffic that the system captures and analyzes. The system performs threat detection and generates alerts whenever suspicious activities are identified.</w:t>
      </w:r>
    </w:p>
    <w:p w14:paraId="5BF4BADB">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Administrator actor interacts with the dashboard to view alerts, review logs, generate reports, and manage monitoring records.</w:t>
      </w:r>
    </w:p>
    <w:p w14:paraId="5DC5C84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Use Case Diagram highlights the major functions available within the proposed system and demonstrates how users interact with those functions.</w:t>
      </w:r>
    </w:p>
    <w:p w14:paraId="34B7E4D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Entity Relationship Diagram (ERD)</w:t>
      </w:r>
    </w:p>
    <w:p w14:paraId="6304C852">
      <w:pPr>
        <w:rPr>
          <w:rFonts w:hint="default" w:ascii="Courier New" w:hAnsi="Courier New" w:cs="Courier New"/>
          <w:sz w:val="24"/>
          <w:szCs w:val="24"/>
        </w:rPr>
      </w:pPr>
    </w:p>
    <w:p w14:paraId="51C7FB20">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Admin       </w:t>
      </w:r>
    </w:p>
    <w:p w14:paraId="2123DE1F">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AdminID (PK)     </w:t>
      </w:r>
    </w:p>
    <w:p w14:paraId="5B3F0ACA">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Username        </w:t>
      </w:r>
    </w:p>
    <w:p w14:paraId="1BAA1A95">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Password         </w:t>
      </w:r>
    </w:p>
    <w:p w14:paraId="738D3542">
      <w:pPr>
        <w:spacing w:line="480" w:lineRule="auto"/>
        <w:rPr>
          <w:rFonts w:hint="default" w:ascii="Courier New" w:hAnsi="Courier New" w:cs="Courier New"/>
          <w:sz w:val="24"/>
          <w:szCs w:val="24"/>
        </w:rPr>
      </w:pPr>
      <w:r>
        <w:rPr>
          <w:rFonts w:hint="default" w:ascii="Courier New" w:hAnsi="Courier New" w:cs="Courier New"/>
          <w:sz w:val="24"/>
          <w:szCs w:val="24"/>
        </w:rPr>
        <w:t xml:space="preserve">          </w:t>
      </w:r>
    </w:p>
    <w:p w14:paraId="408A6A20">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 manage</w:t>
      </w:r>
    </w:p>
    <w:p w14:paraId="540EF981">
      <w:pPr>
        <w:spacing w:line="240" w:lineRule="auto" w:after="40"/>
        <w:rPr>
          <w:rFonts w:hint="default" w:ascii="Courier New" w:hAnsi="Courier New" w:cs="Courier New"/>
          <w:sz w:val="24"/>
          <w:szCs w:val="24"/>
          <w:lang w:val="en-PH"/>
        </w:rPr>
      </w:pPr>
      <w:r>
        <w:rPr>
          <w:rFonts w:hint="default" w:ascii="Times New Roman" w:hAnsi="Times New Roman" w:cs="Courier New" w:eastAsia="Times New Roman"/>
          <w:sz w:val="24"/>
          <w:szCs w:val="24"/>
        </w:rPr>
        <w:t xml:space="preserve">  NetworkAlert    </w:t>
      </w:r>
    </w:p>
    <w:p w14:paraId="229D4801">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AlertID (PK)     </w:t>
      </w:r>
    </w:p>
    <w:p w14:paraId="6027877B">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AlertType        </w:t>
      </w:r>
    </w:p>
    <w:p w14:paraId="0E19C95B">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SourceIP         </w:t>
      </w:r>
    </w:p>
    <w:p w14:paraId="4BBEB95D">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Details          </w:t>
      </w:r>
    </w:p>
    <w:p w14:paraId="47D7CCFD">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Timestamp      </w:t>
      </w:r>
    </w:p>
    <w:p w14:paraId="3E8DA2B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presents the Entity Relationship Diagram of the proposed database.</w:t>
      </w:r>
    </w:p>
    <w:p w14:paraId="6E5AD71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Admin entity stores administrator information used for authentication and system access.</w:t>
      </w:r>
    </w:p>
    <w:p w14:paraId="6ABFC3C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NetworkAlert entity stores detected threats and monitoring records generated by the system.</w:t>
      </w:r>
    </w:p>
    <w:p w14:paraId="7940666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relationship indicates that one administrator can manage multiple alert records. This structure allows administrators to review, monitor, and manage threat information stored in the database.</w:t>
      </w:r>
    </w:p>
    <w:p w14:paraId="52B69388">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ERD provides a visual representation of how database tables relate to one another and supports efficient data management.</w:t>
      </w:r>
    </w:p>
    <w:p w14:paraId="7CFDCBA4">
      <w:pPr>
        <w:pStyle w:val="4"/>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System Flowchart</w:t>
      </w:r>
    </w:p>
    <w:p w14:paraId="161EFB81">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START</w:t>
      </w:r>
    </w:p>
    <w:p w14:paraId="7ED1D95C">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67B5E262">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1B0F0448">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Initialize System</w:t>
      </w:r>
    </w:p>
    <w:p w14:paraId="35AFC276">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25479214">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32118366">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Capture Network Packets</w:t>
      </w:r>
    </w:p>
    <w:p w14:paraId="573E36D8">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546A6C8E">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3A22B41A">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Analyze Traffic Data</w:t>
      </w:r>
    </w:p>
    <w:p w14:paraId="719F616F">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11013285">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v</w:t>
      </w:r>
    </w:p>
    <w:p w14:paraId="18C0DC28">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Suspicious Activity Detected?</w:t>
      </w:r>
    </w:p>
    <w:p w14:paraId="04F42982">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2ADFEE76">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NO </w:t>
      </w:r>
    </w:p>
    <w:p w14:paraId="6189CC35">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            |</w:t>
      </w:r>
    </w:p>
    <w:p w14:paraId="50BE46FC">
      <w:pPr>
        <w:spacing w:line="480" w:lineRule="auto"/>
        <w:rPr>
          <w:rFonts w:hint="default" w:ascii="Courier New" w:hAnsi="Courier New" w:cs="Courier New"/>
          <w:sz w:val="24"/>
          <w:szCs w:val="24"/>
        </w:rPr>
      </w:pPr>
      <w:r>
        <w:rPr>
          <w:rFonts w:hint="default" w:ascii="Courier New" w:hAnsi="Courier New" w:cs="Courier New"/>
          <w:sz w:val="24"/>
          <w:szCs w:val="24"/>
        </w:rPr>
        <w:t xml:space="preserve">         </w:t>
      </w:r>
    </w:p>
    <w:p w14:paraId="3B85E06E">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Continue Monitoring</w:t>
      </w:r>
    </w:p>
    <w:p w14:paraId="1305540E">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254FE3D6">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YES</w:t>
      </w:r>
    </w:p>
    <w:p w14:paraId="42BCA088">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066AD1D2">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Generate Alert</w:t>
      </w:r>
    </w:p>
    <w:p w14:paraId="22E323E9">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652AA6FD">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Store Alert in Database</w:t>
      </w:r>
    </w:p>
    <w:p w14:paraId="55592749">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54893E28">
      <w:pPr>
        <w:spacing w:line="480" w:lineRule="auto"/>
        <w:rPr>
          <w:rFonts w:hint="default" w:ascii="Courier New" w:hAnsi="Courier New" w:cs="Courier New"/>
          <w:sz w:val="24"/>
          <w:szCs w:val="24"/>
        </w:rPr>
      </w:pPr>
    </w:p>
    <w:p w14:paraId="6F130ADC">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Update Dashboard</w:t>
      </w:r>
    </w:p>
    <w:p w14:paraId="1C404676">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111B1C04">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Administrator Reviews Alert</w:t>
      </w:r>
    </w:p>
    <w:p w14:paraId="1C3693FE">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15D50DB9">
      <w:pPr>
        <w:spacing w:line="480" w:lineRule="auto"/>
        <w:rPr>
          <w:rFonts w:hint="default" w:ascii="Courier New" w:hAnsi="Courier New" w:cs="Courier New"/>
          <w:sz w:val="24"/>
          <w:szCs w:val="24"/>
        </w:rPr>
      </w:pPr>
      <w:r>
        <w:rPr>
          <w:rFonts w:hint="default" w:ascii="Courier New" w:hAnsi="Courier New" w:cs="Courier New"/>
          <w:sz w:val="24"/>
          <w:szCs w:val="24"/>
        </w:rPr>
        <w:t xml:space="preserve">  </w:t>
      </w:r>
    </w:p>
    <w:p w14:paraId="01CF4174">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Generate Report (Optional)</w:t>
      </w:r>
    </w:p>
    <w:p w14:paraId="3556E285">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 xml:space="preserve">  |</w:t>
      </w:r>
    </w:p>
    <w:p w14:paraId="0860AD32">
      <w:pPr>
        <w:spacing w:line="480" w:lineRule="auto"/>
        <w:rPr>
          <w:rFonts w:hint="default" w:ascii="Courier New" w:hAnsi="Courier New" w:cs="Courier New"/>
          <w:sz w:val="24"/>
          <w:szCs w:val="24"/>
        </w:rPr>
      </w:pPr>
      <w:r>
        <w:rPr>
          <w:rFonts w:hint="default" w:ascii="Courier New" w:hAnsi="Courier New" w:cs="Courier New"/>
          <w:sz w:val="24"/>
          <w:szCs w:val="24"/>
        </w:rPr>
        <w:t xml:space="preserve">  </w:t>
      </w:r>
    </w:p>
    <w:p w14:paraId="06A16FC2">
      <w:pPr>
        <w:spacing w:line="240" w:lineRule="auto" w:after="40"/>
        <w:rPr>
          <w:rFonts w:hint="default" w:ascii="Courier New" w:hAnsi="Courier New" w:cs="Courier New"/>
          <w:sz w:val="24"/>
          <w:szCs w:val="24"/>
        </w:rPr>
      </w:pPr>
      <w:r>
        <w:rPr>
          <w:rFonts w:hint="default" w:ascii="Times New Roman" w:hAnsi="Times New Roman" w:cs="Courier New" w:eastAsia="Times New Roman"/>
          <w:sz w:val="24"/>
          <w:szCs w:val="24"/>
        </w:rPr>
        <w:t>END / Continue Monitoring</w:t>
      </w:r>
    </w:p>
    <w:p w14:paraId="74234C3F">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illustrates the complete operational flow of the Automated Network Threat Detection and Management System.</w:t>
      </w:r>
    </w:p>
    <w:p w14:paraId="2E15B4C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process begins when the system initializes and starts monitoring network traffic. Scapy captures packets transmitted within the network and sends them for analysis.</w:t>
      </w:r>
    </w:p>
    <w:p w14:paraId="01CAC9D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analysis module evaluates traffic patterns and determines whether suspicious activities exist. If no threats are detected, the monitoring process continues uninterrupted.</w:t>
      </w:r>
    </w:p>
    <w:p w14:paraId="0093069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If suspicious behavior is identified, the system generates an alert and stores relevant information in the database. The dashboard is then updated to display the detected threat.</w:t>
      </w:r>
    </w:p>
    <w:p w14:paraId="67B9B2E9">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Administrators can review alerts, investigate incidents, and generate reports based on stored monitoring records. The system then returns to continuous monitoring mode to maintain network visibility and security.</w:t>
      </w:r>
    </w:p>
    <w:p w14:paraId="231E1CAD">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This flowchart provides a complete overview of the monitoring cycle and demonstrates how the proposed system detects, records, and manages network threats in real time.</w:t>
      </w:r>
    </w:p>
    <w:p w14:paraId="143F5BA2">
      <w:pPr>
        <w:pStyle w:val="3"/>
        <w:spacing w:line="240" w:lineRule="auto" w:after="40"/>
        <w:rPr>
          <w:rFonts w:hint="default" w:ascii="Courier New" w:hAnsi="Courier New" w:cs="Courier New"/>
          <w:sz w:val="24"/>
          <w:szCs w:val="24"/>
        </w:rPr>
      </w:pPr>
      <w:r>
        <w:rPr>
          <w:rFonts w:hint="default" w:ascii="Times New Roman" w:hAnsi="Times New Roman" w:cs="Courier New" w:eastAsia="Times New Roman"/>
          <w:b/>
          <w:sz w:val="20"/>
          <w:szCs w:val="24"/>
        </w:rPr>
        <w:t xml:space="preserve"> Chapter Summary</w:t>
      </w:r>
    </w:p>
    <w:p w14:paraId="69AC5902">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development of the proposed Automated Network Threat Detection and Management System followed the Agile Software Development Methodology. Agile was selected because the project involved several interconnected components, including network traffic monitoring, packet capture and analysis, automated threat detection, alert generation, database management, and a web-based monitoring dashboard. The methodology allowed the researchers to develop the system incrementally, test each component, gather feedback, and apply improvements throughout the development process.</w:t>
      </w:r>
    </w:p>
    <w:p w14:paraId="49205A71">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The chapter discussed the system architecture, functional and non-functional requirements, tools and technologies used, database design, data gathering techniques, testing procedures, evaluation criteria, and overall system flow. Additionally, supporting diagrams were identified to provide visual representations of the system's structure and operation.</w:t>
      </w:r>
    </w:p>
    <w:p w14:paraId="0687918C">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 xml:space="preserve">Through the integration of Python, Scapy, Flask, and database technologies, the proposed system aims to provide an effective solution for monitoring network activities and detecting potential threats within small business environments. The methodology described </w:t>
      </w:r>
    </w:p>
    <w:p w14:paraId="5D015396">
      <w:pPr>
        <w:pStyle w:val="85"/>
        <w:spacing w:line="240" w:lineRule="auto" w:after="40"/>
        <w:rPr>
          <w:rFonts w:hint="default" w:ascii="Courier New" w:hAnsi="Courier New" w:cs="Courier New"/>
        </w:rPr>
      </w:pPr>
      <w:r>
        <w:rPr>
          <w:rFonts w:hint="default" w:ascii="Times New Roman" w:hAnsi="Times New Roman" w:cs="Courier New" w:eastAsia="Times New Roman"/>
          <w:sz w:val="20"/>
        </w:rPr>
        <w:t>in this chapter serves as the foundation for the implementation and evaluation of the proposed system.</w:t>
      </w:r>
    </w:p>
    <w:p w14:paraId="12452A38">
      <w:pPr>
        <w:pStyle w:val="85"/>
        <w:spacing w:line="480" w:lineRule="auto"/>
        <w:rPr>
          <w:rFonts w:hint="default" w:ascii="Courier New" w:hAnsi="Courier New" w:cs="Courier New"/>
        </w:rPr>
      </w:pPr>
    </w:p>
    <w:p w14:paraId="5A7AF364">
      <w:pPr>
        <w:pStyle w:val="85"/>
        <w:spacing w:line="480" w:lineRule="auto"/>
        <w:rPr>
          <w:rFonts w:hint="default" w:ascii="Courier New" w:hAnsi="Courier New" w:cs="Courier New"/>
        </w:rPr>
      </w:pPr>
    </w:p>
    <w:p w14:paraId="5D483381">
      <w:pPr>
        <w:pStyle w:val="85"/>
        <w:spacing w:line="480" w:lineRule="auto"/>
        <w:rPr>
          <w:rFonts w:hint="default" w:ascii="Courier New" w:hAnsi="Courier New" w:cs="Courier New"/>
        </w:rPr>
      </w:pPr>
    </w:p>
    <w:p w14:paraId="60C8A98D">
      <w:pPr>
        <w:pStyle w:val="85"/>
        <w:spacing w:line="480" w:lineRule="auto"/>
        <w:rPr>
          <w:rFonts w:hint="default" w:ascii="Courier New" w:hAnsi="Courier New" w:cs="Courier New"/>
        </w:rPr>
      </w:pPr>
    </w:p>
    <w:p w14:paraId="5D426296">
      <w:pPr>
        <w:pStyle w:val="85"/>
        <w:spacing w:line="480" w:lineRule="auto"/>
        <w:rPr>
          <w:rFonts w:hint="default" w:ascii="Courier New" w:hAnsi="Courier New" w:cs="Courier New"/>
        </w:rPr>
      </w:pPr>
    </w:p>
    <w:p w14:paraId="47957BD8">
      <w:pPr>
        <w:pStyle w:val="85"/>
        <w:spacing w:line="480" w:lineRule="auto"/>
        <w:rPr>
          <w:rFonts w:hint="default" w:ascii="Courier New" w:hAnsi="Courier New" w:cs="Courier New"/>
        </w:rPr>
      </w:pPr>
    </w:p>
    <w:p w14:paraId="39807B9E">
      <w:pPr>
        <w:pStyle w:val="85"/>
        <w:spacing w:line="480" w:lineRule="auto"/>
        <w:rPr>
          <w:rFonts w:hint="default" w:ascii="Courier New" w:hAnsi="Courier New" w:cs="Courier New"/>
        </w:rPr>
      </w:pPr>
    </w:p>
    <w:p w14:paraId="0F5C2297">
      <w:pPr>
        <w:pStyle w:val="85"/>
        <w:spacing w:line="480" w:lineRule="auto"/>
        <w:rPr>
          <w:rFonts w:hint="default" w:ascii="Courier New" w:hAnsi="Courier New" w:cs="Courier New"/>
        </w:rPr>
      </w:pPr>
    </w:p>
    <w:p w14:paraId="1B7AF95B">
      <w:pPr>
        <w:pStyle w:val="85"/>
        <w:spacing w:line="480" w:lineRule="auto"/>
        <w:rPr>
          <w:rFonts w:hint="default" w:ascii="Courier New" w:hAnsi="Courier New" w:cs="Courier New"/>
        </w:rPr>
      </w:pPr>
    </w:p>
    <w:p w14:paraId="7FFA42D0">
      <w:pPr>
        <w:pStyle w:val="85"/>
        <w:spacing w:line="480" w:lineRule="auto"/>
        <w:rPr>
          <w:rFonts w:hint="default" w:ascii="Courier New" w:hAnsi="Courier New" w:cs="Courier New"/>
        </w:rPr>
      </w:pPr>
    </w:p>
    <w:p w14:paraId="5DD202C2">
      <w:pPr>
        <w:pStyle w:val="85"/>
        <w:spacing w:line="480" w:lineRule="auto"/>
        <w:rPr>
          <w:rFonts w:hint="default" w:ascii="Courier New" w:hAnsi="Courier New" w:cs="Courier New"/>
        </w:rPr>
      </w:pPr>
    </w:p>
    <w:p w14:paraId="2169DB3C">
      <w:pPr>
        <w:pStyle w:val="85"/>
        <w:spacing w:line="480" w:lineRule="auto"/>
        <w:rPr>
          <w:rFonts w:hint="default" w:ascii="Courier New" w:hAnsi="Courier New" w:cs="Courier New"/>
        </w:rPr>
      </w:pPr>
    </w:p>
    <w:p w14:paraId="56274B95">
      <w:pPr>
        <w:pStyle w:val="85"/>
        <w:spacing w:line="480" w:lineRule="auto"/>
        <w:rPr>
          <w:rFonts w:hint="default" w:ascii="Courier New" w:hAnsi="Courier New" w:cs="Courier New"/>
        </w:rPr>
      </w:pPr>
    </w:p>
    <w:p w14:paraId="6E5A5281">
      <w:pPr>
        <w:pStyle w:val="85"/>
        <w:spacing w:line="480" w:lineRule="auto"/>
        <w:rPr>
          <w:rFonts w:hint="default" w:ascii="Courier New" w:hAnsi="Courier New" w:cs="Courier New"/>
        </w:rPr>
      </w:pPr>
    </w:p>
    <w:p w14:paraId="0199B2A2">
      <w:pPr>
        <w:pStyle w:val="85"/>
        <w:spacing w:line="480" w:lineRule="auto"/>
        <w:rPr>
          <w:rFonts w:hint="default" w:ascii="Courier New" w:hAnsi="Courier New" w:cs="Courier New"/>
        </w:rPr>
      </w:pPr>
    </w:p>
    <w:p w14:paraId="1837B678">
      <w:pPr>
        <w:pStyle w:val="85"/>
        <w:spacing w:line="480" w:lineRule="auto"/>
        <w:rPr>
          <w:rFonts w:hint="default" w:ascii="Courier New" w:hAnsi="Courier New" w:cs="Courier New"/>
        </w:rPr>
      </w:pPr>
    </w:p>
    <w:p w14:paraId="7AA3842C">
      <w:pPr>
        <w:pStyle w:val="85"/>
        <w:spacing w:line="480" w:lineRule="auto"/>
        <w:rPr>
          <w:rFonts w:hint="default" w:ascii="Courier New" w:hAnsi="Courier New" w:cs="Courier New"/>
        </w:rPr>
      </w:pPr>
    </w:p>
    <w:p w14:paraId="56226520">
      <w:pPr>
        <w:pStyle w:val="2"/>
        <w:pageBreakBefore/>
        <w:spacing w:line="480" w:lineRule="auto"/>
        <w:ind w:firstLine="120" w:firstLineChars="50"/>
        <w:jc w:val="center"/>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lang w:val="en-US"/>
          <w14:textFill>
            <w14:solidFill>
              <w14:schemeClr w14:val="tx1"/>
            </w14:solidFill>
          </w14:textFill>
        </w:rPr>
        <w:t>C</w:t>
      </w:r>
      <w:r>
        <w:rPr>
          <w:rFonts w:hint="default" w:ascii="Times New Roman" w:hAnsi="Times New Roman" w:cs="Courier New"/>
          <w:b/>
          <w:color w:val="000000" w:themeColor="text1"/>
          <w:sz w:val="20"/>
          <w:szCs w:val="24"/>
          <w14:textFill>
            <w14:solidFill>
              <w14:schemeClr w14:val="tx1"/>
            </w14:solidFill>
          </w14:textFill>
        </w:rPr>
        <w:t>HAPTER 4</w:t>
      </w:r>
    </w:p>
    <w:p w14:paraId="136504E2">
      <w:pPr>
        <w:pStyle w:val="2"/>
        <w:spacing w:line="480" w:lineRule="auto"/>
        <w:jc w:val="center"/>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SYSTEM DEVELOPMENT, IMPLEMENTATION, TESTING, EVALUATION, RESULTS, AND DISCUSSION</w:t>
      </w:r>
    </w:p>
    <w:p w14:paraId="772CB118">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4.1 Introduction</w:t>
      </w:r>
    </w:p>
    <w:p w14:paraId="039A1D3B">
      <w:pPr>
        <w:spacing w:line="240" w:lineRule="auto" w:after="40"/>
        <w:rPr>
          <w:rFonts w:hint="default" w:ascii="Courier New" w:hAnsi="Courier New" w:cs="Courier New"/>
        </w:rPr>
      </w:pPr>
      <w:r>
        <w:rPr>
          <w:rFonts w:hint="default" w:ascii="Times New Roman" w:hAnsi="Times New Roman" w:cs="Courier New" w:eastAsia="Times New Roman"/>
          <w:b w:val="0"/>
          <w:sz w:val="20"/>
        </w:rPr>
        <w:t>This chapter presented the development, implementation, testing, and initial results of the Automated Network Threat Detection and Management System. The discussion was based on the available project source code, system interfaces, and documented system features. The developed application used Python, Flask, Scapy, and MySQL to support network traffic monitoring, automated threat detection, alert recording, and</w:t>
      </w:r>
      <w:r>
        <w:rPr>
          <w:rFonts w:hint="default" w:ascii="Times New Roman" w:hAnsi="Times New Roman" w:cs="Courier New" w:eastAsia="Times New Roman"/>
          <w:b w:val="0"/>
          <w:sz w:val="20"/>
          <w:lang w:val="en-US"/>
        </w:rPr>
        <w:t xml:space="preserve"> </w:t>
      </w:r>
      <w:r>
        <w:rPr>
          <w:rFonts w:hint="default" w:ascii="Times New Roman" w:hAnsi="Times New Roman" w:cs="Courier New" w:eastAsia="Times New Roman"/>
          <w:b w:val="0"/>
          <w:sz w:val="20"/>
        </w:rPr>
        <w:t>administrative management.</w:t>
      </w:r>
      <w:r>
        <w:rPr>
          <w:rFonts w:hint="default" w:ascii="Times New Roman" w:hAnsi="Times New Roman" w:cs="Courier New" w:eastAsia="Times New Roman"/>
          <w:b w:val="0"/>
          <w:sz w:val="20"/>
          <w:lang w:val="en-US"/>
        </w:rPr>
        <w:t xml:space="preserve"> </w:t>
      </w:r>
      <w:r>
        <w:rPr>
          <w:rFonts w:hint="default" w:ascii="Times New Roman" w:hAnsi="Times New Roman" w:cs="Courier New" w:eastAsia="Times New Roman"/>
          <w:b w:val="0"/>
          <w:sz w:val="20"/>
        </w:rPr>
        <w:t>The system was developed to assist computer shop administrators and personnel in observing network-related security events through a centralized web-based interface. The implemented detection functions focused on three threat categories: ARP spoofing, DDoS-related high-volume traffic, and port-scanning activity. When a defined detection condition was met, the system recorded the event and displayed the information through the dashboard and threat-alert pages.</w:t>
      </w:r>
    </w:p>
    <w:p w14:paraId="32AA3D5C">
      <w:pPr>
        <w:spacing w:line="240" w:lineRule="auto" w:after="40"/>
        <w:rPr>
          <w:rFonts w:hint="default" w:ascii="Courier New" w:hAnsi="Courier New" w:cs="Courier New"/>
        </w:rPr>
      </w:pPr>
      <w:r>
        <w:rPr>
          <w:rFonts w:hint="default" w:ascii="Times New Roman" w:hAnsi="Times New Roman" w:cs="Courier New" w:eastAsia="Times New Roman"/>
          <w:b w:val="0"/>
          <w:sz w:val="20"/>
        </w:rPr>
        <w:t>At the time this draft was prepared, formal client evaluation and final field deployment data had not yet been provided. Therefore, the implementation and functional descriptions in this chapter were based on the actual source files and screenshots supplied by the researchers. Sections that require client ratings, respondent profiles, and statistical interpretation were retained as clearly marked placeholders for later completion.</w:t>
      </w:r>
    </w:p>
    <w:p w14:paraId="52980871">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4.2 Overview of the Developed System</w:t>
      </w:r>
    </w:p>
    <w:p w14:paraId="629DF600">
      <w:pPr>
        <w:spacing w:line="240" w:lineRule="auto" w:after="40"/>
      </w:pPr>
      <w:r>
        <w:rPr>
          <w:rFonts w:ascii="Times New Roman" w:hAnsi="Times New Roman" w:eastAsia="Times New Roman"/>
          <w:b w:val="0"/>
          <w:sz w:val="20"/>
        </w:rPr>
        <w:t>The implemented application was organized around the practical sequence followed by an administrator during network monitoring. The administrator first authenticated through the login page, then entered the dashboard where summarized information about recorded security events could be viewed. From the dashboard, the user could move to the detailed Threat Alerts page, review administrative activities through Audit Logs, or manage trusted addresses through the Whitelist Management page.</w:t>
      </w:r>
    </w:p>
    <w:p w14:paraId="65B0339F">
      <w:pPr>
        <w:spacing w:line="240" w:lineRule="auto" w:after="40"/>
      </w:pPr>
      <w:r>
        <w:rPr>
          <w:rFonts w:ascii="Times New Roman" w:hAnsi="Times New Roman" w:eastAsia="Times New Roman"/>
          <w:b w:val="0"/>
          <w:sz w:val="20"/>
        </w:rPr>
        <w:t>The system also separated detection from decision-making. Automated rules were responsible for identifying traffic patterns that met the configured conditions, while the administrator remained responsible for interpreting the alert and deciding what response was appropriate. This separation was important because network behavior can vary depending on the activities being performed by users. A rule-based alert therefore served as an indication that required attention rather than as an automatic declaration that an attack had been confirmed.</w:t>
      </w:r>
    </w:p>
    <w:p w14:paraId="14007280">
      <w:pPr>
        <w:spacing w:line="240" w:lineRule="auto" w:after="40"/>
      </w:pPr>
      <w:r>
        <w:rPr>
          <w:rFonts w:ascii="Times New Roman" w:hAnsi="Times New Roman" w:eastAsia="Times New Roman"/>
          <w:b w:val="0"/>
          <w:sz w:val="20"/>
        </w:rPr>
        <w:t>The available interface also showed that the system was designed to retain information for later review. Alert records were not limited to a temporary notification. They were stored and presented with contextual information, while audit and whitelist records provided additional administrative history. This organization supported the management aspect of the system because the administrator could return to previous records when investigating a recurring event.</w:t>
      </w:r>
    </w:p>
    <w:p w14:paraId="43BC8549">
      <w:pPr>
        <w:spacing w:line="240" w:lineRule="auto" w:after="40"/>
        <w:rPr>
          <w:rFonts w:hint="default" w:ascii="Courier New" w:hAnsi="Courier New" w:cs="Courier New"/>
        </w:rPr>
      </w:pPr>
      <w:r>
        <w:rPr>
          <w:rFonts w:hint="default" w:ascii="Times New Roman" w:hAnsi="Times New Roman" w:cs="Courier New" w:eastAsia="Times New Roman"/>
          <w:b w:val="0"/>
          <w:sz w:val="20"/>
        </w:rPr>
        <w:t>The Automated Network Threat Detection and Management System was implemented as a web-based network security monitoring application. The application combined packet capture and analysis with a browser-accessible dashboard. Its main functions included administrator authentication, packet monitoring, automated threat detection, alert storage, threat visualization, audit logging, IP whitelisting, searching, filtering, and CSV export.</w:t>
      </w:r>
    </w:p>
    <w:p w14:paraId="07951E15">
      <w:pPr>
        <w:spacing w:line="240" w:lineRule="auto" w:after="40"/>
        <w:rPr>
          <w:rFonts w:hint="default" w:ascii="Courier New" w:hAnsi="Courier New" w:cs="Courier New"/>
        </w:rPr>
      </w:pPr>
      <w:r>
        <w:rPr>
          <w:rFonts w:hint="default" w:ascii="Times New Roman" w:hAnsi="Times New Roman" w:cs="Courier New" w:eastAsia="Times New Roman"/>
          <w:b w:val="0"/>
          <w:sz w:val="20"/>
        </w:rPr>
        <w:t>The application used Scapy to inspect relevant network packets. Detection modules evaluated packet characteristics and recent traffic behavior according to predefined thresholds and rules. The system then stored detected events in a MySQL database. Flask handled the application routes, session management, and communication between the user interface and the stored monitoring data.</w:t>
      </w:r>
    </w:p>
    <w:p w14:paraId="23BF9B42">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 was designed as a monitoring and management tool. It did not replace a firewall, antivirus application, or complete intrusion-prevention platform. Its primary contribution was the timely identification, recording, presentation, and administrative review of selected network threats.</w:t>
      </w:r>
    </w:p>
    <w:p w14:paraId="406D72A6">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4.3 Agile Development Process</w:t>
      </w:r>
    </w:p>
    <w:p w14:paraId="7F01AF16">
      <w:pPr>
        <w:spacing w:line="240" w:lineRule="auto" w:after="40"/>
        <w:rPr>
          <w:rFonts w:hint="default" w:ascii="Courier New" w:hAnsi="Courier New" w:cs="Courier New"/>
        </w:rPr>
      </w:pPr>
      <w:r>
        <w:rPr>
          <w:rFonts w:hint="default" w:ascii="Times New Roman" w:hAnsi="Times New Roman" w:cs="Courier New" w:eastAsia="Times New Roman"/>
          <w:b w:val="0"/>
          <w:sz w:val="20"/>
        </w:rPr>
        <w:t>The researchers applied an Agile development approach during the development of the system. The application was improved through repeated development and testing activities instead of treating the entire system as a single completed output. The work was divided into manageable functions, allowing the researchers to implement the monitoring components, database functions, and web interfaces in stages.</w:t>
      </w:r>
    </w:p>
    <w:p w14:paraId="41924E2D">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4.3.1 Requirements Gathering and Planning</w:t>
      </w:r>
    </w:p>
    <w:p w14:paraId="639764DD">
      <w:pPr>
        <w:spacing w:line="240" w:lineRule="auto" w:after="40"/>
        <w:rPr>
          <w:rFonts w:hint="default" w:ascii="Courier New" w:hAnsi="Courier New" w:cs="Courier New"/>
        </w:rPr>
      </w:pPr>
      <w:r>
        <w:rPr>
          <w:rFonts w:hint="default" w:ascii="Times New Roman" w:hAnsi="Times New Roman" w:cs="Courier New" w:eastAsia="Times New Roman"/>
          <w:b w:val="0"/>
          <w:sz w:val="20"/>
        </w:rPr>
        <w:t>During the planning stage, the researchers identified the need for a centralized and affordable monitoring tool that could be used in a small business setting such as a computer shop. The required functions included real-time network observation, automated identification of selected suspicious activities, alert generation, historical records, administrator access, and management of trusted IP addresses.</w:t>
      </w:r>
    </w:p>
    <w:p w14:paraId="78C8BDCF">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4.3.2 System Design</w:t>
      </w:r>
    </w:p>
    <w:p w14:paraId="7AF5CC34">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 design covered the application workflow, database structure, detection logic, and user interface. The researchers organized the interface into separate pages for the dashboard, threat alerts, audit logs, and whitelist management. The design also included database functions for storing alerts, administrator actions, and trusted IP entries.</w:t>
      </w:r>
    </w:p>
    <w:p w14:paraId="35DB037B">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4.3.3 Development and Implementation</w:t>
      </w:r>
    </w:p>
    <w:p w14:paraId="1A0BC457">
      <w:pPr>
        <w:spacing w:line="240" w:lineRule="auto" w:after="40"/>
        <w:rPr>
          <w:rFonts w:hint="default" w:ascii="Courier New" w:hAnsi="Courier New" w:cs="Courier New"/>
        </w:rPr>
      </w:pPr>
      <w:r>
        <w:rPr>
          <w:rFonts w:hint="default" w:ascii="Times New Roman" w:hAnsi="Times New Roman" w:cs="Courier New" w:eastAsia="Times New Roman"/>
          <w:b w:val="0"/>
          <w:sz w:val="20"/>
        </w:rPr>
        <w:t>The development stage involved the implementation of the Flask application, Scapy-based packet monitoring, MySQL data storage, and the web interface. The researchers developed the threat detectors and connected them to the alert-recording functions. The dashboard and administrative pages were then integrated with the application programming interfaces.</w:t>
      </w:r>
    </w:p>
    <w:p w14:paraId="64655857">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4.3.4 Testing and Improvement</w:t>
      </w:r>
    </w:p>
    <w:p w14:paraId="5A002AE7">
      <w:pPr>
        <w:spacing w:line="240" w:lineRule="auto" w:after="40"/>
        <w:rPr>
          <w:rFonts w:hint="default" w:ascii="Courier New" w:hAnsi="Courier New" w:cs="Courier New"/>
        </w:rPr>
      </w:pPr>
      <w:r>
        <w:rPr>
          <w:rFonts w:hint="default" w:ascii="Times New Roman" w:hAnsi="Times New Roman" w:cs="Courier New" w:eastAsia="Times New Roman"/>
          <w:b w:val="0"/>
          <w:sz w:val="20"/>
        </w:rPr>
        <w:t>The developed functions were checked through application-level testing and interface observation. The researchers reviewed whether the login process, dashboard, alert display, audit logging, whitelist functions, search and filter controls, and export options operated as intended. Issues identified during testing could be corrected in subsequent development iterations.</w:t>
      </w:r>
    </w:p>
    <w:p w14:paraId="3E17B035">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4.3.5 Current Development Status</w:t>
      </w:r>
    </w:p>
    <w:p w14:paraId="63478AFA">
      <w:pPr>
        <w:spacing w:line="240" w:lineRule="auto" w:after="40"/>
        <w:rPr>
          <w:rFonts w:hint="default" w:ascii="Courier New" w:hAnsi="Courier New" w:cs="Courier New"/>
        </w:rPr>
      </w:pPr>
      <w:r>
        <w:rPr>
          <w:rFonts w:hint="default" w:ascii="Times New Roman" w:hAnsi="Times New Roman" w:cs="Courier New" w:eastAsia="Times New Roman"/>
          <w:b w:val="0"/>
          <w:sz w:val="20"/>
        </w:rPr>
        <w:t>The available source code and screenshots showed that the major system modules had been implemented. The application contained working routes for login, dashboard access, alerts, audit logs, and whitelist management. The final client-based evaluation and field deployment results remained pending and should be inserted after the researchers completed the client assessment.</w:t>
      </w:r>
    </w:p>
    <w:p w14:paraId="794BA3D1">
      <w:pPr>
        <w:pStyle w:val="3"/>
        <w:spacing w:line="480" w:lineRule="auto"/>
        <w:rPr>
          <w:rFonts w:hint="default" w:ascii="Courier New" w:hAnsi="Courier New" w:cs="Courier New"/>
          <w:color w:val="000000" w:themeColor="text1"/>
          <w:sz w:val="28"/>
          <w:szCs w:val="28"/>
          <w14:textFill>
            <w14:solidFill>
              <w14:schemeClr w14:val="tx1"/>
            </w14:solidFill>
          </w14:textFill>
        </w:rPr>
      </w:pPr>
      <w:r>
        <w:rPr>
          <w:rFonts w:hint="default" w:ascii="Times New Roman" w:hAnsi="Times New Roman" w:cs="Courier New"/>
          <w:b/>
          <w:color w:val="000000" w:themeColor="text1"/>
          <w:sz w:val="20"/>
          <w:szCs w:val="28"/>
          <w14:textFill>
            <w14:solidFill>
              <w14:schemeClr w14:val="tx1"/>
            </w14:solidFill>
          </w14:textFill>
        </w:rPr>
        <w:t>4.4 System Architecture and Workflow</w:t>
      </w:r>
    </w:p>
    <w:p w14:paraId="008E1ECB">
      <w:pPr>
        <w:spacing w:line="240" w:lineRule="auto" w:after="40"/>
      </w:pPr>
      <w:r>
        <w:rPr>
          <w:rFonts w:ascii="Times New Roman" w:hAnsi="Times New Roman" w:eastAsia="Times New Roman"/>
          <w:b w:val="0"/>
          <w:sz w:val="20"/>
        </w:rPr>
        <w:t>The architecture was designed so that each major component had a specific responsibility. The monitoring component handled packet-level input, the detection layer interpreted the observed traffic, the database preserved records, and the Flask application connected the processing functions with the browser interface. This organization reduced the need for the user interface to directly process raw packets and made the overall workflow easier to understand.</w:t>
      </w:r>
    </w:p>
    <w:p w14:paraId="3949E121">
      <w:pPr>
        <w:spacing w:line="240" w:lineRule="auto" w:after="40"/>
      </w:pPr>
      <w:r>
        <w:rPr>
          <w:rFonts w:ascii="Times New Roman" w:hAnsi="Times New Roman" w:eastAsia="Times New Roman"/>
          <w:b w:val="0"/>
          <w:sz w:val="20"/>
        </w:rPr>
        <w:t>The workflow also supported continuous observation. When traffic did not satisfy a detection condition, monitoring could continue without generating a threat record. When a condition was satisfied, the system created an alert and stored the event. The administrator could then review the record through the web interface. This sequence provided a clear relationship between network activity and the information eventually presented to the user.</w:t>
      </w:r>
    </w:p>
    <w:p w14:paraId="77B1B35A">
      <w:pPr>
        <w:spacing w:line="240" w:lineRule="auto" w:after="40"/>
      </w:pPr>
      <w:r>
        <w:rPr>
          <w:rFonts w:ascii="Times New Roman" w:hAnsi="Times New Roman" w:eastAsia="Times New Roman"/>
          <w:b w:val="0"/>
          <w:sz w:val="20"/>
        </w:rPr>
        <w:t>From a small-business perspective, the layered workflow helped keep the system focused. The computer shop administrator did not need to manually inspect every packet or interpret every protocol field. Instead, the application converted selected packet characteristics into summarized information, while retaining enough detail to support further review.</w:t>
      </w:r>
    </w:p>
    <w:p w14:paraId="418029FF">
      <w:pPr>
        <w:spacing w:line="240" w:lineRule="auto" w:after="40"/>
        <w:rPr>
          <w:rFonts w:hint="default" w:ascii="Courier New" w:hAnsi="Courier New" w:cs="Courier New"/>
        </w:rPr>
      </w:pPr>
      <w:r>
        <w:rPr>
          <w:rFonts w:hint="default" w:ascii="Times New Roman" w:hAnsi="Times New Roman" w:cs="Courier New" w:eastAsia="Times New Roman"/>
          <w:b w:val="0"/>
          <w:sz w:val="20"/>
        </w:rPr>
        <w:t>The developed system followed a layered workflow. Network packets were observed through the monitoring component. Relevant packet information was passed to the ARP spoofing, DDoS, and port-scan detection modules. When a detection rule was satisfied, the application created an alert record containing the threat category, source information, details, and recommended administrative action. The stored records were then made available through the dashboard and alert-management interfaces.</w:t>
      </w:r>
    </w:p>
    <w:tbl>
      <w:tblPr>
        <w:tblStyle w:val="9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54F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95902F">
            <w:pPr>
              <w:spacing w:after="0" w:line="480" w:lineRule="auto"/>
              <w:rPr>
                <w:rFonts w:hint="default" w:ascii="Courier New" w:hAnsi="Courier New" w:cs="Courier New"/>
              </w:rPr>
            </w:pPr>
            <w:r>
              <w:rPr>
                <w:rFonts w:hint="default" w:ascii="Times New Roman" w:hAnsi="Times New Roman" w:cs="Courier New"/>
                <w:sz w:val="16"/>
              </w:rPr>
              <w:t>Layer</w:t>
            </w:r>
          </w:p>
        </w:tc>
        <w:tc>
          <w:tcPr>
            <w:tcW w:w="4320" w:type="dxa"/>
          </w:tcPr>
          <w:p w14:paraId="5745F546">
            <w:pPr>
              <w:spacing w:after="0" w:line="480" w:lineRule="auto"/>
              <w:rPr>
                <w:rFonts w:hint="default" w:ascii="Courier New" w:hAnsi="Courier New" w:cs="Courier New"/>
              </w:rPr>
            </w:pPr>
            <w:r>
              <w:rPr>
                <w:rFonts w:hint="default" w:ascii="Times New Roman" w:hAnsi="Times New Roman" w:cs="Courier New"/>
                <w:sz w:val="16"/>
              </w:rPr>
              <w:t>Main Function</w:t>
            </w:r>
          </w:p>
        </w:tc>
      </w:tr>
      <w:tr w14:paraId="61FF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EEA94B">
            <w:pPr>
              <w:spacing w:after="0" w:line="480" w:lineRule="auto"/>
              <w:rPr>
                <w:rFonts w:hint="default" w:ascii="Courier New" w:hAnsi="Courier New" w:cs="Courier New"/>
              </w:rPr>
            </w:pPr>
            <w:r>
              <w:rPr>
                <w:rFonts w:hint="default" w:ascii="Times New Roman" w:hAnsi="Times New Roman" w:cs="Courier New"/>
                <w:sz w:val="16"/>
              </w:rPr>
              <w:t>Monitoring Layer</w:t>
            </w:r>
          </w:p>
        </w:tc>
        <w:tc>
          <w:tcPr>
            <w:tcW w:w="4320" w:type="dxa"/>
          </w:tcPr>
          <w:p w14:paraId="415BBDE1">
            <w:pPr>
              <w:spacing w:after="0" w:line="480" w:lineRule="auto"/>
              <w:rPr>
                <w:rFonts w:hint="default" w:ascii="Courier New" w:hAnsi="Courier New" w:cs="Courier New"/>
              </w:rPr>
            </w:pPr>
            <w:r>
              <w:rPr>
                <w:rFonts w:hint="default" w:ascii="Times New Roman" w:hAnsi="Times New Roman" w:cs="Courier New"/>
                <w:sz w:val="16"/>
              </w:rPr>
              <w:t>Captured and inspected network packets using Scapy.</w:t>
            </w:r>
          </w:p>
        </w:tc>
      </w:tr>
      <w:tr w14:paraId="69F2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C47EFF">
            <w:pPr>
              <w:spacing w:after="0" w:line="480" w:lineRule="auto"/>
              <w:rPr>
                <w:rFonts w:hint="default" w:ascii="Courier New" w:hAnsi="Courier New" w:cs="Courier New"/>
              </w:rPr>
            </w:pPr>
            <w:r>
              <w:rPr>
                <w:rFonts w:hint="default" w:ascii="Times New Roman" w:hAnsi="Times New Roman" w:cs="Courier New"/>
                <w:sz w:val="16"/>
              </w:rPr>
              <w:t>Detection Layer</w:t>
            </w:r>
          </w:p>
        </w:tc>
        <w:tc>
          <w:tcPr>
            <w:tcW w:w="4320" w:type="dxa"/>
          </w:tcPr>
          <w:p w14:paraId="7233AB3D">
            <w:pPr>
              <w:spacing w:after="0" w:line="480" w:lineRule="auto"/>
              <w:rPr>
                <w:rFonts w:hint="default" w:ascii="Courier New" w:hAnsi="Courier New" w:cs="Courier New"/>
              </w:rPr>
            </w:pPr>
            <w:r>
              <w:rPr>
                <w:rFonts w:hint="default" w:ascii="Times New Roman" w:hAnsi="Times New Roman" w:cs="Courier New"/>
                <w:sz w:val="16"/>
              </w:rPr>
              <w:t>Applied predefined rules and thresholds for ARP spoofing, DDoS activity, and port scanning.</w:t>
            </w:r>
          </w:p>
        </w:tc>
      </w:tr>
      <w:tr w14:paraId="5988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504490">
            <w:pPr>
              <w:spacing w:after="0" w:line="480" w:lineRule="auto"/>
              <w:rPr>
                <w:rFonts w:hint="default" w:ascii="Courier New" w:hAnsi="Courier New" w:cs="Courier New"/>
              </w:rPr>
            </w:pPr>
            <w:r>
              <w:rPr>
                <w:rFonts w:hint="default" w:ascii="Times New Roman" w:hAnsi="Times New Roman" w:cs="Courier New"/>
                <w:sz w:val="16"/>
              </w:rPr>
              <w:t>Data Layer</w:t>
            </w:r>
          </w:p>
        </w:tc>
        <w:tc>
          <w:tcPr>
            <w:tcW w:w="4320" w:type="dxa"/>
          </w:tcPr>
          <w:p w14:paraId="79EB9EC5">
            <w:pPr>
              <w:spacing w:after="0" w:line="480" w:lineRule="auto"/>
              <w:rPr>
                <w:rFonts w:hint="default" w:ascii="Courier New" w:hAnsi="Courier New" w:cs="Courier New"/>
              </w:rPr>
            </w:pPr>
            <w:r>
              <w:rPr>
                <w:rFonts w:hint="default" w:ascii="Times New Roman" w:hAnsi="Times New Roman" w:cs="Courier New"/>
                <w:sz w:val="16"/>
              </w:rPr>
              <w:t>Stored alerts, whitelist entries, and audit records in MySQL.</w:t>
            </w:r>
          </w:p>
        </w:tc>
      </w:tr>
      <w:tr w14:paraId="5041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9CA244">
            <w:pPr>
              <w:spacing w:after="0" w:line="480" w:lineRule="auto"/>
              <w:rPr>
                <w:rFonts w:hint="default" w:ascii="Courier New" w:hAnsi="Courier New" w:cs="Courier New"/>
              </w:rPr>
            </w:pPr>
            <w:r>
              <w:rPr>
                <w:rFonts w:hint="default" w:ascii="Times New Roman" w:hAnsi="Times New Roman" w:cs="Courier New"/>
                <w:sz w:val="16"/>
              </w:rPr>
              <w:t>Application Layer</w:t>
            </w:r>
          </w:p>
        </w:tc>
        <w:tc>
          <w:tcPr>
            <w:tcW w:w="4320" w:type="dxa"/>
          </w:tcPr>
          <w:p w14:paraId="3B9DC41D">
            <w:pPr>
              <w:spacing w:after="0" w:line="480" w:lineRule="auto"/>
              <w:rPr>
                <w:rFonts w:hint="default" w:ascii="Courier New" w:hAnsi="Courier New" w:cs="Courier New"/>
              </w:rPr>
            </w:pPr>
            <w:r>
              <w:rPr>
                <w:rFonts w:hint="default" w:ascii="Times New Roman" w:hAnsi="Times New Roman" w:cs="Courier New"/>
                <w:sz w:val="16"/>
              </w:rPr>
              <w:t>Used Flask for routes, sessions, APIs, and server-side processing.</w:t>
            </w:r>
          </w:p>
        </w:tc>
      </w:tr>
      <w:tr w14:paraId="7406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EC8661">
            <w:pPr>
              <w:spacing w:after="0" w:line="480" w:lineRule="auto"/>
              <w:rPr>
                <w:rFonts w:hint="default" w:ascii="Courier New" w:hAnsi="Courier New" w:cs="Courier New"/>
              </w:rPr>
            </w:pPr>
            <w:r>
              <w:rPr>
                <w:rFonts w:hint="default" w:ascii="Times New Roman" w:hAnsi="Times New Roman" w:cs="Courier New"/>
                <w:sz w:val="16"/>
              </w:rPr>
              <w:t>Presentation Layer</w:t>
            </w:r>
          </w:p>
        </w:tc>
        <w:tc>
          <w:tcPr>
            <w:tcW w:w="4320" w:type="dxa"/>
          </w:tcPr>
          <w:p w14:paraId="0B38E45A">
            <w:pPr>
              <w:spacing w:after="0" w:line="480" w:lineRule="auto"/>
              <w:rPr>
                <w:rFonts w:hint="default" w:ascii="Courier New" w:hAnsi="Courier New" w:cs="Courier New"/>
              </w:rPr>
            </w:pPr>
            <w:r>
              <w:rPr>
                <w:rFonts w:hint="default" w:ascii="Times New Roman" w:hAnsi="Times New Roman" w:cs="Courier New"/>
                <w:sz w:val="16"/>
              </w:rPr>
              <w:t>Displayed dashboards, alerts, logs, and management controls through HTML, CSS, and JavaScript.</w:t>
            </w:r>
          </w:p>
        </w:tc>
      </w:tr>
    </w:tbl>
    <w:p w14:paraId="5F65D811">
      <w:pPr>
        <w:spacing w:line="480" w:lineRule="auto"/>
        <w:ind w:firstLine="720"/>
        <w:rPr>
          <w:rFonts w:hint="default" w:ascii="Courier New" w:hAnsi="Courier New" w:cs="Courier New"/>
          <w:b w:val="0"/>
        </w:rPr>
      </w:pPr>
    </w:p>
    <w:p w14:paraId="27AD8FE4">
      <w:pPr>
        <w:spacing w:line="240" w:lineRule="auto" w:after="40"/>
        <w:ind w:firstLine="720"/>
        <w:jc w:val="center"/>
        <w:rPr>
          <w:rFonts w:hint="default" w:ascii="Courier New" w:hAnsi="Courier New" w:cs="Courier New"/>
        </w:rPr>
      </w:pPr>
      <w:r>
        <w:rPr>
          <w:rFonts w:hint="default" w:ascii="Times New Roman" w:hAnsi="Times New Roman" w:cs="Courier New" w:eastAsia="Times New Roman"/>
          <w:b w:val="0"/>
          <w:sz w:val="16"/>
        </w:rPr>
        <w:t>Figure 4.1 may be inserted here to show the final system architecture or workflow diagram. The figure should be based on the researchers’ actual implementation and should show the movement of data from packet monitoring to detection, database storage, and dashboard presentation.</w:t>
      </w:r>
    </w:p>
    <w:p w14:paraId="274D1543">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4.5 System Requirements and Technologies</w:t>
      </w:r>
    </w:p>
    <w:p w14:paraId="6EDC42B0">
      <w:pPr>
        <w:spacing w:line="240" w:lineRule="auto" w:after="40"/>
      </w:pPr>
      <w:r>
        <w:rPr>
          <w:rFonts w:ascii="Times New Roman" w:hAnsi="Times New Roman" w:eastAsia="Times New Roman"/>
          <w:b w:val="0"/>
          <w:sz w:val="20"/>
        </w:rPr>
        <w:t>The selected technologies were also appropriate for an academic development project because they could be integrated without requiring a large enterprise infrastructure. Python provided the main programming environment, Scapy handled packet-level operations, Flask provided the web interface, and MySQL supplied persistent storage. The combination allowed the researchers to implement both the monitoring logic and the administrative dashboard within one project.</w:t>
      </w:r>
    </w:p>
    <w:p w14:paraId="594953CB">
      <w:pPr>
        <w:spacing w:line="240" w:lineRule="auto" w:after="40"/>
      </w:pPr>
      <w:r>
        <w:rPr>
          <w:rFonts w:ascii="Times New Roman" w:hAnsi="Times New Roman" w:eastAsia="Times New Roman"/>
          <w:b w:val="0"/>
          <w:sz w:val="20"/>
        </w:rPr>
        <w:t>Python supported the organization of detection functions into separate components. This was particularly useful because the system handled different types of network behavior. Each detector could apply conditions appropriate to the traffic pattern it was intended to recognize while still using the same monitoring and storage workflow.</w:t>
      </w:r>
    </w:p>
    <w:p w14:paraId="5C6BC38C">
      <w:pPr>
        <w:spacing w:line="240" w:lineRule="auto" w:after="40"/>
      </w:pPr>
      <w:r>
        <w:rPr>
          <w:rFonts w:ascii="Times New Roman" w:hAnsi="Times New Roman" w:eastAsia="Times New Roman"/>
          <w:b w:val="0"/>
          <w:sz w:val="20"/>
        </w:rPr>
        <w:t>The web technologies also contributed to accessibility. Instead of requiring the administrator to use a command-line interface to inspect records, the system presented the information through browser-based pages. Tables, cards, filters, and charts made the information easier to scan and provided a more practical interface for routine administrative review.</w:t>
      </w:r>
    </w:p>
    <w:p w14:paraId="19532612">
      <w:pPr>
        <w:spacing w:line="240" w:lineRule="auto" w:after="40"/>
        <w:rPr>
          <w:rFonts w:hint="default" w:ascii="Courier New" w:hAnsi="Courier New" w:cs="Courier New"/>
        </w:rPr>
      </w:pPr>
      <w:r>
        <w:rPr>
          <w:rFonts w:hint="default" w:ascii="Times New Roman" w:hAnsi="Times New Roman" w:cs="Courier New" w:eastAsia="Times New Roman"/>
          <w:b w:val="0"/>
          <w:sz w:val="20"/>
        </w:rPr>
        <w:t>The application was developed using open-source and commonly available technologies. Python served as the primary programming language. Flask supported the web application and route management, while Scapy supported packet inspection. MySQL was used for persistent data storage. The user interface was developed using HTML, CSS, JavaScript, and Bootstrap.</w:t>
      </w:r>
    </w:p>
    <w:tbl>
      <w:tblPr>
        <w:tblStyle w:val="9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A03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DFB498">
            <w:pPr>
              <w:spacing w:after="0" w:line="480" w:lineRule="auto"/>
              <w:rPr>
                <w:rFonts w:hint="default" w:ascii="Courier New" w:hAnsi="Courier New" w:cs="Courier New"/>
              </w:rPr>
            </w:pPr>
            <w:r>
              <w:rPr>
                <w:rFonts w:hint="default" w:ascii="Times New Roman" w:hAnsi="Times New Roman" w:cs="Courier New"/>
                <w:sz w:val="16"/>
              </w:rPr>
              <w:t>Technology</w:t>
            </w:r>
          </w:p>
        </w:tc>
        <w:tc>
          <w:tcPr>
            <w:tcW w:w="4320" w:type="dxa"/>
          </w:tcPr>
          <w:p w14:paraId="4238F7FE">
            <w:pPr>
              <w:spacing w:after="0" w:line="480" w:lineRule="auto"/>
              <w:rPr>
                <w:rFonts w:hint="default" w:ascii="Courier New" w:hAnsi="Courier New" w:cs="Courier New"/>
              </w:rPr>
            </w:pPr>
            <w:r>
              <w:rPr>
                <w:rFonts w:hint="default" w:ascii="Times New Roman" w:hAnsi="Times New Roman" w:cs="Courier New"/>
                <w:sz w:val="16"/>
              </w:rPr>
              <w:t>Purpose in the System</w:t>
            </w:r>
          </w:p>
        </w:tc>
      </w:tr>
      <w:tr w14:paraId="775F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4BEBE8">
            <w:pPr>
              <w:spacing w:after="0" w:line="480" w:lineRule="auto"/>
              <w:rPr>
                <w:rFonts w:hint="default" w:ascii="Courier New" w:hAnsi="Courier New" w:cs="Courier New"/>
              </w:rPr>
            </w:pPr>
            <w:r>
              <w:rPr>
                <w:rFonts w:hint="default" w:ascii="Times New Roman" w:hAnsi="Times New Roman" w:cs="Courier New"/>
                <w:sz w:val="16"/>
              </w:rPr>
              <w:t>Python</w:t>
            </w:r>
          </w:p>
        </w:tc>
        <w:tc>
          <w:tcPr>
            <w:tcW w:w="4320" w:type="dxa"/>
          </w:tcPr>
          <w:p w14:paraId="35F4E47F">
            <w:pPr>
              <w:spacing w:after="0" w:line="480" w:lineRule="auto"/>
              <w:rPr>
                <w:rFonts w:hint="default" w:ascii="Courier New" w:hAnsi="Courier New" w:cs="Courier New"/>
              </w:rPr>
            </w:pPr>
            <w:r>
              <w:rPr>
                <w:rFonts w:hint="default" w:ascii="Times New Roman" w:hAnsi="Times New Roman" w:cs="Courier New"/>
                <w:sz w:val="16"/>
              </w:rPr>
              <w:t>Implemented the application logic and detection modules.</w:t>
            </w:r>
          </w:p>
        </w:tc>
      </w:tr>
      <w:tr w14:paraId="79F8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2AB79D">
            <w:pPr>
              <w:spacing w:after="0" w:line="480" w:lineRule="auto"/>
              <w:rPr>
                <w:rFonts w:hint="default" w:ascii="Courier New" w:hAnsi="Courier New" w:cs="Courier New"/>
              </w:rPr>
            </w:pPr>
            <w:r>
              <w:rPr>
                <w:rFonts w:hint="default" w:ascii="Times New Roman" w:hAnsi="Times New Roman" w:cs="Courier New"/>
                <w:sz w:val="16"/>
              </w:rPr>
              <w:t>Flask</w:t>
            </w:r>
          </w:p>
        </w:tc>
        <w:tc>
          <w:tcPr>
            <w:tcW w:w="4320" w:type="dxa"/>
          </w:tcPr>
          <w:p w14:paraId="287B0360">
            <w:pPr>
              <w:spacing w:after="0" w:line="480" w:lineRule="auto"/>
              <w:rPr>
                <w:rFonts w:hint="default" w:ascii="Courier New" w:hAnsi="Courier New" w:cs="Courier New"/>
              </w:rPr>
            </w:pPr>
            <w:r>
              <w:rPr>
                <w:rFonts w:hint="default" w:ascii="Times New Roman" w:hAnsi="Times New Roman" w:cs="Courier New"/>
                <w:sz w:val="16"/>
              </w:rPr>
              <w:t>Provided web routes, sessions, templates, and application services.</w:t>
            </w:r>
          </w:p>
        </w:tc>
      </w:tr>
      <w:tr w14:paraId="452B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A48A4B">
            <w:pPr>
              <w:spacing w:after="0" w:line="480" w:lineRule="auto"/>
              <w:rPr>
                <w:rFonts w:hint="default" w:ascii="Courier New" w:hAnsi="Courier New" w:cs="Courier New"/>
              </w:rPr>
            </w:pPr>
            <w:r>
              <w:rPr>
                <w:rFonts w:hint="default" w:ascii="Times New Roman" w:hAnsi="Times New Roman" w:cs="Courier New"/>
                <w:sz w:val="16"/>
              </w:rPr>
              <w:t>Scapy</w:t>
            </w:r>
          </w:p>
        </w:tc>
        <w:tc>
          <w:tcPr>
            <w:tcW w:w="4320" w:type="dxa"/>
          </w:tcPr>
          <w:p w14:paraId="66AB6E70">
            <w:pPr>
              <w:spacing w:after="0" w:line="480" w:lineRule="auto"/>
              <w:rPr>
                <w:rFonts w:hint="default" w:ascii="Courier New" w:hAnsi="Courier New" w:cs="Courier New"/>
              </w:rPr>
            </w:pPr>
            <w:r>
              <w:rPr>
                <w:rFonts w:hint="default" w:ascii="Times New Roman" w:hAnsi="Times New Roman" w:cs="Courier New"/>
                <w:sz w:val="16"/>
              </w:rPr>
              <w:t>Captured and inspected network packets.</w:t>
            </w:r>
          </w:p>
        </w:tc>
      </w:tr>
      <w:tr w14:paraId="45D3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DF0645">
            <w:pPr>
              <w:spacing w:after="0" w:line="480" w:lineRule="auto"/>
              <w:rPr>
                <w:rFonts w:hint="default" w:ascii="Courier New" w:hAnsi="Courier New" w:cs="Courier New"/>
              </w:rPr>
            </w:pPr>
            <w:r>
              <w:rPr>
                <w:rFonts w:hint="default" w:ascii="Times New Roman" w:hAnsi="Times New Roman" w:cs="Courier New"/>
                <w:sz w:val="16"/>
              </w:rPr>
              <w:t>MySQL</w:t>
            </w:r>
          </w:p>
        </w:tc>
        <w:tc>
          <w:tcPr>
            <w:tcW w:w="4320" w:type="dxa"/>
          </w:tcPr>
          <w:p w14:paraId="3E49B450">
            <w:pPr>
              <w:spacing w:after="0" w:line="480" w:lineRule="auto"/>
              <w:rPr>
                <w:rFonts w:hint="default" w:ascii="Courier New" w:hAnsi="Courier New" w:cs="Courier New"/>
              </w:rPr>
            </w:pPr>
            <w:r>
              <w:rPr>
                <w:rFonts w:hint="default" w:ascii="Times New Roman" w:hAnsi="Times New Roman" w:cs="Courier New"/>
                <w:sz w:val="16"/>
              </w:rPr>
              <w:t>Stored alerts, whitelist entries, and audit records.</w:t>
            </w:r>
          </w:p>
        </w:tc>
      </w:tr>
      <w:tr w14:paraId="1A67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9CAEE6">
            <w:pPr>
              <w:spacing w:after="0" w:line="480" w:lineRule="auto"/>
              <w:rPr>
                <w:rFonts w:hint="default" w:ascii="Courier New" w:hAnsi="Courier New" w:cs="Courier New"/>
              </w:rPr>
            </w:pPr>
            <w:r>
              <w:rPr>
                <w:rFonts w:hint="default" w:ascii="Times New Roman" w:hAnsi="Times New Roman" w:cs="Courier New"/>
                <w:sz w:val="16"/>
              </w:rPr>
              <w:t>HTML, CSS, JavaScript</w:t>
            </w:r>
          </w:p>
        </w:tc>
        <w:tc>
          <w:tcPr>
            <w:tcW w:w="4320" w:type="dxa"/>
          </w:tcPr>
          <w:p w14:paraId="71CF3D7B">
            <w:pPr>
              <w:spacing w:after="0" w:line="480" w:lineRule="auto"/>
              <w:rPr>
                <w:rFonts w:hint="default" w:ascii="Courier New" w:hAnsi="Courier New" w:cs="Courier New"/>
              </w:rPr>
            </w:pPr>
            <w:r>
              <w:rPr>
                <w:rFonts w:hint="default" w:ascii="Times New Roman" w:hAnsi="Times New Roman" w:cs="Courier New"/>
                <w:sz w:val="16"/>
              </w:rPr>
              <w:t>Created and controlled the web interface.</w:t>
            </w:r>
          </w:p>
        </w:tc>
      </w:tr>
      <w:tr w14:paraId="14AD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FDFDB6">
            <w:pPr>
              <w:spacing w:after="0" w:line="480" w:lineRule="auto"/>
              <w:rPr>
                <w:rFonts w:hint="default" w:ascii="Courier New" w:hAnsi="Courier New" w:cs="Courier New"/>
              </w:rPr>
            </w:pPr>
            <w:r>
              <w:rPr>
                <w:rFonts w:hint="default" w:ascii="Times New Roman" w:hAnsi="Times New Roman" w:cs="Courier New"/>
                <w:sz w:val="16"/>
              </w:rPr>
              <w:t>Bootstrap</w:t>
            </w:r>
          </w:p>
        </w:tc>
        <w:tc>
          <w:tcPr>
            <w:tcW w:w="4320" w:type="dxa"/>
          </w:tcPr>
          <w:p w14:paraId="216058F2">
            <w:pPr>
              <w:spacing w:after="0" w:line="480" w:lineRule="auto"/>
              <w:rPr>
                <w:rFonts w:hint="default" w:ascii="Courier New" w:hAnsi="Courier New" w:cs="Courier New"/>
              </w:rPr>
            </w:pPr>
            <w:r>
              <w:rPr>
                <w:rFonts w:hint="default" w:ascii="Times New Roman" w:hAnsi="Times New Roman" w:cs="Courier New"/>
                <w:sz w:val="16"/>
              </w:rPr>
              <w:t>Supported responsive interface components and layout.</w:t>
            </w:r>
          </w:p>
        </w:tc>
      </w:tr>
    </w:tbl>
    <w:p w14:paraId="05354C91">
      <w:pPr>
        <w:spacing w:line="480" w:lineRule="auto"/>
        <w:ind w:firstLine="720"/>
        <w:rPr>
          <w:rFonts w:hint="default" w:ascii="Courier New" w:hAnsi="Courier New" w:cs="Courier New"/>
          <w:b w:val="0"/>
        </w:rPr>
      </w:pPr>
    </w:p>
    <w:p w14:paraId="6FBCF682">
      <w:pPr>
        <w:spacing w:line="240" w:lineRule="auto" w:after="40"/>
        <w:ind w:firstLine="720" w:firstLineChars="0"/>
        <w:rPr>
          <w:rFonts w:hint="default" w:ascii="Courier New" w:hAnsi="Courier New" w:cs="Courier New"/>
        </w:rPr>
      </w:pPr>
      <w:r>
        <w:rPr>
          <w:rFonts w:hint="default" w:ascii="Times New Roman" w:hAnsi="Times New Roman" w:cs="Courier New" w:eastAsia="Times New Roman"/>
          <w:b w:val="0"/>
          <w:sz w:val="20"/>
        </w:rPr>
        <w:t>The final hardware and software specification table should be completed using the actual computer used during development and testing. The researchers should insert the processor, memory, operating system, network adapter, Python version, MySQL version, and browser used in the final implementation.</w:t>
      </w:r>
    </w:p>
    <w:p w14:paraId="6A4B613A">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 Description of the Implemented System Features</w:t>
      </w:r>
    </w:p>
    <w:p w14:paraId="0BB6DCCB">
      <w:pPr>
        <w:pStyle w:val="4"/>
        <w:spacing w:line="480" w:lineRule="auto"/>
        <w:rPr>
          <w:rFonts w:hint="default" w:ascii="Courier New" w:hAnsi="Courier New" w:cs="Courier New"/>
          <w:color w:val="000000" w:themeColor="text1"/>
          <w14:textFill>
            <w14:solidFill>
              <w14:schemeClr w14:val="tx1"/>
            </w14:solidFill>
          </w14:textFill>
        </w:rPr>
      </w:pPr>
      <w:r>
        <w:rPr>
          <w:rFonts w:hint="default" w:ascii="Times New Roman" w:hAnsi="Times New Roman" w:cs="Courier New"/>
          <w:b/>
          <w:color w:val="000000" w:themeColor="text1"/>
          <w14:textFill>
            <w14:solidFill>
              <w14:schemeClr w14:val="tx1"/>
            </w14:solidFill>
          </w14:textFill>
          <w:sz w:val="20"/>
        </w:rPr>
        <w:t>4.6.1 Administrator Login Authentication</w:t>
      </w:r>
    </w:p>
    <w:p w14:paraId="31F2F762">
      <w:pPr>
        <w:spacing w:line="240" w:lineRule="auto" w:after="40"/>
        <w:rPr>
          <w:rFonts w:hint="default" w:ascii="Courier New" w:hAnsi="Courier New" w:cs="Courier New"/>
        </w:rPr>
      </w:pPr>
      <w:r>
        <w:rPr>
          <w:rFonts w:hint="default" w:ascii="Times New Roman" w:hAnsi="Times New Roman" w:cs="Courier New" w:eastAsia="Times New Roman"/>
          <w:b w:val="0"/>
          <w:sz w:val="20"/>
        </w:rPr>
        <w:t>The login interface required an administrator to provide valid credentials before accessing the monitoring functions. The authentication process restricted the dashboard and management pages to authorized users. The available screenshots showed a dedicated login page containing username and password fields and a sign-in control.</w:t>
      </w:r>
    </w:p>
    <w:p w14:paraId="6EFFBA32">
      <w:pPr>
        <w:spacing w:line="240" w:lineRule="auto" w:after="40"/>
        <w:rPr>
          <w:rFonts w:hint="default" w:ascii="Courier New" w:hAnsi="Courier New" w:cs="Courier New"/>
        </w:rPr>
      </w:pPr>
      <w:r>
        <w:rPr>
          <w:rFonts w:hint="default" w:ascii="Times New Roman" w:hAnsi="Times New Roman" w:cs="Courier New" w:eastAsia="Times New Roman"/>
          <w:b w:val="0"/>
          <w:sz w:val="20"/>
        </w:rPr>
        <w:t>The login process also supported accountability because administrator activity could be recorded in the audit-log module. This feature helped distinguish authorized access from unsuccessful or unauthorized attempts. Figure 4.2 should contain the actual screenshot of the administrator login interface.</w:t>
      </w:r>
    </w:p>
    <w:p w14:paraId="1ECF0A9C">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4.6.2 Network Overview Dashboard</w:t>
      </w:r>
    </w:p>
    <w:p w14:paraId="0BB3568A">
      <w:pPr>
        <w:spacing w:line="240" w:lineRule="auto" w:after="40"/>
        <w:rPr>
          <w:rFonts w:hint="default" w:ascii="Courier New" w:hAnsi="Courier New" w:cs="Courier New"/>
        </w:rPr>
      </w:pPr>
      <w:r>
        <w:rPr>
          <w:rFonts w:hint="default" w:ascii="Times New Roman" w:hAnsi="Times New Roman" w:cs="Courier New" w:eastAsia="Times New Roman"/>
          <w:b w:val="0"/>
          <w:sz w:val="20"/>
        </w:rPr>
        <w:t>The dashboard served as the central monitoring page. It summarized the total number of recorded alerts and displayed the counts for the supported threat categories. The supplied system screenshot showed 41 total alerts, consisting of 12 DDoS alerts, 23 port-scan alerts, and 6 ARP-spoofing alerts during the demonstrated run.</w:t>
      </w:r>
    </w:p>
    <w:p w14:paraId="27F94D17">
      <w:pPr>
        <w:spacing w:line="240" w:lineRule="auto" w:after="40"/>
        <w:rPr>
          <w:rFonts w:hint="default" w:ascii="Courier New" w:hAnsi="Courier New" w:cs="Courier New"/>
        </w:rPr>
      </w:pPr>
      <w:r>
        <w:rPr>
          <w:rFonts w:hint="default" w:ascii="Times New Roman" w:hAnsi="Times New Roman" w:cs="Courier New" w:eastAsia="Times New Roman"/>
          <w:b w:val="0"/>
          <w:sz w:val="20"/>
        </w:rPr>
        <w:t>The dashboard also presented an alert trend chart, a threat-type breakdown, and a recent threat activity table. These visual elements allowed the administrator to review the distribution and recent occurrence of detected events without opening each record individually. The displayed counts were treated as demonstration data from the available system screenshot and not as final client-evaluation results.</w:t>
      </w:r>
    </w:p>
    <w:p w14:paraId="66DB9F6E">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4.6.3 Automated Threat Detection</w:t>
      </w:r>
    </w:p>
    <w:p w14:paraId="09D6C9FF">
      <w:pPr>
        <w:spacing w:line="240" w:lineRule="auto" w:after="40"/>
        <w:rPr>
          <w:rFonts w:hint="default" w:ascii="Courier New" w:hAnsi="Courier New" w:cs="Courier New"/>
        </w:rPr>
      </w:pPr>
      <w:r>
        <w:rPr>
          <w:rFonts w:hint="default" w:ascii="Times New Roman" w:hAnsi="Times New Roman" w:cs="Courier New" w:eastAsia="Times New Roman"/>
          <w:b w:val="0"/>
          <w:sz w:val="20"/>
        </w:rPr>
        <w:t>The automated detection component examined captured packets and evaluated them using predefined rules. The source code contained separate detector classes for ARP spoofing, DDoS activity, and port scanning. The use of separate modules made the detection logic easier to organize and allowed each threat category to use conditions appropriate to its traffic pattern.</w:t>
      </w:r>
    </w:p>
    <w:p w14:paraId="5A9E4BA0">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4.6.4 ARP Spoofing Detection</w:t>
      </w:r>
    </w:p>
    <w:p w14:paraId="7CFD6029">
      <w:pPr>
        <w:spacing w:line="240" w:lineRule="auto" w:after="40"/>
        <w:rPr>
          <w:rFonts w:hint="default" w:ascii="Courier New" w:hAnsi="Courier New" w:cs="Courier New"/>
        </w:rPr>
      </w:pPr>
      <w:r>
        <w:rPr>
          <w:rFonts w:hint="default" w:ascii="Times New Roman" w:hAnsi="Times New Roman" w:cs="Courier New" w:eastAsia="Times New Roman"/>
          <w:b w:val="0"/>
          <w:sz w:val="20"/>
        </w:rPr>
        <w:t>The ARP spoofing detector examined ARP reply packets and tracked the relationship between an IP address and its observed MAC address. When the same IP address was associated with a different MAC address within the defined monitoring conditions, the system treated the event as potentially suspicious and generated an ARP-spoofing alert. The alert information included the source details, a description, and a recommended administrative action.</w:t>
      </w:r>
    </w:p>
    <w:p w14:paraId="661D58C4">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4.6.5 DDoS-Related Traffic Detection</w:t>
      </w:r>
    </w:p>
    <w:p w14:paraId="0C3ECE9C">
      <w:pPr>
        <w:spacing w:line="240" w:lineRule="auto" w:after="40"/>
        <w:rPr>
          <w:rFonts w:hint="default" w:ascii="Courier New" w:hAnsi="Courier New" w:cs="Courier New"/>
        </w:rPr>
      </w:pPr>
      <w:r>
        <w:rPr>
          <w:rFonts w:hint="default" w:ascii="Times New Roman" w:hAnsi="Times New Roman" w:cs="Courier New" w:eastAsia="Times New Roman"/>
          <w:b w:val="0"/>
          <w:sz w:val="20"/>
        </w:rPr>
        <w:t>The DDoS detector monitored packet activity within a defined time window. When the observed packet count from a source reached the configured threshold and the alert cooldown condition allowed a new record, the system generated a DDoS-related alert. The alert details included the source IP address, packet count, observed rate, and a recommendation to investigate or apply an appropriate network-control response.</w:t>
      </w:r>
    </w:p>
    <w:p w14:paraId="7CF8569A">
      <w:pPr>
        <w:spacing w:line="240" w:lineRule="auto" w:after="40"/>
        <w:rPr>
          <w:rFonts w:hint="default" w:ascii="Courier New" w:hAnsi="Courier New" w:cs="Courier New"/>
        </w:rPr>
      </w:pPr>
      <w:r>
        <w:rPr>
          <w:rFonts w:hint="default" w:ascii="Times New Roman" w:hAnsi="Times New Roman" w:cs="Courier New" w:eastAsia="Times New Roman"/>
          <w:b w:val="0"/>
          <w:sz w:val="20"/>
        </w:rPr>
        <w:t>The detector was intended to identify unusually high-volume traffic according to its configured rules. The result should therefore be interpreted as an automated indication requiring administrator review rather than as proof that every high-volume event was a confirmed attack.</w:t>
      </w:r>
    </w:p>
    <w:p w14:paraId="5BA93572">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4.6.6 Port-Scan Detection</w:t>
      </w:r>
    </w:p>
    <w:p w14:paraId="25D20C33">
      <w:pPr>
        <w:spacing w:line="240" w:lineRule="auto" w:after="40"/>
        <w:rPr>
          <w:rFonts w:hint="default" w:ascii="Courier New" w:hAnsi="Courier New" w:cs="Courier New"/>
        </w:rPr>
      </w:pPr>
      <w:r>
        <w:rPr>
          <w:rFonts w:hint="default" w:ascii="Times New Roman" w:hAnsi="Times New Roman" w:cs="Courier New" w:eastAsia="Times New Roman"/>
          <w:b w:val="0"/>
          <w:sz w:val="20"/>
        </w:rPr>
        <w:t>The port-scan detector observed TCP and UDP destination ports associated with a source address. It maintained recent port observations within a defined time window and counted unique ports. When the configured threshold was reached, the system recorded a port-scan alert and included the number of unique ports and the observed port list in the event details.</w:t>
      </w:r>
    </w:p>
    <w:p w14:paraId="528696FE">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4.6.7 Threat Alerts and Recommendations</w:t>
      </w:r>
    </w:p>
    <w:p w14:paraId="001ED308">
      <w:pPr>
        <w:spacing w:line="240" w:lineRule="auto" w:after="40"/>
        <w:rPr>
          <w:rFonts w:hint="default" w:ascii="Courier New" w:hAnsi="Courier New" w:cs="Courier New"/>
        </w:rPr>
      </w:pPr>
      <w:r>
        <w:rPr>
          <w:rFonts w:hint="default" w:ascii="Times New Roman" w:hAnsi="Times New Roman" w:cs="Courier New" w:eastAsia="Times New Roman"/>
          <w:b w:val="0"/>
          <w:sz w:val="20"/>
        </w:rPr>
        <w:t>The Threat Alerts page presented the detected events in an organized format. The available screenshot showed category filters for all alerts, DDoS, port scan, and ARP spoofing. Each alert displayed a threat label, source IP information, event details, time information, and a recommendation. Search and export controls were also provided.</w:t>
      </w:r>
    </w:p>
    <w:p w14:paraId="088DBAF2">
      <w:pPr>
        <w:spacing w:line="240" w:lineRule="auto" w:after="40"/>
        <w:rPr>
          <w:rFonts w:hint="default" w:ascii="Courier New" w:hAnsi="Courier New" w:cs="Courier New"/>
        </w:rPr>
      </w:pPr>
      <w:r>
        <w:rPr>
          <w:rFonts w:hint="default" w:ascii="Times New Roman" w:hAnsi="Times New Roman" w:cs="Courier New" w:eastAsia="Times New Roman"/>
          <w:b w:val="0"/>
          <w:sz w:val="20"/>
        </w:rPr>
        <w:t>The recommendation field supported administrative decision-making by presenting a suggested next step. The system did not automatically block the source based on the displayed information. The administrator remained responsible for reviewing the event and applying any appropriate network response.</w:t>
      </w:r>
    </w:p>
    <w:p w14:paraId="5D454C07">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4.6.8 Audit Logs</w:t>
      </w:r>
    </w:p>
    <w:p w14:paraId="209B6391">
      <w:pPr>
        <w:spacing w:line="240" w:lineRule="auto" w:after="40"/>
        <w:rPr>
          <w:rFonts w:hint="default" w:ascii="Courier New" w:hAnsi="Courier New" w:cs="Courier New"/>
        </w:rPr>
      </w:pPr>
      <w:r>
        <w:rPr>
          <w:rFonts w:hint="default" w:ascii="Times New Roman" w:hAnsi="Times New Roman" w:cs="Courier New" w:eastAsia="Times New Roman"/>
          <w:b w:val="0"/>
          <w:sz w:val="20"/>
        </w:rPr>
        <w:t>The Audit Logs page recorded selected administrative and system-related activities. The supplied screenshot showed entries for successful administrator logins, whitelist additions, and whitelist removals. The page also provided filters for different activity types, a search field, status information, date and time, and a CSV export option.</w:t>
      </w:r>
    </w:p>
    <w:p w14:paraId="16021A99">
      <w:pPr>
        <w:spacing w:line="240" w:lineRule="auto" w:after="40"/>
        <w:rPr>
          <w:rFonts w:hint="default" w:ascii="Courier New" w:hAnsi="Courier New" w:cs="Courier New"/>
        </w:rPr>
      </w:pPr>
      <w:r>
        <w:rPr>
          <w:rFonts w:hint="default" w:ascii="Times New Roman" w:hAnsi="Times New Roman" w:cs="Courier New" w:eastAsia="Times New Roman"/>
          <w:b w:val="0"/>
          <w:sz w:val="20"/>
        </w:rPr>
        <w:t>The audit trail supported accountability and historical review. It allowed the administrator to determine which actions occurred, the account associated with the action, the recorded IP address, the status, and the time of the event.</w:t>
      </w:r>
    </w:p>
    <w:p w14:paraId="322D01CC">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4.6.9 IP Whitelist Management</w:t>
      </w:r>
    </w:p>
    <w:p w14:paraId="2629B6E1">
      <w:pPr>
        <w:spacing w:line="240" w:lineRule="auto" w:after="40"/>
        <w:rPr>
          <w:rFonts w:hint="default" w:ascii="Courier New" w:hAnsi="Courier New" w:cs="Courier New"/>
        </w:rPr>
      </w:pPr>
      <w:r>
        <w:rPr>
          <w:rFonts w:hint="default" w:ascii="Times New Roman" w:hAnsi="Times New Roman" w:cs="Courier New" w:eastAsia="Times New Roman"/>
          <w:b w:val="0"/>
          <w:sz w:val="20"/>
        </w:rPr>
        <w:t>The whitelist module allowed the administrator to register trusted IP addresses and optional labels. The interface included instructions for identifying the local IP address and warned users to select the appropriate network adapter. The system stored whitelist entries in the database and refreshed the active whitelist after additions or removals.</w:t>
      </w:r>
    </w:p>
    <w:p w14:paraId="0237D8C7">
      <w:pPr>
        <w:spacing w:line="240" w:lineRule="auto" w:after="40"/>
        <w:rPr>
          <w:rFonts w:hint="default" w:ascii="Courier New" w:hAnsi="Courier New" w:cs="Courier New"/>
        </w:rPr>
      </w:pPr>
      <w:r>
        <w:rPr>
          <w:rFonts w:hint="default" w:ascii="Times New Roman" w:hAnsi="Times New Roman" w:cs="Courier New" w:eastAsia="Times New Roman"/>
          <w:b w:val="0"/>
          <w:sz w:val="20"/>
        </w:rPr>
        <w:t>Whitelisting reduced unnecessary alerts for known and trusted addresses. However, a trusted address should be added carefully because an incorrect or overly broad whitelist entry could reduce the visibility of potentially suspicious activity.</w:t>
      </w:r>
    </w:p>
    <w:p w14:paraId="7DD688EE">
      <w:pPr>
        <w:pStyle w:val="4"/>
        <w:spacing w:line="480" w:lineRule="auto"/>
        <w:rPr>
          <w:rFonts w:hint="default" w:ascii="Courier New" w:hAnsi="Courier New" w:cs="Courier New"/>
          <w:color w:val="000000" w:themeColor="text1"/>
          <w:sz w:val="24"/>
          <w:szCs w:val="24"/>
          <w:lang w:val="en-US"/>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 xml:space="preserve">4.6.10 Search, Filter, and </w:t>
      </w:r>
      <w:r>
        <w:rPr>
          <w:rFonts w:hint="default" w:ascii="Times New Roman" w:hAnsi="Times New Roman" w:cs="Courier New"/>
          <w:b/>
          <w:color w:val="000000" w:themeColor="text1"/>
          <w:sz w:val="20"/>
          <w:szCs w:val="24"/>
          <w:lang w:val="en-US"/>
          <w14:textFill>
            <w14:solidFill>
              <w14:schemeClr w14:val="tx1"/>
            </w14:solidFill>
          </w14:textFill>
        </w:rPr>
        <w:t>Excel</w:t>
      </w:r>
    </w:p>
    <w:p w14:paraId="474D0A86">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 included search and filtering controls to help administrators locate relevant records. The alert page supported filtering by threat type, while the audit-log page supported filtering by activity category. CSV export functions allowed stored information to be transferred for reporting, documentation, or additional analysis.</w:t>
      </w:r>
    </w:p>
    <w:p w14:paraId="4214AD39">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4.6.11 Session and Access Management</w:t>
      </w:r>
    </w:p>
    <w:p w14:paraId="7CA7CF82">
      <w:pPr>
        <w:spacing w:line="240" w:lineRule="auto" w:after="40"/>
        <w:rPr>
          <w:rFonts w:hint="default" w:ascii="Courier New" w:hAnsi="Courier New" w:cs="Courier New"/>
        </w:rPr>
      </w:pPr>
      <w:r>
        <w:rPr>
          <w:rFonts w:hint="default" w:ascii="Times New Roman" w:hAnsi="Times New Roman" w:cs="Courier New" w:eastAsia="Times New Roman"/>
          <w:b w:val="0"/>
          <w:sz w:val="20"/>
        </w:rPr>
        <w:t>The application used login-required controls to protect administrative pages. The system also included a logout function that ended the active session. These controls helped limit access to authorized users and reduced the possibility that monitoring information would be viewed or modified through an unattended session.</w:t>
      </w:r>
    </w:p>
    <w:p w14:paraId="681F3B73">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4.7 Database Implementation</w:t>
      </w:r>
    </w:p>
    <w:p w14:paraId="654DEF45">
      <w:pPr>
        <w:spacing w:line="240" w:lineRule="auto" w:after="40"/>
      </w:pPr>
      <w:r>
        <w:rPr>
          <w:rFonts w:ascii="Times New Roman" w:hAnsi="Times New Roman" w:eastAsia="Times New Roman"/>
          <w:b w:val="0"/>
          <w:sz w:val="20"/>
        </w:rPr>
        <w:t>The database design supported the connection between detection and management. An alert generated by a detection module could be stored and later retrieved for dashboard summaries and detailed review. This meant that the same event could be viewed from different parts of the system without creating separate copies of the information.</w:t>
      </w:r>
    </w:p>
    <w:p w14:paraId="5DF980AE">
      <w:pPr>
        <w:spacing w:line="240" w:lineRule="auto" w:after="40"/>
      </w:pPr>
      <w:r>
        <w:rPr>
          <w:rFonts w:ascii="Times New Roman" w:hAnsi="Times New Roman" w:eastAsia="Times New Roman"/>
          <w:b w:val="0"/>
          <w:sz w:val="20"/>
        </w:rPr>
        <w:t>The database also supported the audit trail. Administrative actions such as login activity and whitelist changes could be recorded so that the system maintained a history of selected management operations. This was important because changes to trusted addresses can influence how future events are interpreted.</w:t>
      </w:r>
    </w:p>
    <w:p w14:paraId="5466D016">
      <w:pPr>
        <w:spacing w:line="240" w:lineRule="auto" w:after="40"/>
      </w:pPr>
      <w:r>
        <w:rPr>
          <w:rFonts w:ascii="Times New Roman" w:hAnsi="Times New Roman" w:eastAsia="Times New Roman"/>
          <w:b w:val="0"/>
          <w:sz w:val="20"/>
        </w:rPr>
        <w:t>Persistent storage further allowed the system to support historical analysis. An administrator could use search, filtering, and export functions to work with previously recorded information rather than relying only on what was visible during the current monitoring session. This provided a foundation for future reporting and longer-term review.</w:t>
      </w:r>
    </w:p>
    <w:p w14:paraId="37D28459">
      <w:pPr>
        <w:spacing w:line="240" w:lineRule="auto" w:after="40"/>
        <w:rPr>
          <w:rFonts w:hint="default" w:ascii="Courier New" w:hAnsi="Courier New" w:cs="Courier New"/>
        </w:rPr>
      </w:pPr>
      <w:r>
        <w:rPr>
          <w:rFonts w:hint="default" w:ascii="Times New Roman" w:hAnsi="Times New Roman" w:cs="Courier New" w:eastAsia="Times New Roman"/>
          <w:b w:val="0"/>
          <w:sz w:val="20"/>
        </w:rPr>
        <w:t>MySQL served as the system’s persistent data store. Based on the application functions and supplied SQL file, the database supported the storage and retrieval of threat alerts, whitelist entries, and audit records. The database layer allowed the web application to preserve monitoring information beyond the current browser session.</w:t>
      </w:r>
    </w:p>
    <w:tbl>
      <w:tblPr>
        <w:tblStyle w:val="9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56AC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52417A">
            <w:pPr>
              <w:spacing w:after="0" w:line="480" w:lineRule="auto"/>
              <w:rPr>
                <w:rFonts w:hint="default" w:ascii="Courier New" w:hAnsi="Courier New" w:cs="Courier New"/>
              </w:rPr>
            </w:pPr>
            <w:r>
              <w:rPr>
                <w:rFonts w:hint="default" w:ascii="Times New Roman" w:hAnsi="Times New Roman" w:cs="Courier New"/>
                <w:sz w:val="16"/>
              </w:rPr>
              <w:t>Data Group</w:t>
            </w:r>
          </w:p>
        </w:tc>
        <w:tc>
          <w:tcPr>
            <w:tcW w:w="4320" w:type="dxa"/>
          </w:tcPr>
          <w:p w14:paraId="03362F51">
            <w:pPr>
              <w:spacing w:after="0" w:line="480" w:lineRule="auto"/>
              <w:rPr>
                <w:rFonts w:hint="default" w:ascii="Courier New" w:hAnsi="Courier New" w:cs="Courier New"/>
              </w:rPr>
            </w:pPr>
            <w:r>
              <w:rPr>
                <w:rFonts w:hint="default" w:ascii="Times New Roman" w:hAnsi="Times New Roman" w:cs="Courier New"/>
                <w:sz w:val="16"/>
              </w:rPr>
              <w:t>Stored Information</w:t>
            </w:r>
          </w:p>
        </w:tc>
      </w:tr>
      <w:tr w14:paraId="5AC5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77512D">
            <w:pPr>
              <w:spacing w:after="0" w:line="480" w:lineRule="auto"/>
              <w:rPr>
                <w:rFonts w:hint="default" w:ascii="Courier New" w:hAnsi="Courier New" w:cs="Courier New"/>
              </w:rPr>
            </w:pPr>
            <w:r>
              <w:rPr>
                <w:rFonts w:hint="default" w:ascii="Times New Roman" w:hAnsi="Times New Roman" w:cs="Courier New"/>
                <w:sz w:val="16"/>
              </w:rPr>
              <w:t>Threat Alerts</w:t>
            </w:r>
          </w:p>
        </w:tc>
        <w:tc>
          <w:tcPr>
            <w:tcW w:w="4320" w:type="dxa"/>
          </w:tcPr>
          <w:p w14:paraId="69514522">
            <w:pPr>
              <w:spacing w:after="0" w:line="480" w:lineRule="auto"/>
              <w:rPr>
                <w:rFonts w:hint="default" w:ascii="Courier New" w:hAnsi="Courier New" w:cs="Courier New"/>
              </w:rPr>
            </w:pPr>
            <w:r>
              <w:rPr>
                <w:rFonts w:hint="default" w:ascii="Times New Roman" w:hAnsi="Times New Roman" w:cs="Courier New"/>
                <w:sz w:val="16"/>
              </w:rPr>
              <w:t>Threat type, source IP, event details, recommendation, and time information.</w:t>
            </w:r>
          </w:p>
        </w:tc>
      </w:tr>
      <w:tr w14:paraId="17C4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909C5E">
            <w:pPr>
              <w:spacing w:after="0" w:line="480" w:lineRule="auto"/>
              <w:rPr>
                <w:rFonts w:hint="default" w:ascii="Courier New" w:hAnsi="Courier New" w:cs="Courier New"/>
              </w:rPr>
            </w:pPr>
            <w:r>
              <w:rPr>
                <w:rFonts w:hint="default" w:ascii="Times New Roman" w:hAnsi="Times New Roman" w:cs="Courier New"/>
                <w:sz w:val="16"/>
              </w:rPr>
              <w:t>Whitelist Entries</w:t>
            </w:r>
          </w:p>
        </w:tc>
        <w:tc>
          <w:tcPr>
            <w:tcW w:w="4320" w:type="dxa"/>
          </w:tcPr>
          <w:p w14:paraId="7B64C0E8">
            <w:pPr>
              <w:spacing w:after="0" w:line="480" w:lineRule="auto"/>
              <w:rPr>
                <w:rFonts w:hint="default" w:ascii="Courier New" w:hAnsi="Courier New" w:cs="Courier New"/>
              </w:rPr>
            </w:pPr>
            <w:r>
              <w:rPr>
                <w:rFonts w:hint="default" w:ascii="Times New Roman" w:hAnsi="Times New Roman" w:cs="Courier New"/>
                <w:sz w:val="16"/>
              </w:rPr>
              <w:t>Trusted IP address, optional label, and date added.</w:t>
            </w:r>
          </w:p>
        </w:tc>
      </w:tr>
      <w:tr w14:paraId="49C99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78A620">
            <w:pPr>
              <w:spacing w:after="0" w:line="480" w:lineRule="auto"/>
              <w:rPr>
                <w:rFonts w:hint="default" w:ascii="Courier New" w:hAnsi="Courier New" w:cs="Courier New"/>
              </w:rPr>
            </w:pPr>
            <w:r>
              <w:rPr>
                <w:rFonts w:hint="default" w:ascii="Times New Roman" w:hAnsi="Times New Roman" w:cs="Courier New"/>
                <w:sz w:val="16"/>
              </w:rPr>
              <w:t>Audit Logs</w:t>
            </w:r>
          </w:p>
        </w:tc>
        <w:tc>
          <w:tcPr>
            <w:tcW w:w="4320" w:type="dxa"/>
          </w:tcPr>
          <w:p w14:paraId="24CCDE6A">
            <w:pPr>
              <w:spacing w:after="0" w:line="480" w:lineRule="auto"/>
              <w:rPr>
                <w:rFonts w:hint="default" w:ascii="Courier New" w:hAnsi="Courier New" w:cs="Courier New"/>
              </w:rPr>
            </w:pPr>
            <w:r>
              <w:rPr>
                <w:rFonts w:hint="default" w:ascii="Times New Roman" w:hAnsi="Times New Roman" w:cs="Courier New"/>
                <w:sz w:val="16"/>
              </w:rPr>
              <w:t>Username or user identifier, action, status, IP address, and date and time.</w:t>
            </w:r>
          </w:p>
        </w:tc>
      </w:tr>
      <w:tr w14:paraId="7D97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019EAF">
            <w:pPr>
              <w:spacing w:after="0" w:line="480" w:lineRule="auto"/>
              <w:rPr>
                <w:rFonts w:hint="default" w:ascii="Courier New" w:hAnsi="Courier New" w:cs="Courier New"/>
              </w:rPr>
            </w:pPr>
            <w:r>
              <w:rPr>
                <w:rFonts w:hint="default" w:ascii="Times New Roman" w:hAnsi="Times New Roman" w:cs="Courier New"/>
                <w:sz w:val="16"/>
              </w:rPr>
              <w:t>Administrator Data</w:t>
            </w:r>
          </w:p>
        </w:tc>
        <w:tc>
          <w:tcPr>
            <w:tcW w:w="4320" w:type="dxa"/>
          </w:tcPr>
          <w:p w14:paraId="62458B85">
            <w:pPr>
              <w:spacing w:after="0" w:line="480" w:lineRule="auto"/>
              <w:rPr>
                <w:rFonts w:hint="default" w:ascii="Courier New" w:hAnsi="Courier New" w:cs="Courier New"/>
              </w:rPr>
            </w:pPr>
            <w:r>
              <w:rPr>
                <w:rFonts w:hint="default" w:ascii="Times New Roman" w:hAnsi="Times New Roman" w:cs="Courier New"/>
                <w:sz w:val="16"/>
              </w:rPr>
              <w:t>Credentials and account information required for authenticated access.</w:t>
            </w:r>
          </w:p>
        </w:tc>
      </w:tr>
    </w:tbl>
    <w:p w14:paraId="11050CA3">
      <w:pPr>
        <w:spacing w:line="480" w:lineRule="auto"/>
        <w:ind w:firstLine="720"/>
        <w:rPr>
          <w:rFonts w:hint="default" w:ascii="Courier New" w:hAnsi="Courier New" w:cs="Courier New"/>
          <w:b w:val="0"/>
        </w:rPr>
      </w:pPr>
    </w:p>
    <w:p w14:paraId="77C8E9C1">
      <w:pPr>
        <w:spacing w:line="240" w:lineRule="auto" w:after="40"/>
        <w:rPr>
          <w:rFonts w:hint="default" w:ascii="Courier New" w:hAnsi="Courier New" w:cs="Courier New"/>
        </w:rPr>
      </w:pPr>
      <w:r>
        <w:rPr>
          <w:rFonts w:hint="default" w:ascii="Times New Roman" w:hAnsi="Times New Roman" w:cs="Courier New" w:eastAsia="Times New Roman"/>
          <w:b w:val="0"/>
          <w:sz w:val="20"/>
        </w:rPr>
        <w:t>The final manuscript should include the actual entity-relationship diagram and database table descriptions from the implemented SQL file. Screenshots of the database tables may also be inserted as supporting figures.</w:t>
      </w:r>
    </w:p>
    <w:p w14:paraId="0FCE67D5">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4.8 System Interface Presentation</w:t>
      </w:r>
    </w:p>
    <w:p w14:paraId="0C9256EF">
      <w:pPr>
        <w:spacing w:line="240" w:lineRule="auto" w:after="40"/>
        <w:rPr>
          <w:rFonts w:hint="default" w:ascii="Courier New" w:hAnsi="Courier New" w:cs="Courier New"/>
        </w:rPr>
      </w:pPr>
      <w:r>
        <w:rPr>
          <w:rFonts w:hint="default" w:ascii="Times New Roman" w:hAnsi="Times New Roman" w:cs="Courier New" w:eastAsia="Times New Roman"/>
          <w:b w:val="0"/>
          <w:sz w:val="20"/>
        </w:rPr>
        <w:t>The following figures should be inserted using the original screenshots supplied by the researchers. Each figure should be centered, numbered according to the school format, and followed by a concise source note if required.</w:t>
      </w:r>
    </w:p>
    <w:p w14:paraId="50978658">
      <w:pPr>
        <w:spacing w:line="240" w:lineRule="auto" w:after="40"/>
        <w:jc w:val="center"/>
        <w:rPr>
          <w:rFonts w:hint="default" w:ascii="Courier New" w:hAnsi="Courier New" w:cs="Courier New"/>
        </w:rPr>
      </w:pPr>
      <w:r>
        <w:rPr>
          <w:rFonts w:ascii="Times New Roman" w:hAnsi="Times New Roman" w:eastAsia="Times New Roman"/>
          <w:b w:val="0"/>
          <w:sz w:val="16"/>
        </w:rPr>
        <w:t>Figure 4.2. Administrator Login Interface.</w:t>
      </w:r>
    </w:p>
    <w:p w14:paraId="15EE0CBC">
      <w:pPr>
        <w:spacing w:line="480" w:lineRule="auto"/>
        <w:jc w:val="center"/>
      </w:pPr>
      <w:r>
        <w:rPr>
          <w:rFonts w:ascii="Times New Roman" w:hAnsi="Times New Roman"/>
          <w:sz w:val="20"/>
        </w:rPr>
        <w:drawing>
          <wp:inline distT="0" distB="0" distL="114300" distR="114300">
            <wp:extent cx="5303520" cy="2817495"/>
            <wp:effectExtent l="0" t="0" r="1143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817495"/>
                    </a:xfrm>
                    <a:prstGeom prst="rect">
                      <a:avLst/>
                    </a:prstGeom>
                  </pic:spPr>
                </pic:pic>
              </a:graphicData>
            </a:graphic>
          </wp:inline>
        </w:drawing>
      </w:r>
    </w:p>
    <w:p w14:paraId="15499510">
      <w:pPr>
        <w:spacing w:line="240" w:lineRule="auto" w:after="40"/>
        <w:rPr>
          <w:rFonts w:hint="default" w:ascii="Courier New" w:hAnsi="Courier New" w:cs="Courier New"/>
        </w:rPr>
      </w:pPr>
      <w:r>
        <w:rPr>
          <w:rFonts w:hint="default" w:ascii="Times New Roman" w:hAnsi="Times New Roman" w:cs="Courier New" w:eastAsia="Times New Roman"/>
          <w:b w:val="0"/>
          <w:sz w:val="20"/>
        </w:rPr>
        <w:t>The figure presented the administrator login interface of the Automated Network Threat Detection and Management System. The interface was designed to provide a clear and organized view of the functions available to the administrator.</w:t>
      </w:r>
    </w:p>
    <w:p w14:paraId="3DEA2C12">
      <w:pPr>
        <w:spacing w:line="240" w:lineRule="auto" w:after="40"/>
        <w:jc w:val="center"/>
        <w:rPr>
          <w:rFonts w:hint="default" w:ascii="Courier New" w:hAnsi="Courier New" w:cs="Courier New"/>
        </w:rPr>
      </w:pPr>
      <w:r>
        <w:rPr>
          <w:rFonts w:ascii="Times New Roman" w:hAnsi="Times New Roman" w:eastAsia="Times New Roman"/>
          <w:b w:val="0"/>
          <w:sz w:val="16"/>
        </w:rPr>
        <w:t>Figure 4.3. Network Overview Dashboard.</w:t>
      </w:r>
    </w:p>
    <w:p w14:paraId="33340132">
      <w:pPr>
        <w:spacing w:line="480" w:lineRule="auto"/>
        <w:jc w:val="center"/>
      </w:pPr>
      <w:r>
        <w:rPr>
          <w:rFonts w:ascii="Times New Roman" w:hAnsi="Times New Roman"/>
          <w:sz w:val="20"/>
        </w:rPr>
        <w:drawing>
          <wp:inline distT="0" distB="0" distL="114300" distR="114300">
            <wp:extent cx="5303520" cy="2817495"/>
            <wp:effectExtent l="0" t="0" r="1143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817495"/>
                    </a:xfrm>
                    <a:prstGeom prst="rect">
                      <a:avLst/>
                    </a:prstGeom>
                  </pic:spPr>
                </pic:pic>
              </a:graphicData>
            </a:graphic>
          </wp:inline>
        </w:drawing>
      </w:r>
    </w:p>
    <w:p w14:paraId="75737A4C">
      <w:pPr>
        <w:spacing w:line="240" w:lineRule="auto" w:after="40"/>
        <w:rPr>
          <w:rFonts w:hint="default" w:ascii="Courier New" w:hAnsi="Courier New" w:cs="Courier New"/>
        </w:rPr>
      </w:pPr>
      <w:r>
        <w:rPr>
          <w:rFonts w:hint="default" w:ascii="Times New Roman" w:hAnsi="Times New Roman" w:cs="Courier New" w:eastAsia="Times New Roman"/>
          <w:b w:val="0"/>
          <w:sz w:val="20"/>
        </w:rPr>
        <w:t>The figure presented the network overview dashboard of the Automated Network Threat Detection and Management System. The interface was designed to provide a clear and organized view of the functions available to the administrator.</w:t>
      </w:r>
    </w:p>
    <w:p w14:paraId="73ACF7A2">
      <w:pPr>
        <w:spacing w:line="240" w:lineRule="auto" w:after="40"/>
        <w:jc w:val="center"/>
        <w:rPr>
          <w:rFonts w:hint="default" w:ascii="Courier New" w:hAnsi="Courier New" w:cs="Courier New"/>
        </w:rPr>
      </w:pPr>
      <w:r>
        <w:rPr>
          <w:rFonts w:ascii="Times New Roman" w:hAnsi="Times New Roman" w:eastAsia="Times New Roman"/>
          <w:b w:val="0"/>
          <w:sz w:val="16"/>
        </w:rPr>
        <w:t>Figure 4.4. Threat Alerts Interface.</w:t>
      </w:r>
    </w:p>
    <w:p w14:paraId="180086B2">
      <w:pPr>
        <w:spacing w:line="480" w:lineRule="auto"/>
        <w:jc w:val="center"/>
      </w:pPr>
      <w:r>
        <w:rPr>
          <w:rFonts w:ascii="Times New Roman" w:hAnsi="Times New Roman"/>
          <w:sz w:val="20"/>
        </w:rPr>
        <w:drawing>
          <wp:inline distT="0" distB="0" distL="114300" distR="114300">
            <wp:extent cx="5303520" cy="2817495"/>
            <wp:effectExtent l="0" t="0" r="1143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817495"/>
                    </a:xfrm>
                    <a:prstGeom prst="rect">
                      <a:avLst/>
                    </a:prstGeom>
                  </pic:spPr>
                </pic:pic>
              </a:graphicData>
            </a:graphic>
          </wp:inline>
        </w:drawing>
      </w:r>
    </w:p>
    <w:p w14:paraId="1FCD6A88">
      <w:pPr>
        <w:spacing w:line="240" w:lineRule="auto" w:after="40"/>
        <w:rPr>
          <w:rFonts w:hint="default" w:ascii="Courier New" w:hAnsi="Courier New" w:cs="Courier New"/>
        </w:rPr>
      </w:pPr>
      <w:r>
        <w:rPr>
          <w:rFonts w:hint="default" w:ascii="Times New Roman" w:hAnsi="Times New Roman" w:cs="Courier New" w:eastAsia="Times New Roman"/>
          <w:b w:val="0"/>
          <w:sz w:val="20"/>
        </w:rPr>
        <w:t>The figure presented the threat alerts interface of the Automated Network Threat Detection and Management System. The interface was designed to provide a clear and organized view of the functions available to the administrator.</w:t>
      </w:r>
    </w:p>
    <w:p w14:paraId="361F98CF">
      <w:pPr>
        <w:spacing w:line="240" w:lineRule="auto" w:after="40"/>
        <w:jc w:val="center"/>
        <w:rPr>
          <w:rFonts w:hint="default" w:ascii="Courier New" w:hAnsi="Courier New" w:cs="Courier New"/>
        </w:rPr>
      </w:pPr>
      <w:r>
        <w:rPr>
          <w:rFonts w:ascii="Times New Roman" w:hAnsi="Times New Roman" w:eastAsia="Times New Roman"/>
          <w:b w:val="0"/>
          <w:sz w:val="16"/>
        </w:rPr>
        <w:t>Figure 4.5. Audit Logs Interface.</w:t>
      </w:r>
    </w:p>
    <w:p w14:paraId="009BA3EC">
      <w:pPr>
        <w:spacing w:line="480" w:lineRule="auto"/>
        <w:jc w:val="center"/>
      </w:pPr>
      <w:r>
        <w:rPr>
          <w:rFonts w:ascii="Times New Roman" w:hAnsi="Times New Roman"/>
          <w:sz w:val="20"/>
        </w:rPr>
        <w:drawing>
          <wp:inline distT="0" distB="0" distL="114300" distR="114300">
            <wp:extent cx="5303520" cy="2817495"/>
            <wp:effectExtent l="0" t="0" r="1143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817495"/>
                    </a:xfrm>
                    <a:prstGeom prst="rect">
                      <a:avLst/>
                    </a:prstGeom>
                  </pic:spPr>
                </pic:pic>
              </a:graphicData>
            </a:graphic>
          </wp:inline>
        </w:drawing>
      </w:r>
    </w:p>
    <w:p w14:paraId="52F553C1">
      <w:pPr>
        <w:spacing w:line="240" w:lineRule="auto" w:after="40"/>
        <w:rPr>
          <w:rFonts w:hint="default" w:ascii="Courier New" w:hAnsi="Courier New" w:cs="Courier New"/>
        </w:rPr>
      </w:pPr>
      <w:r>
        <w:rPr>
          <w:rFonts w:hint="default" w:ascii="Times New Roman" w:hAnsi="Times New Roman" w:cs="Courier New" w:eastAsia="Times New Roman"/>
          <w:b w:val="0"/>
          <w:sz w:val="20"/>
        </w:rPr>
        <w:t>The figure presented the audit logs interface of the Automated Network Threat Detection and Management System. The interface was designed to provide a clear and organized view of the functions available to the administrator.</w:t>
      </w:r>
    </w:p>
    <w:p w14:paraId="3DEDCE08">
      <w:pPr>
        <w:spacing w:line="240" w:lineRule="auto" w:after="40"/>
        <w:jc w:val="center"/>
        <w:rPr>
          <w:rFonts w:hint="default" w:ascii="Courier New" w:hAnsi="Courier New" w:cs="Courier New"/>
        </w:rPr>
      </w:pPr>
      <w:r>
        <w:rPr>
          <w:rFonts w:ascii="Times New Roman" w:hAnsi="Times New Roman" w:eastAsia="Times New Roman"/>
          <w:b w:val="0"/>
          <w:sz w:val="16"/>
        </w:rPr>
        <w:t>Figure 4.6. Whitelist Management Interface.</w:t>
      </w:r>
    </w:p>
    <w:p w14:paraId="586B5533">
      <w:pPr>
        <w:spacing w:line="480" w:lineRule="auto"/>
        <w:jc w:val="center"/>
      </w:pPr>
      <w:r>
        <w:rPr>
          <w:rFonts w:ascii="Times New Roman" w:hAnsi="Times New Roman"/>
          <w:sz w:val="20"/>
        </w:rPr>
        <w:drawing>
          <wp:inline distT="0" distB="0" distL="114300" distR="114300">
            <wp:extent cx="5303520" cy="2817495"/>
            <wp:effectExtent l="0" t="0" r="1143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817495"/>
                    </a:xfrm>
                    <a:prstGeom prst="rect">
                      <a:avLst/>
                    </a:prstGeom>
                  </pic:spPr>
                </pic:pic>
              </a:graphicData>
            </a:graphic>
          </wp:inline>
        </w:drawing>
      </w:r>
    </w:p>
    <w:p w14:paraId="03859048">
      <w:pPr>
        <w:spacing w:line="240" w:lineRule="auto" w:after="40"/>
        <w:rPr>
          <w:rFonts w:hint="default" w:ascii="Courier New" w:hAnsi="Courier New" w:cs="Courier New"/>
        </w:rPr>
      </w:pPr>
      <w:r>
        <w:rPr>
          <w:rFonts w:hint="default" w:ascii="Times New Roman" w:hAnsi="Times New Roman" w:cs="Courier New" w:eastAsia="Times New Roman"/>
          <w:b w:val="0"/>
          <w:sz w:val="20"/>
        </w:rPr>
        <w:t>The figure presented the whitelist management interface of the Automated Network Threat Detection and Management System. The interface was designed to provide a clear and organized view of the functions available to the administrator.</w:t>
      </w:r>
    </w:p>
    <w:p w14:paraId="57FEC7F5">
      <w:pPr>
        <w:spacing w:line="240" w:lineRule="auto" w:after="40"/>
        <w:jc w:val="center"/>
      </w:pPr>
      <w:r>
        <w:rPr>
          <w:rFonts w:ascii="Times New Roman" w:hAnsi="Times New Roman" w:eastAsia="Times New Roman"/>
          <w:b w:val="0"/>
          <w:sz w:val="16"/>
        </w:rPr>
        <w:t>Figure 4.7. CSV Export Function</w:t>
      </w:r>
    </w:p>
    <w:p w14:paraId="54F28648">
      <w:pPr>
        <w:spacing w:line="480" w:lineRule="auto"/>
        <w:jc w:val="center"/>
      </w:pPr>
      <w:r>
        <w:rPr>
          <w:rFonts w:ascii="Times New Roman" w:hAnsi="Times New Roman"/>
          <w:sz w:val="20"/>
        </w:rPr>
        <w:drawing>
          <wp:inline distT="0" distB="0" distL="114300" distR="114300">
            <wp:extent cx="5303520" cy="2817495"/>
            <wp:effectExtent l="0" t="0" r="1143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817495"/>
                    </a:xfrm>
                    <a:prstGeom prst="rect">
                      <a:avLst/>
                    </a:prstGeom>
                  </pic:spPr>
                </pic:pic>
              </a:graphicData>
            </a:graphic>
          </wp:inline>
        </w:drawing>
      </w:r>
    </w:p>
    <w:p w14:paraId="5C7F6A01">
      <w:pPr>
        <w:spacing w:line="240" w:lineRule="auto" w:after="40"/>
      </w:pPr>
      <w:r>
        <w:rPr>
          <w:rFonts w:ascii="Times New Roman" w:hAnsi="Times New Roman" w:eastAsia="Times New Roman"/>
          <w:b w:val="0"/>
          <w:sz w:val="20"/>
        </w:rPr>
        <w:t>The figure showed the export control available in the system. The function supported the transfer of selected monitoring records into a tabular file for documentation and later review.</w:t>
      </w:r>
    </w:p>
    <w:p w14:paraId="511B2DA9">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4.9 Functional Testing</w:t>
      </w:r>
    </w:p>
    <w:p w14:paraId="27753BB0">
      <w:pPr>
        <w:spacing w:line="240" w:lineRule="auto" w:after="40"/>
      </w:pPr>
      <w:r>
        <w:rPr>
          <w:rFonts w:ascii="Times New Roman" w:hAnsi="Times New Roman" w:eastAsia="Times New Roman"/>
          <w:b w:val="0"/>
          <w:sz w:val="20"/>
        </w:rPr>
        <w:t>Functional testing was treated as a verification of system behavior rather than a measurement of overall cybersecurity effectiveness. Each module had a defined expected output. For example, the login module was expected to control access, the dashboard was expected to retrieve monitoring information, and the detection modules were expected to create potential threat records when their configured conditions were satisfied.</w:t>
      </w:r>
    </w:p>
    <w:p w14:paraId="7ABCEC6F">
      <w:pPr>
        <w:spacing w:line="240" w:lineRule="auto" w:after="40"/>
      </w:pPr>
      <w:r>
        <w:rPr>
          <w:rFonts w:ascii="Times New Roman" w:hAnsi="Times New Roman" w:eastAsia="Times New Roman"/>
          <w:b w:val="0"/>
          <w:sz w:val="20"/>
        </w:rPr>
        <w:t>The interface functions were also considered part of testing because a security event is less useful if the administrator cannot locate or interpret the corresponding record. Search and filtering were therefore reviewed together with the alert table, while the whitelist and audit functions were considered in relation to their effect on administrative management.</w:t>
      </w:r>
    </w:p>
    <w:p w14:paraId="332D56E9">
      <w:pPr>
        <w:spacing w:line="240" w:lineRule="auto" w:after="40"/>
      </w:pPr>
      <w:r>
        <w:rPr>
          <w:rFonts w:ascii="Times New Roman" w:hAnsi="Times New Roman" w:eastAsia="Times New Roman"/>
          <w:b w:val="0"/>
          <w:sz w:val="20"/>
        </w:rPr>
        <w:t>The screenshots available from the system demonstration provided supporting evidence that the major interface modules had been implemented. They showed the login page, dashboard states, Threat Alerts, Whitelist Management, and CSV export functions. These images were used in this chapter as implementation evidence rather than as substitutes for the formal client testing that will be conducted later.</w:t>
      </w:r>
    </w:p>
    <w:p w14:paraId="522A3FDB">
      <w:pPr>
        <w:spacing w:line="240" w:lineRule="auto" w:after="40"/>
        <w:rPr>
          <w:rFonts w:hint="default" w:ascii="Courier New" w:hAnsi="Courier New" w:cs="Courier New"/>
        </w:rPr>
      </w:pPr>
      <w:r>
        <w:rPr>
          <w:rFonts w:hint="default" w:ascii="Times New Roman" w:hAnsi="Times New Roman" w:cs="Courier New" w:eastAsia="Times New Roman"/>
          <w:b w:val="0"/>
          <w:sz w:val="20"/>
        </w:rPr>
        <w:t>The functional testing section documented whether the major system features produced their expected outputs. The following table was prepared from the implemented functions visible in the source code and screenshots. The researchers should verify every result during the final test and replace the status where necessary.</w:t>
      </w:r>
    </w:p>
    <w:tbl>
      <w:tblPr>
        <w:tblStyle w:val="9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2125"/>
        <w:gridCol w:w="2497"/>
        <w:gridCol w:w="2125"/>
      </w:tblGrid>
      <w:tr w14:paraId="550E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8E0554">
            <w:pPr>
              <w:spacing w:after="0" w:line="480" w:lineRule="auto"/>
              <w:rPr>
                <w:rFonts w:hint="default" w:ascii="Courier New" w:hAnsi="Courier New" w:cs="Courier New"/>
              </w:rPr>
            </w:pPr>
            <w:r>
              <w:rPr>
                <w:rFonts w:hint="default" w:ascii="Times New Roman" w:hAnsi="Times New Roman" w:cs="Courier New"/>
                <w:sz w:val="16"/>
              </w:rPr>
              <w:t>Test Case</w:t>
            </w:r>
          </w:p>
        </w:tc>
        <w:tc>
          <w:tcPr>
            <w:tcW w:w="2160" w:type="dxa"/>
          </w:tcPr>
          <w:p w14:paraId="0DB41727">
            <w:pPr>
              <w:spacing w:after="0" w:line="480" w:lineRule="auto"/>
              <w:rPr>
                <w:rFonts w:hint="default" w:ascii="Courier New" w:hAnsi="Courier New" w:cs="Courier New"/>
              </w:rPr>
            </w:pPr>
            <w:r>
              <w:rPr>
                <w:rFonts w:hint="default" w:ascii="Times New Roman" w:hAnsi="Times New Roman" w:cs="Courier New"/>
                <w:sz w:val="16"/>
              </w:rPr>
              <w:t>Expected Result</w:t>
            </w:r>
          </w:p>
        </w:tc>
        <w:tc>
          <w:tcPr>
            <w:tcW w:w="2160" w:type="dxa"/>
          </w:tcPr>
          <w:p w14:paraId="330D4726">
            <w:pPr>
              <w:spacing w:after="0" w:line="480" w:lineRule="auto"/>
              <w:rPr>
                <w:rFonts w:hint="default" w:ascii="Courier New" w:hAnsi="Courier New" w:cs="Courier New"/>
              </w:rPr>
            </w:pPr>
            <w:r>
              <w:rPr>
                <w:rFonts w:hint="default" w:ascii="Times New Roman" w:hAnsi="Times New Roman" w:cs="Courier New"/>
                <w:sz w:val="16"/>
              </w:rPr>
              <w:t>Observed/Documented Result</w:t>
            </w:r>
          </w:p>
        </w:tc>
        <w:tc>
          <w:tcPr>
            <w:tcW w:w="2160" w:type="dxa"/>
          </w:tcPr>
          <w:p w14:paraId="55EB7BBE">
            <w:pPr>
              <w:spacing w:after="0" w:line="480" w:lineRule="auto"/>
              <w:rPr>
                <w:rFonts w:hint="default" w:ascii="Courier New" w:hAnsi="Courier New" w:cs="Courier New"/>
              </w:rPr>
            </w:pPr>
            <w:r>
              <w:rPr>
                <w:rFonts w:hint="default" w:ascii="Times New Roman" w:hAnsi="Times New Roman" w:cs="Courier New"/>
                <w:sz w:val="16"/>
              </w:rPr>
              <w:t>Status</w:t>
            </w:r>
          </w:p>
        </w:tc>
      </w:tr>
      <w:tr w14:paraId="6678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C4AC76">
            <w:pPr>
              <w:spacing w:after="0" w:line="480" w:lineRule="auto"/>
              <w:rPr>
                <w:rFonts w:hint="default" w:ascii="Courier New" w:hAnsi="Courier New" w:cs="Courier New"/>
              </w:rPr>
            </w:pPr>
            <w:r>
              <w:rPr>
                <w:rFonts w:hint="default" w:ascii="Times New Roman" w:hAnsi="Times New Roman" w:cs="Courier New"/>
                <w:sz w:val="16"/>
              </w:rPr>
              <w:t>Administrator login</w:t>
            </w:r>
          </w:p>
        </w:tc>
        <w:tc>
          <w:tcPr>
            <w:tcW w:w="2160" w:type="dxa"/>
          </w:tcPr>
          <w:p w14:paraId="69CD518C">
            <w:pPr>
              <w:spacing w:after="0" w:line="480" w:lineRule="auto"/>
              <w:rPr>
                <w:rFonts w:hint="default" w:ascii="Courier New" w:hAnsi="Courier New" w:cs="Courier New"/>
              </w:rPr>
            </w:pPr>
            <w:r>
              <w:rPr>
                <w:rFonts w:hint="default" w:ascii="Times New Roman" w:hAnsi="Times New Roman" w:cs="Courier New"/>
                <w:sz w:val="16"/>
              </w:rPr>
              <w:t>Valid credentials allow access to the dashboard.</w:t>
            </w:r>
          </w:p>
        </w:tc>
        <w:tc>
          <w:tcPr>
            <w:tcW w:w="2160" w:type="dxa"/>
          </w:tcPr>
          <w:p w14:paraId="5FFBCBC9">
            <w:pPr>
              <w:spacing w:after="0" w:line="480" w:lineRule="auto"/>
              <w:rPr>
                <w:rFonts w:hint="default" w:ascii="Courier New" w:hAnsi="Courier New" w:cs="Courier New"/>
              </w:rPr>
            </w:pPr>
            <w:r>
              <w:rPr>
                <w:rFonts w:hint="default" w:ascii="Times New Roman" w:hAnsi="Times New Roman" w:cs="Courier New"/>
                <w:sz w:val="16"/>
              </w:rPr>
              <w:t>Login interface and protected routes were implemented.</w:t>
            </w:r>
          </w:p>
        </w:tc>
        <w:tc>
          <w:tcPr>
            <w:tcW w:w="2160" w:type="dxa"/>
          </w:tcPr>
          <w:p w14:paraId="16DF899F">
            <w:pPr>
              <w:spacing w:after="0" w:line="480" w:lineRule="auto"/>
              <w:rPr>
                <w:rFonts w:hint="default" w:ascii="Courier New" w:hAnsi="Courier New" w:cs="Courier New"/>
              </w:rPr>
            </w:pPr>
            <w:r>
              <w:rPr>
                <w:rFonts w:hint="default" w:ascii="Times New Roman" w:hAnsi="Times New Roman" w:cs="Courier New"/>
                <w:sz w:val="16"/>
              </w:rPr>
              <w:t>Passed based on available implementation evidence</w:t>
            </w:r>
          </w:p>
        </w:tc>
      </w:tr>
      <w:tr w14:paraId="1EDB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D4B049">
            <w:pPr>
              <w:spacing w:after="0" w:line="480" w:lineRule="auto"/>
              <w:rPr>
                <w:rFonts w:hint="default" w:ascii="Courier New" w:hAnsi="Courier New" w:cs="Courier New"/>
              </w:rPr>
            </w:pPr>
            <w:r>
              <w:rPr>
                <w:rFonts w:hint="default" w:ascii="Times New Roman" w:hAnsi="Times New Roman" w:cs="Courier New"/>
                <w:sz w:val="16"/>
              </w:rPr>
              <w:t>Dashboard display</w:t>
            </w:r>
          </w:p>
        </w:tc>
        <w:tc>
          <w:tcPr>
            <w:tcW w:w="2160" w:type="dxa"/>
          </w:tcPr>
          <w:p w14:paraId="687C9E55">
            <w:pPr>
              <w:spacing w:after="0" w:line="480" w:lineRule="auto"/>
              <w:rPr>
                <w:rFonts w:hint="default" w:ascii="Courier New" w:hAnsi="Courier New" w:cs="Courier New"/>
              </w:rPr>
            </w:pPr>
            <w:r>
              <w:rPr>
                <w:rFonts w:hint="default" w:ascii="Times New Roman" w:hAnsi="Times New Roman" w:cs="Courier New"/>
                <w:sz w:val="16"/>
              </w:rPr>
              <w:t>Alert totals and threat summaries are shown.</w:t>
            </w:r>
          </w:p>
        </w:tc>
        <w:tc>
          <w:tcPr>
            <w:tcW w:w="2160" w:type="dxa"/>
          </w:tcPr>
          <w:p w14:paraId="498B18F5">
            <w:pPr>
              <w:spacing w:after="0" w:line="480" w:lineRule="auto"/>
              <w:rPr>
                <w:rFonts w:hint="default" w:ascii="Courier New" w:hAnsi="Courier New" w:cs="Courier New"/>
              </w:rPr>
            </w:pPr>
            <w:r>
              <w:rPr>
                <w:rFonts w:hint="default" w:ascii="Times New Roman" w:hAnsi="Times New Roman" w:cs="Courier New"/>
                <w:sz w:val="16"/>
              </w:rPr>
              <w:t>Dashboard displayed totals, charts, breakdown, and recent activity.</w:t>
            </w:r>
          </w:p>
        </w:tc>
        <w:tc>
          <w:tcPr>
            <w:tcW w:w="2160" w:type="dxa"/>
          </w:tcPr>
          <w:p w14:paraId="19F258CD">
            <w:pPr>
              <w:spacing w:after="0" w:line="480" w:lineRule="auto"/>
              <w:rPr>
                <w:rFonts w:hint="default" w:ascii="Courier New" w:hAnsi="Courier New" w:cs="Courier New"/>
              </w:rPr>
            </w:pPr>
            <w:r>
              <w:rPr>
                <w:rFonts w:hint="default" w:ascii="Times New Roman" w:hAnsi="Times New Roman" w:cs="Courier New"/>
                <w:sz w:val="16"/>
              </w:rPr>
              <w:t>Passed based on screenshot</w:t>
            </w:r>
          </w:p>
        </w:tc>
      </w:tr>
      <w:tr w14:paraId="5870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454ED4">
            <w:pPr>
              <w:spacing w:after="0" w:line="480" w:lineRule="auto"/>
              <w:rPr>
                <w:rFonts w:hint="default" w:ascii="Courier New" w:hAnsi="Courier New" w:cs="Courier New"/>
              </w:rPr>
            </w:pPr>
            <w:r>
              <w:rPr>
                <w:rFonts w:hint="default" w:ascii="Times New Roman" w:hAnsi="Times New Roman" w:cs="Courier New"/>
                <w:sz w:val="16"/>
              </w:rPr>
              <w:t>ARP spoofing detection</w:t>
            </w:r>
          </w:p>
        </w:tc>
        <w:tc>
          <w:tcPr>
            <w:tcW w:w="2160" w:type="dxa"/>
          </w:tcPr>
          <w:p w14:paraId="43605ED5">
            <w:pPr>
              <w:spacing w:after="0" w:line="480" w:lineRule="auto"/>
              <w:rPr>
                <w:rFonts w:hint="default" w:ascii="Courier New" w:hAnsi="Courier New" w:cs="Courier New"/>
              </w:rPr>
            </w:pPr>
            <w:r>
              <w:rPr>
                <w:rFonts w:hint="default" w:ascii="Times New Roman" w:hAnsi="Times New Roman" w:cs="Courier New"/>
                <w:sz w:val="16"/>
              </w:rPr>
              <w:t>Suspicious IP-to-MAC changes create an alert.</w:t>
            </w:r>
          </w:p>
        </w:tc>
        <w:tc>
          <w:tcPr>
            <w:tcW w:w="2160" w:type="dxa"/>
          </w:tcPr>
          <w:p w14:paraId="59E92A53">
            <w:pPr>
              <w:spacing w:after="0" w:line="480" w:lineRule="auto"/>
              <w:rPr>
                <w:rFonts w:hint="default" w:ascii="Courier New" w:hAnsi="Courier New" w:cs="Courier New"/>
              </w:rPr>
            </w:pPr>
            <w:r>
              <w:rPr>
                <w:rFonts w:hint="default" w:ascii="Times New Roman" w:hAnsi="Times New Roman" w:cs="Courier New"/>
                <w:sz w:val="16"/>
              </w:rPr>
              <w:t>ARP detector and alert-saving function were implemented.</w:t>
            </w:r>
          </w:p>
        </w:tc>
        <w:tc>
          <w:tcPr>
            <w:tcW w:w="2160" w:type="dxa"/>
          </w:tcPr>
          <w:p w14:paraId="5BD4DC5A">
            <w:pPr>
              <w:spacing w:after="0" w:line="480" w:lineRule="auto"/>
              <w:rPr>
                <w:rFonts w:hint="default" w:ascii="Courier New" w:hAnsi="Courier New" w:cs="Courier New"/>
              </w:rPr>
            </w:pPr>
            <w:r>
              <w:rPr>
                <w:rFonts w:hint="default" w:ascii="Times New Roman" w:hAnsi="Times New Roman" w:cs="Courier New"/>
                <w:sz w:val="16"/>
              </w:rPr>
              <w:t>To be verified in final controlled test</w:t>
            </w:r>
          </w:p>
        </w:tc>
      </w:tr>
      <w:tr w14:paraId="161C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25FDA8">
            <w:pPr>
              <w:spacing w:after="0" w:line="480" w:lineRule="auto"/>
              <w:rPr>
                <w:rFonts w:hint="default" w:ascii="Courier New" w:hAnsi="Courier New" w:cs="Courier New"/>
              </w:rPr>
            </w:pPr>
            <w:r>
              <w:rPr>
                <w:rFonts w:hint="default" w:ascii="Times New Roman" w:hAnsi="Times New Roman" w:cs="Courier New"/>
                <w:sz w:val="16"/>
              </w:rPr>
              <w:t>DDoS detection</w:t>
            </w:r>
          </w:p>
        </w:tc>
        <w:tc>
          <w:tcPr>
            <w:tcW w:w="2160" w:type="dxa"/>
          </w:tcPr>
          <w:p w14:paraId="0821183E">
            <w:pPr>
              <w:spacing w:after="0" w:line="480" w:lineRule="auto"/>
              <w:rPr>
                <w:rFonts w:hint="default" w:ascii="Courier New" w:hAnsi="Courier New" w:cs="Courier New"/>
              </w:rPr>
            </w:pPr>
            <w:r>
              <w:rPr>
                <w:rFonts w:hint="default" w:ascii="Times New Roman" w:hAnsi="Times New Roman" w:cs="Courier New"/>
                <w:sz w:val="16"/>
              </w:rPr>
              <w:t>Traffic reaching the configured threshold creates an alert.</w:t>
            </w:r>
          </w:p>
        </w:tc>
        <w:tc>
          <w:tcPr>
            <w:tcW w:w="2160" w:type="dxa"/>
          </w:tcPr>
          <w:p w14:paraId="77F84AAF">
            <w:pPr>
              <w:spacing w:after="0" w:line="480" w:lineRule="auto"/>
              <w:rPr>
                <w:rFonts w:hint="default" w:ascii="Courier New" w:hAnsi="Courier New" w:cs="Courier New"/>
              </w:rPr>
            </w:pPr>
            <w:r>
              <w:rPr>
                <w:rFonts w:hint="default" w:ascii="Times New Roman" w:hAnsi="Times New Roman" w:cs="Courier New"/>
                <w:sz w:val="16"/>
              </w:rPr>
              <w:t>DDoS detector and alert-saving function were implemented.</w:t>
            </w:r>
          </w:p>
        </w:tc>
        <w:tc>
          <w:tcPr>
            <w:tcW w:w="2160" w:type="dxa"/>
          </w:tcPr>
          <w:p w14:paraId="1B69DE40">
            <w:pPr>
              <w:spacing w:after="0" w:line="480" w:lineRule="auto"/>
              <w:rPr>
                <w:rFonts w:hint="default" w:ascii="Courier New" w:hAnsi="Courier New" w:cs="Courier New"/>
              </w:rPr>
            </w:pPr>
            <w:r>
              <w:rPr>
                <w:rFonts w:hint="default" w:ascii="Times New Roman" w:hAnsi="Times New Roman" w:cs="Courier New"/>
                <w:sz w:val="16"/>
              </w:rPr>
              <w:t>To be verified in final controlled test</w:t>
            </w:r>
          </w:p>
        </w:tc>
      </w:tr>
      <w:tr w14:paraId="0228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B55994">
            <w:pPr>
              <w:spacing w:after="0" w:line="480" w:lineRule="auto"/>
              <w:rPr>
                <w:rFonts w:hint="default" w:ascii="Courier New" w:hAnsi="Courier New" w:cs="Courier New"/>
              </w:rPr>
            </w:pPr>
            <w:r>
              <w:rPr>
                <w:rFonts w:hint="default" w:ascii="Times New Roman" w:hAnsi="Times New Roman" w:cs="Courier New"/>
                <w:sz w:val="16"/>
              </w:rPr>
              <w:t>Port-scan detection</w:t>
            </w:r>
          </w:p>
        </w:tc>
        <w:tc>
          <w:tcPr>
            <w:tcW w:w="2160" w:type="dxa"/>
          </w:tcPr>
          <w:p w14:paraId="761EF949">
            <w:pPr>
              <w:spacing w:after="0" w:line="480" w:lineRule="auto"/>
              <w:rPr>
                <w:rFonts w:hint="default" w:ascii="Courier New" w:hAnsi="Courier New" w:cs="Courier New"/>
              </w:rPr>
            </w:pPr>
            <w:r>
              <w:rPr>
                <w:rFonts w:hint="default" w:ascii="Times New Roman" w:hAnsi="Times New Roman" w:cs="Courier New"/>
                <w:sz w:val="16"/>
              </w:rPr>
              <w:t>Multiple unique ports within the time window create an alert.</w:t>
            </w:r>
          </w:p>
        </w:tc>
        <w:tc>
          <w:tcPr>
            <w:tcW w:w="2160" w:type="dxa"/>
          </w:tcPr>
          <w:p w14:paraId="2284E417">
            <w:pPr>
              <w:spacing w:after="0" w:line="480" w:lineRule="auto"/>
              <w:rPr>
                <w:rFonts w:hint="default" w:ascii="Courier New" w:hAnsi="Courier New" w:cs="Courier New"/>
              </w:rPr>
            </w:pPr>
            <w:r>
              <w:rPr>
                <w:rFonts w:hint="default" w:ascii="Times New Roman" w:hAnsi="Times New Roman" w:cs="Courier New"/>
                <w:sz w:val="16"/>
              </w:rPr>
              <w:t>Port-scan detector and alert-saving function were implemented.</w:t>
            </w:r>
          </w:p>
        </w:tc>
        <w:tc>
          <w:tcPr>
            <w:tcW w:w="2160" w:type="dxa"/>
          </w:tcPr>
          <w:p w14:paraId="75ABDF4C">
            <w:pPr>
              <w:spacing w:after="0" w:line="480" w:lineRule="auto"/>
              <w:rPr>
                <w:rFonts w:hint="default" w:ascii="Courier New" w:hAnsi="Courier New" w:cs="Courier New"/>
              </w:rPr>
            </w:pPr>
            <w:r>
              <w:rPr>
                <w:rFonts w:hint="default" w:ascii="Times New Roman" w:hAnsi="Times New Roman" w:cs="Courier New"/>
                <w:sz w:val="16"/>
              </w:rPr>
              <w:t>To be verified in final controlled test</w:t>
            </w:r>
          </w:p>
        </w:tc>
      </w:tr>
      <w:tr w14:paraId="4AE6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09763B">
            <w:pPr>
              <w:spacing w:after="0" w:line="480" w:lineRule="auto"/>
              <w:rPr>
                <w:rFonts w:hint="default" w:ascii="Courier New" w:hAnsi="Courier New" w:cs="Courier New"/>
              </w:rPr>
            </w:pPr>
            <w:r>
              <w:rPr>
                <w:rFonts w:hint="default" w:ascii="Times New Roman" w:hAnsi="Times New Roman" w:cs="Courier New"/>
                <w:sz w:val="16"/>
              </w:rPr>
              <w:t>Alert filtering</w:t>
            </w:r>
          </w:p>
        </w:tc>
        <w:tc>
          <w:tcPr>
            <w:tcW w:w="2160" w:type="dxa"/>
          </w:tcPr>
          <w:p w14:paraId="6D1BAC4C">
            <w:pPr>
              <w:spacing w:after="0" w:line="480" w:lineRule="auto"/>
              <w:rPr>
                <w:rFonts w:hint="default" w:ascii="Courier New" w:hAnsi="Courier New" w:cs="Courier New"/>
              </w:rPr>
            </w:pPr>
            <w:r>
              <w:rPr>
                <w:rFonts w:hint="default" w:ascii="Times New Roman" w:hAnsi="Times New Roman" w:cs="Courier New"/>
                <w:sz w:val="16"/>
              </w:rPr>
              <w:t>Selected threat categories can be viewed.</w:t>
            </w:r>
          </w:p>
        </w:tc>
        <w:tc>
          <w:tcPr>
            <w:tcW w:w="2160" w:type="dxa"/>
          </w:tcPr>
          <w:p w14:paraId="4AB4482F">
            <w:pPr>
              <w:spacing w:after="0" w:line="480" w:lineRule="auto"/>
              <w:rPr>
                <w:rFonts w:hint="default" w:ascii="Courier New" w:hAnsi="Courier New" w:cs="Courier New"/>
              </w:rPr>
            </w:pPr>
            <w:r>
              <w:rPr>
                <w:rFonts w:hint="default" w:ascii="Times New Roman" w:hAnsi="Times New Roman" w:cs="Courier New"/>
                <w:sz w:val="16"/>
              </w:rPr>
              <w:t>Threat-category controls were shown in the interface.</w:t>
            </w:r>
          </w:p>
        </w:tc>
        <w:tc>
          <w:tcPr>
            <w:tcW w:w="2160" w:type="dxa"/>
          </w:tcPr>
          <w:p w14:paraId="0D0B705E">
            <w:pPr>
              <w:spacing w:after="0" w:line="480" w:lineRule="auto"/>
              <w:rPr>
                <w:rFonts w:hint="default" w:ascii="Courier New" w:hAnsi="Courier New" w:cs="Courier New"/>
              </w:rPr>
            </w:pPr>
            <w:r>
              <w:rPr>
                <w:rFonts w:hint="default" w:ascii="Times New Roman" w:hAnsi="Times New Roman" w:cs="Courier New"/>
                <w:sz w:val="16"/>
              </w:rPr>
              <w:t>Passed based on screenshot</w:t>
            </w:r>
          </w:p>
        </w:tc>
      </w:tr>
      <w:tr w14:paraId="229E7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24E9DD">
            <w:pPr>
              <w:spacing w:after="0" w:line="480" w:lineRule="auto"/>
              <w:rPr>
                <w:rFonts w:hint="default" w:ascii="Courier New" w:hAnsi="Courier New" w:cs="Courier New"/>
              </w:rPr>
            </w:pPr>
            <w:r>
              <w:rPr>
                <w:rFonts w:hint="default" w:ascii="Times New Roman" w:hAnsi="Times New Roman" w:cs="Courier New"/>
                <w:sz w:val="16"/>
              </w:rPr>
              <w:t>Audit logging</w:t>
            </w:r>
          </w:p>
        </w:tc>
        <w:tc>
          <w:tcPr>
            <w:tcW w:w="2160" w:type="dxa"/>
          </w:tcPr>
          <w:p w14:paraId="41528EEC">
            <w:pPr>
              <w:spacing w:after="0" w:line="480" w:lineRule="auto"/>
              <w:rPr>
                <w:rFonts w:hint="default" w:ascii="Courier New" w:hAnsi="Courier New" w:cs="Courier New"/>
              </w:rPr>
            </w:pPr>
            <w:r>
              <w:rPr>
                <w:rFonts w:hint="default" w:ascii="Times New Roman" w:hAnsi="Times New Roman" w:cs="Courier New"/>
                <w:sz w:val="16"/>
              </w:rPr>
              <w:t>Administrative actions are recorded.</w:t>
            </w:r>
          </w:p>
        </w:tc>
        <w:tc>
          <w:tcPr>
            <w:tcW w:w="2160" w:type="dxa"/>
          </w:tcPr>
          <w:p w14:paraId="4063AFCD">
            <w:pPr>
              <w:spacing w:after="0" w:line="480" w:lineRule="auto"/>
              <w:rPr>
                <w:rFonts w:hint="default" w:ascii="Courier New" w:hAnsi="Courier New" w:cs="Courier New"/>
              </w:rPr>
            </w:pPr>
            <w:r>
              <w:rPr>
                <w:rFonts w:hint="default" w:ascii="Times New Roman" w:hAnsi="Times New Roman" w:cs="Courier New"/>
                <w:sz w:val="16"/>
              </w:rPr>
              <w:t>Login and whitelist actions appeared in the audit log.</w:t>
            </w:r>
          </w:p>
        </w:tc>
        <w:tc>
          <w:tcPr>
            <w:tcW w:w="2160" w:type="dxa"/>
          </w:tcPr>
          <w:p w14:paraId="219CFB5E">
            <w:pPr>
              <w:spacing w:after="0" w:line="480" w:lineRule="auto"/>
              <w:rPr>
                <w:rFonts w:hint="default" w:ascii="Courier New" w:hAnsi="Courier New" w:cs="Courier New"/>
              </w:rPr>
            </w:pPr>
            <w:r>
              <w:rPr>
                <w:rFonts w:hint="default" w:ascii="Times New Roman" w:hAnsi="Times New Roman" w:cs="Courier New"/>
                <w:sz w:val="16"/>
              </w:rPr>
              <w:t>Passed based on screenshot</w:t>
            </w:r>
          </w:p>
        </w:tc>
      </w:tr>
      <w:tr w14:paraId="3012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1DA668">
            <w:pPr>
              <w:spacing w:after="0" w:line="480" w:lineRule="auto"/>
              <w:rPr>
                <w:rFonts w:hint="default" w:ascii="Courier New" w:hAnsi="Courier New" w:cs="Courier New"/>
              </w:rPr>
            </w:pPr>
            <w:r>
              <w:rPr>
                <w:rFonts w:hint="default" w:ascii="Times New Roman" w:hAnsi="Times New Roman" w:cs="Courier New"/>
                <w:sz w:val="16"/>
              </w:rPr>
              <w:t>Whitelist addition</w:t>
            </w:r>
          </w:p>
        </w:tc>
        <w:tc>
          <w:tcPr>
            <w:tcW w:w="2160" w:type="dxa"/>
          </w:tcPr>
          <w:p w14:paraId="4F46D835">
            <w:pPr>
              <w:spacing w:after="0" w:line="480" w:lineRule="auto"/>
              <w:rPr>
                <w:rFonts w:hint="default" w:ascii="Courier New" w:hAnsi="Courier New" w:cs="Courier New"/>
              </w:rPr>
            </w:pPr>
            <w:r>
              <w:rPr>
                <w:rFonts w:hint="default" w:ascii="Times New Roman" w:hAnsi="Times New Roman" w:cs="Courier New"/>
                <w:sz w:val="16"/>
              </w:rPr>
              <w:t>A trusted IP can be added and stored.</w:t>
            </w:r>
          </w:p>
        </w:tc>
        <w:tc>
          <w:tcPr>
            <w:tcW w:w="2160" w:type="dxa"/>
          </w:tcPr>
          <w:p w14:paraId="644C66F5">
            <w:pPr>
              <w:spacing w:after="0" w:line="480" w:lineRule="auto"/>
              <w:rPr>
                <w:rFonts w:hint="default" w:ascii="Courier New" w:hAnsi="Courier New" w:cs="Courier New"/>
              </w:rPr>
            </w:pPr>
            <w:r>
              <w:rPr>
                <w:rFonts w:hint="default" w:ascii="Times New Roman" w:hAnsi="Times New Roman" w:cs="Courier New"/>
                <w:sz w:val="16"/>
              </w:rPr>
              <w:t>Whitelist form and database functions were implemented.</w:t>
            </w:r>
          </w:p>
        </w:tc>
        <w:tc>
          <w:tcPr>
            <w:tcW w:w="2160" w:type="dxa"/>
          </w:tcPr>
          <w:p w14:paraId="60B337FF">
            <w:pPr>
              <w:spacing w:after="0" w:line="480" w:lineRule="auto"/>
              <w:rPr>
                <w:rFonts w:hint="default" w:ascii="Courier New" w:hAnsi="Courier New" w:cs="Courier New"/>
              </w:rPr>
            </w:pPr>
            <w:r>
              <w:rPr>
                <w:rFonts w:hint="default" w:ascii="Times New Roman" w:hAnsi="Times New Roman" w:cs="Courier New"/>
                <w:sz w:val="16"/>
              </w:rPr>
              <w:t>Passed based on screenshot</w:t>
            </w:r>
          </w:p>
        </w:tc>
      </w:tr>
      <w:tr w14:paraId="0A35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75B85A">
            <w:pPr>
              <w:spacing w:after="0" w:line="480" w:lineRule="auto"/>
              <w:rPr>
                <w:rFonts w:hint="default" w:ascii="Courier New" w:hAnsi="Courier New" w:cs="Courier New"/>
              </w:rPr>
            </w:pPr>
            <w:r>
              <w:rPr>
                <w:rFonts w:hint="default" w:ascii="Times New Roman" w:hAnsi="Times New Roman" w:cs="Courier New"/>
                <w:sz w:val="16"/>
              </w:rPr>
              <w:t>Whitelist removal</w:t>
            </w:r>
          </w:p>
        </w:tc>
        <w:tc>
          <w:tcPr>
            <w:tcW w:w="2160" w:type="dxa"/>
          </w:tcPr>
          <w:p w14:paraId="343615FE">
            <w:pPr>
              <w:spacing w:after="0" w:line="480" w:lineRule="auto"/>
              <w:rPr>
                <w:rFonts w:hint="default" w:ascii="Courier New" w:hAnsi="Courier New" w:cs="Courier New"/>
              </w:rPr>
            </w:pPr>
            <w:r>
              <w:rPr>
                <w:rFonts w:hint="default" w:ascii="Times New Roman" w:hAnsi="Times New Roman" w:cs="Courier New"/>
                <w:sz w:val="16"/>
              </w:rPr>
              <w:t>An existing whitelist entry can be removed.</w:t>
            </w:r>
          </w:p>
        </w:tc>
        <w:tc>
          <w:tcPr>
            <w:tcW w:w="2160" w:type="dxa"/>
          </w:tcPr>
          <w:p w14:paraId="37E24206">
            <w:pPr>
              <w:spacing w:after="0" w:line="480" w:lineRule="auto"/>
              <w:rPr>
                <w:rFonts w:hint="default" w:ascii="Courier New" w:hAnsi="Courier New" w:cs="Courier New"/>
              </w:rPr>
            </w:pPr>
            <w:r>
              <w:rPr>
                <w:rFonts w:hint="default" w:ascii="Times New Roman" w:hAnsi="Times New Roman" w:cs="Courier New"/>
                <w:sz w:val="16"/>
              </w:rPr>
              <w:t>Removal function was implemented and logged.</w:t>
            </w:r>
          </w:p>
        </w:tc>
        <w:tc>
          <w:tcPr>
            <w:tcW w:w="2160" w:type="dxa"/>
          </w:tcPr>
          <w:p w14:paraId="0F85AE86">
            <w:pPr>
              <w:spacing w:after="0" w:line="480" w:lineRule="auto"/>
              <w:rPr>
                <w:rFonts w:hint="default" w:ascii="Courier New" w:hAnsi="Courier New" w:cs="Courier New"/>
              </w:rPr>
            </w:pPr>
            <w:r>
              <w:rPr>
                <w:rFonts w:hint="default" w:ascii="Times New Roman" w:hAnsi="Times New Roman" w:cs="Courier New"/>
                <w:sz w:val="16"/>
              </w:rPr>
              <w:t>Passed based on screenshot</w:t>
            </w:r>
          </w:p>
        </w:tc>
      </w:tr>
      <w:tr w14:paraId="76AB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667EDD">
            <w:pPr>
              <w:spacing w:after="0" w:line="480" w:lineRule="auto"/>
              <w:rPr>
                <w:rFonts w:hint="default" w:ascii="Courier New" w:hAnsi="Courier New" w:cs="Courier New"/>
                <w:lang w:val="en-US"/>
              </w:rPr>
            </w:pPr>
            <w:r>
              <w:rPr>
                <w:rFonts w:hint="default" w:ascii="Times New Roman" w:hAnsi="Times New Roman" w:cs="Courier New"/>
                <w:sz w:val="16"/>
                <w:lang w:val="en-US"/>
              </w:rPr>
              <w:t>Excel</w:t>
            </w:r>
          </w:p>
        </w:tc>
        <w:tc>
          <w:tcPr>
            <w:tcW w:w="2160" w:type="dxa"/>
          </w:tcPr>
          <w:p w14:paraId="09B0249E">
            <w:pPr>
              <w:spacing w:after="0" w:line="480" w:lineRule="auto"/>
              <w:rPr>
                <w:rFonts w:hint="default" w:ascii="Courier New" w:hAnsi="Courier New" w:cs="Courier New"/>
              </w:rPr>
            </w:pPr>
            <w:r>
              <w:rPr>
                <w:rFonts w:hint="default" w:ascii="Times New Roman" w:hAnsi="Times New Roman" w:cs="Courier New"/>
                <w:sz w:val="16"/>
              </w:rPr>
              <w:t>Selected records can be exported.</w:t>
            </w:r>
          </w:p>
        </w:tc>
        <w:tc>
          <w:tcPr>
            <w:tcW w:w="2160" w:type="dxa"/>
          </w:tcPr>
          <w:p w14:paraId="215B1FD9">
            <w:pPr>
              <w:spacing w:after="0" w:line="480" w:lineRule="auto"/>
              <w:rPr>
                <w:rFonts w:hint="default" w:ascii="Courier New" w:hAnsi="Courier New" w:cs="Courier New"/>
              </w:rPr>
            </w:pPr>
            <w:r>
              <w:rPr>
                <w:rFonts w:hint="default" w:ascii="Times New Roman" w:hAnsi="Times New Roman" w:cs="Courier New"/>
                <w:sz w:val="16"/>
              </w:rPr>
              <w:t>Export controls were present; final file verification is pending.</w:t>
            </w:r>
          </w:p>
        </w:tc>
        <w:tc>
          <w:tcPr>
            <w:tcW w:w="2160" w:type="dxa"/>
          </w:tcPr>
          <w:p w14:paraId="4419FE94">
            <w:pPr>
              <w:spacing w:after="0" w:line="480" w:lineRule="auto"/>
              <w:rPr>
                <w:rFonts w:hint="default" w:ascii="Courier New" w:hAnsi="Courier New" w:cs="Courier New"/>
              </w:rPr>
            </w:pPr>
            <w:r>
              <w:rPr>
                <w:rFonts w:hint="default" w:ascii="Times New Roman" w:hAnsi="Times New Roman" w:cs="Courier New"/>
                <w:sz w:val="16"/>
              </w:rPr>
              <w:t>To be verified</w:t>
            </w:r>
          </w:p>
        </w:tc>
      </w:tr>
      <w:tr w14:paraId="382E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400B6A">
            <w:pPr>
              <w:spacing w:after="0" w:line="480" w:lineRule="auto"/>
              <w:rPr>
                <w:rFonts w:hint="default" w:ascii="Courier New" w:hAnsi="Courier New" w:cs="Courier New"/>
              </w:rPr>
            </w:pPr>
            <w:r>
              <w:rPr>
                <w:rFonts w:hint="default" w:ascii="Times New Roman" w:hAnsi="Times New Roman" w:cs="Courier New"/>
                <w:sz w:val="16"/>
              </w:rPr>
              <w:t>Logout</w:t>
            </w:r>
          </w:p>
        </w:tc>
        <w:tc>
          <w:tcPr>
            <w:tcW w:w="2160" w:type="dxa"/>
          </w:tcPr>
          <w:p w14:paraId="7769EB15">
            <w:pPr>
              <w:spacing w:after="0" w:line="480" w:lineRule="auto"/>
              <w:rPr>
                <w:rFonts w:hint="default" w:ascii="Courier New" w:hAnsi="Courier New" w:cs="Courier New"/>
              </w:rPr>
            </w:pPr>
            <w:r>
              <w:rPr>
                <w:rFonts w:hint="default" w:ascii="Times New Roman" w:hAnsi="Times New Roman" w:cs="Courier New"/>
                <w:sz w:val="16"/>
              </w:rPr>
              <w:t>The administrator session is ended.</w:t>
            </w:r>
          </w:p>
        </w:tc>
        <w:tc>
          <w:tcPr>
            <w:tcW w:w="2160" w:type="dxa"/>
          </w:tcPr>
          <w:p w14:paraId="4F09879C">
            <w:pPr>
              <w:spacing w:after="0" w:line="480" w:lineRule="auto"/>
              <w:rPr>
                <w:rFonts w:hint="default" w:ascii="Courier New" w:hAnsi="Courier New" w:cs="Courier New"/>
              </w:rPr>
            </w:pPr>
            <w:r>
              <w:rPr>
                <w:rFonts w:hint="default" w:ascii="Times New Roman" w:hAnsi="Times New Roman" w:cs="Courier New"/>
                <w:sz w:val="16"/>
              </w:rPr>
              <w:t>Logout route was implemented.</w:t>
            </w:r>
          </w:p>
        </w:tc>
        <w:tc>
          <w:tcPr>
            <w:tcW w:w="2160" w:type="dxa"/>
          </w:tcPr>
          <w:p w14:paraId="1E589A0A">
            <w:pPr>
              <w:spacing w:after="0" w:line="480" w:lineRule="auto"/>
              <w:rPr>
                <w:rFonts w:hint="default" w:ascii="Courier New" w:hAnsi="Courier New" w:cs="Courier New"/>
              </w:rPr>
            </w:pPr>
            <w:r>
              <w:rPr>
                <w:rFonts w:hint="default" w:ascii="Times New Roman" w:hAnsi="Times New Roman" w:cs="Courier New"/>
                <w:sz w:val="16"/>
              </w:rPr>
              <w:t>Passed based on implementation evidence</w:t>
            </w:r>
          </w:p>
        </w:tc>
      </w:tr>
    </w:tbl>
    <w:p w14:paraId="7A36B29B">
      <w:pPr>
        <w:spacing w:line="480" w:lineRule="auto"/>
        <w:ind w:firstLine="720"/>
        <w:rPr>
          <w:rFonts w:hint="default" w:ascii="Courier New" w:hAnsi="Courier New" w:cs="Courier New"/>
          <w:b w:val="0"/>
        </w:rPr>
      </w:pPr>
    </w:p>
    <w:p w14:paraId="0ACF31CE">
      <w:pPr>
        <w:spacing w:line="240" w:lineRule="auto" w:after="40"/>
        <w:rPr>
          <w:rFonts w:hint="default" w:ascii="Courier New" w:hAnsi="Courier New" w:cs="Courier New"/>
        </w:rPr>
      </w:pPr>
      <w:r>
        <w:rPr>
          <w:rFonts w:hint="default" w:ascii="Times New Roman" w:hAnsi="Times New Roman" w:cs="Courier New" w:eastAsia="Times New Roman"/>
          <w:b w:val="0"/>
          <w:sz w:val="20"/>
        </w:rPr>
        <w:t>The functional results indicated that the major application modules were present and integrated. The final test report should include the exact test date, test environment, inputs, actual outputs, tester, and supporting screenshots. Controlled testing should be conducted only in an authorized environment.</w:t>
      </w:r>
    </w:p>
    <w:p w14:paraId="7BBA3A5A">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4.10 Initial Results and Discussion</w:t>
      </w:r>
    </w:p>
    <w:tbl>
      <w:tblPr>
        <w:tblStyle w:val="12"/>
        <w:tblW w:w="0" w:type="auto"/>
        <w:tblInd w:w="0" w:type="dxa"/>
        <w:tblLayout w:type="autofit"/>
        <w:tblCellMar>
          <w:top w:w="0" w:type="dxa"/>
          <w:left w:w="108" w:type="dxa"/>
          <w:bottom w:w="0" w:type="dxa"/>
          <w:right w:w="108" w:type="dxa"/>
        </w:tblCellMar>
      </w:tblPr>
      <w:tblGrid>
        <w:gridCol w:w="4320"/>
        <w:gridCol w:w="4320"/>
      </w:tblGrid>
      <w:tr w14:paraId="552CDE86">
        <w:tblPrEx>
          <w:tblCellMar>
            <w:top w:w="0" w:type="dxa"/>
            <w:left w:w="108" w:type="dxa"/>
            <w:bottom w:w="0" w:type="dxa"/>
            <w:right w:w="108" w:type="dxa"/>
          </w:tblCellMar>
        </w:tblPrEx>
        <w:tc>
          <w:tcPr>
            <w:tcW w:w="4320" w:type="dxa"/>
          </w:tcPr>
          <w:p w14:paraId="7C654A90">
            <w:r>
              <w:rPr>
                <w:rFonts w:ascii="Times New Roman" w:hAnsi="Times New Roman"/>
                <w:sz w:val="16"/>
              </w:rPr>
              <w:t>Testing Information</w:t>
            </w:r>
          </w:p>
        </w:tc>
        <w:tc>
          <w:tcPr>
            <w:tcW w:w="4320" w:type="dxa"/>
          </w:tcPr>
          <w:p w14:paraId="71E66E7E">
            <w:r>
              <w:rPr>
                <w:rFonts w:ascii="Times New Roman" w:hAnsi="Times New Roman"/>
                <w:sz w:val="16"/>
              </w:rPr>
              <w:t>Result</w:t>
            </w:r>
          </w:p>
        </w:tc>
      </w:tr>
      <w:tr w14:paraId="542F2D80">
        <w:tblPrEx>
          <w:tblCellMar>
            <w:top w:w="0" w:type="dxa"/>
            <w:left w:w="108" w:type="dxa"/>
            <w:bottom w:w="0" w:type="dxa"/>
            <w:right w:w="108" w:type="dxa"/>
          </w:tblCellMar>
        </w:tblPrEx>
        <w:tc>
          <w:tcPr>
            <w:tcW w:w="4320" w:type="dxa"/>
          </w:tcPr>
          <w:p w14:paraId="5DCA89C0">
            <w:r>
              <w:rPr>
                <w:rFonts w:ascii="Times New Roman" w:hAnsi="Times New Roman"/>
                <w:sz w:val="16"/>
              </w:rPr>
              <w:t>Date</w:t>
            </w:r>
          </w:p>
        </w:tc>
        <w:tc>
          <w:tcPr>
            <w:tcW w:w="4320" w:type="dxa"/>
          </w:tcPr>
          <w:p w14:paraId="7F4A85C2">
            <w:r>
              <w:rPr>
                <w:rFonts w:ascii="Times New Roman" w:hAnsi="Times New Roman"/>
                <w:sz w:val="16"/>
              </w:rPr>
              <w:t>August 13, 2026</w:t>
            </w:r>
          </w:p>
        </w:tc>
      </w:tr>
      <w:tr w14:paraId="63AF9F96">
        <w:tblPrEx>
          <w:tblCellMar>
            <w:top w:w="0" w:type="dxa"/>
            <w:left w:w="108" w:type="dxa"/>
            <w:bottom w:w="0" w:type="dxa"/>
            <w:right w:w="108" w:type="dxa"/>
          </w:tblCellMar>
        </w:tblPrEx>
        <w:tc>
          <w:tcPr>
            <w:tcW w:w="4320" w:type="dxa"/>
          </w:tcPr>
          <w:p w14:paraId="1C976601">
            <w:r>
              <w:rPr>
                <w:rFonts w:ascii="Times New Roman" w:hAnsi="Times New Roman"/>
                <w:sz w:val="16"/>
              </w:rPr>
              <w:t>Testing Location</w:t>
            </w:r>
          </w:p>
        </w:tc>
        <w:tc>
          <w:tcPr>
            <w:tcW w:w="4320" w:type="dxa"/>
          </w:tcPr>
          <w:p w14:paraId="274702A2">
            <w:r>
              <w:rPr>
                <w:rFonts w:ascii="Times New Roman" w:hAnsi="Times New Roman"/>
                <w:sz w:val="16"/>
              </w:rPr>
              <w:t>TONY'Z COMPUTER SHOP</w:t>
            </w:r>
          </w:p>
        </w:tc>
      </w:tr>
      <w:tr w14:paraId="1EAB6967">
        <w:tblPrEx>
          <w:tblCellMar>
            <w:top w:w="0" w:type="dxa"/>
            <w:left w:w="108" w:type="dxa"/>
            <w:bottom w:w="0" w:type="dxa"/>
            <w:right w:w="108" w:type="dxa"/>
          </w:tblCellMar>
        </w:tblPrEx>
        <w:tc>
          <w:tcPr>
            <w:tcW w:w="4320" w:type="dxa"/>
          </w:tcPr>
          <w:p w14:paraId="6A166030">
            <w:r>
              <w:rPr>
                <w:rFonts w:ascii="Times New Roman" w:hAnsi="Times New Roman"/>
                <w:sz w:val="16"/>
              </w:rPr>
              <w:t>Features Demonstrated</w:t>
            </w:r>
          </w:p>
        </w:tc>
        <w:tc>
          <w:tcPr>
            <w:tcW w:w="4320" w:type="dxa"/>
          </w:tcPr>
          <w:p w14:paraId="4FEC2B81">
            <w:r>
              <w:rPr>
                <w:rFonts w:ascii="Times New Roman" w:hAnsi="Times New Roman"/>
                <w:sz w:val="16"/>
              </w:rPr>
              <w:t>All implemented system features</w:t>
            </w:r>
          </w:p>
        </w:tc>
      </w:tr>
      <w:tr w14:paraId="419F6D14">
        <w:tblPrEx>
          <w:tblCellMar>
            <w:top w:w="0" w:type="dxa"/>
            <w:left w:w="108" w:type="dxa"/>
            <w:bottom w:w="0" w:type="dxa"/>
            <w:right w:w="108" w:type="dxa"/>
          </w:tblCellMar>
        </w:tblPrEx>
        <w:tc>
          <w:tcPr>
            <w:tcW w:w="4320" w:type="dxa"/>
          </w:tcPr>
          <w:p w14:paraId="34F83B03">
            <w:r>
              <w:rPr>
                <w:rFonts w:ascii="Times New Roman" w:hAnsi="Times New Roman"/>
                <w:sz w:val="16"/>
              </w:rPr>
              <w:t>Expected Result</w:t>
            </w:r>
          </w:p>
        </w:tc>
        <w:tc>
          <w:tcPr>
            <w:tcW w:w="4320" w:type="dxa"/>
          </w:tcPr>
          <w:p w14:paraId="24FA2B8E">
            <w:r>
              <w:rPr>
                <w:rFonts w:ascii="Times New Roman" w:hAnsi="Times New Roman"/>
                <w:sz w:val="16"/>
              </w:rPr>
              <w:t>The implemented functions should perform their intended monitoring, detection, alerting, logging, and management tasks.</w:t>
            </w:r>
          </w:p>
        </w:tc>
      </w:tr>
      <w:tr w14:paraId="77F2214F">
        <w:tblPrEx>
          <w:tblCellMar>
            <w:top w:w="0" w:type="dxa"/>
            <w:left w:w="108" w:type="dxa"/>
            <w:bottom w:w="0" w:type="dxa"/>
            <w:right w:w="108" w:type="dxa"/>
          </w:tblCellMar>
        </w:tblPrEx>
        <w:tc>
          <w:tcPr>
            <w:tcW w:w="4320" w:type="dxa"/>
          </w:tcPr>
          <w:p w14:paraId="1C265930">
            <w:r>
              <w:rPr>
                <w:rFonts w:ascii="Times New Roman" w:hAnsi="Times New Roman"/>
                <w:sz w:val="16"/>
              </w:rPr>
              <w:t>Actual Result</w:t>
            </w:r>
          </w:p>
        </w:tc>
        <w:tc>
          <w:tcPr>
            <w:tcW w:w="4320" w:type="dxa"/>
          </w:tcPr>
          <w:p w14:paraId="04225A09">
            <w:r>
              <w:rPr>
                <w:rFonts w:ascii="Times New Roman" w:hAnsi="Times New Roman"/>
                <w:sz w:val="16"/>
              </w:rPr>
              <w:t>The demonstrated functions produced the expected system results.</w:t>
            </w:r>
          </w:p>
        </w:tc>
      </w:tr>
      <w:tr w14:paraId="7E8762E8">
        <w:tblPrEx>
          <w:tblCellMar>
            <w:top w:w="0" w:type="dxa"/>
            <w:left w:w="108" w:type="dxa"/>
            <w:bottom w:w="0" w:type="dxa"/>
            <w:right w:w="108" w:type="dxa"/>
          </w:tblCellMar>
        </w:tblPrEx>
        <w:tc>
          <w:tcPr>
            <w:tcW w:w="4320" w:type="dxa"/>
          </w:tcPr>
          <w:p w14:paraId="3208135F">
            <w:r>
              <w:rPr>
                <w:rFonts w:ascii="Times New Roman" w:hAnsi="Times New Roman"/>
                <w:sz w:val="16"/>
              </w:rPr>
              <w:t>Overall Status</w:t>
            </w:r>
          </w:p>
        </w:tc>
        <w:tc>
          <w:tcPr>
            <w:tcW w:w="4320" w:type="dxa"/>
          </w:tcPr>
          <w:p w14:paraId="203B007D">
            <w:r>
              <w:rPr>
                <w:rFonts w:ascii="Times New Roman" w:hAnsi="Times New Roman"/>
                <w:sz w:val="16"/>
              </w:rPr>
              <w:t>Passed</w:t>
            </w:r>
          </w:p>
        </w:tc>
      </w:tr>
      <w:tr w14:paraId="59765A64">
        <w:tblPrEx>
          <w:tblCellMar>
            <w:top w:w="0" w:type="dxa"/>
            <w:left w:w="108" w:type="dxa"/>
            <w:bottom w:w="0" w:type="dxa"/>
            <w:right w:w="108" w:type="dxa"/>
          </w:tblCellMar>
        </w:tblPrEx>
        <w:tc>
          <w:tcPr>
            <w:tcW w:w="4320" w:type="dxa"/>
          </w:tcPr>
          <w:p w14:paraId="56F64627">
            <w:r>
              <w:rPr>
                <w:rFonts w:ascii="Times New Roman" w:hAnsi="Times New Roman"/>
                <w:sz w:val="16"/>
              </w:rPr>
              <w:t>Testing Evidence</w:t>
            </w:r>
          </w:p>
        </w:tc>
        <w:tc>
          <w:tcPr>
            <w:tcW w:w="4320" w:type="dxa"/>
          </w:tcPr>
          <w:p w14:paraId="2FD88541">
            <w:r>
              <w:rPr>
                <w:rFonts w:ascii="Times New Roman" w:hAnsi="Times New Roman"/>
                <w:sz w:val="16"/>
              </w:rPr>
              <w:t>No additional field-testing screenshots were collected.</w:t>
            </w:r>
          </w:p>
        </w:tc>
      </w:tr>
    </w:tbl>
    <w:p w14:paraId="139C758D">
      <w:pPr>
        <w:spacing w:line="240" w:lineRule="auto" w:after="40"/>
      </w:pPr>
      <w:r>
        <w:rPr>
          <w:rFonts w:ascii="Times New Roman" w:hAnsi="Times New Roman" w:eastAsia="Times New Roman"/>
          <w:b w:val="0"/>
          <w:sz w:val="20"/>
        </w:rPr>
        <w:t>The results shown by the system interface indicated that the application could bring together several types of network-security information in one monitoring environment. The dashboard did not require the administrator to open individual records to understand the general distribution of events. Instead, the total alert count and threat categories provided an initial summary, while the detailed pages allowed the administrator to investigate particular records.</w:t>
      </w:r>
    </w:p>
    <w:p w14:paraId="2BE50DE1">
      <w:pPr>
        <w:spacing w:line="240" w:lineRule="auto" w:after="40"/>
      </w:pPr>
      <w:r>
        <w:rPr>
          <w:rFonts w:ascii="Times New Roman" w:hAnsi="Times New Roman" w:eastAsia="Times New Roman"/>
          <w:b w:val="0"/>
          <w:sz w:val="20"/>
        </w:rPr>
        <w:t>The presence of multiple alert categories also demonstrated that the system was not limited to a single detection rule. The application distinguished DDoS-related activity, port scanning, and ARP spoofing, allowing the administrator to identify the type of event before examining its details. This categorization could help prioritize investigation because different traffic patterns may require different administrative responses.</w:t>
      </w:r>
    </w:p>
    <w:p w14:paraId="698214A6">
      <w:pPr>
        <w:spacing w:line="240" w:lineRule="auto" w:after="40"/>
      </w:pPr>
      <w:r>
        <w:rPr>
          <w:rFonts w:ascii="Times New Roman" w:hAnsi="Times New Roman" w:eastAsia="Times New Roman"/>
          <w:b w:val="0"/>
          <w:sz w:val="20"/>
        </w:rPr>
        <w:t>The system also preserved the distinction between detection and response. The application generated recommendations and provided management controls, but it did not automatically take every possible corrective action. This approach reduced the risk of treating every rule match as an unquestionable attack and kept the administrator involved in the decision process.</w:t>
      </w:r>
    </w:p>
    <w:p w14:paraId="12CEF065">
      <w:pPr>
        <w:spacing w:line="240" w:lineRule="auto" w:after="40"/>
      </w:pPr>
      <w:r>
        <w:rPr>
          <w:rFonts w:ascii="Times New Roman" w:hAnsi="Times New Roman" w:eastAsia="Times New Roman"/>
          <w:b w:val="0"/>
          <w:sz w:val="20"/>
        </w:rPr>
        <w:t>Another important observation was the role of historical records. Network events can occur at different times, and an administrator may need to compare a current event with previous activity. The combination of stored alerts, audit logs, and export functions provided a basis for that comparison. This feature was especially relevant to a small computer shop where the owner may need a simple way to review what happened without maintaining a separate monitoring platform.</w:t>
      </w:r>
    </w:p>
    <w:p w14:paraId="3ABE3AAB">
      <w:pPr>
        <w:spacing w:line="240" w:lineRule="auto" w:after="40"/>
        <w:rPr>
          <w:rFonts w:hint="default" w:ascii="Courier New" w:hAnsi="Courier New" w:cs="Courier New"/>
        </w:rPr>
      </w:pPr>
      <w:r>
        <w:rPr>
          <w:rFonts w:hint="default" w:ascii="Times New Roman" w:hAnsi="Times New Roman" w:cs="Courier New" w:eastAsia="Times New Roman"/>
          <w:b w:val="0"/>
          <w:sz w:val="20"/>
        </w:rPr>
        <w:t>The available implementation evidence showed that the system was able to centralize several network-monitoring and administrative functions. The dashboard combined threat totals, visual summaries, and recent events. The alert page provided detailed records and recommendations, while the audit-log and whitelist modules supported accountability and administrative control.</w:t>
      </w:r>
    </w:p>
    <w:p w14:paraId="347466D9">
      <w:pPr>
        <w:spacing w:line="240" w:lineRule="auto" w:after="40"/>
        <w:rPr>
          <w:rFonts w:hint="default" w:ascii="Courier New" w:hAnsi="Courier New" w:cs="Courier New"/>
        </w:rPr>
      </w:pPr>
      <w:r>
        <w:rPr>
          <w:rFonts w:hint="default" w:ascii="Times New Roman" w:hAnsi="Times New Roman" w:cs="Courier New" w:eastAsia="Times New Roman"/>
          <w:b w:val="0"/>
          <w:sz w:val="20"/>
        </w:rPr>
        <w:t>The demonstrated dashboard recorded 41 alerts, with port-scan alerts forming the largest category in the displayed data. The screenshot showed 23 port-scan alerts, 12 DDoS alerts, and 6 ARP-spoofing alerts. These values illustrated that the application could store and categorize multiple event types. They should not yet be interpreted as a measure of detection accuracy because no formal ground-truth comparison or client evaluation data had been supplied.</w:t>
      </w:r>
    </w:p>
    <w:p w14:paraId="1B1A2362">
      <w:pPr>
        <w:spacing w:line="240" w:lineRule="auto" w:after="40"/>
        <w:rPr>
          <w:rFonts w:hint="default" w:ascii="Courier New" w:hAnsi="Courier New" w:cs="Courier New"/>
        </w:rPr>
      </w:pPr>
      <w:r>
        <w:rPr>
          <w:rFonts w:hint="default" w:ascii="Times New Roman" w:hAnsi="Times New Roman" w:cs="Courier New" w:eastAsia="Times New Roman"/>
          <w:b w:val="0"/>
          <w:sz w:val="20"/>
        </w:rPr>
        <w:t>The implementation also demonstrated the value of presenting technical monitoring information in a web-based interface. Instead of requiring the administrator to review raw packets, the system summarized events using threat labels, source information, counts, charts, and recommendations. This presentation could make the monitoring process more accessible to computer shop personnel who needed a centralized view of network activity.</w:t>
      </w:r>
    </w:p>
    <w:p w14:paraId="283AB936">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system’s detection approach depended on predefined thresholds, time windows, and packet characteristics. As a result, the quality of detection could be affected by network conditions and configuration choices. Thresholds that were too low could increase unnecessary alerts, while thresholds that were too high could delay or miss relevant events. Final testing should therefore include a review of the configured values in the intended computer shop environment.</w:t>
      </w:r>
    </w:p>
    <w:p w14:paraId="5DC4A91F">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 was best understood as a security-monitoring and decision-support application. It recorded and displayed selected suspicious activities but did not automatically confirm every event as malicious or independently prevent all attacks. Administrator review remained important, especially when deciding whether to block an address, investigate a device, or modify network controls.</w:t>
      </w:r>
    </w:p>
    <w:p w14:paraId="2AA20DF4">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4.11 Client Evaluation and Usability Assessment</w:t>
      </w:r>
    </w:p>
    <w:tbl>
      <w:tblPr>
        <w:tblStyle w:val="12"/>
        <w:tblW w:w="0" w:type="auto"/>
        <w:tblInd w:w="0" w:type="dxa"/>
        <w:tblLayout w:type="autofit"/>
        <w:tblCellMar>
          <w:top w:w="0" w:type="dxa"/>
          <w:left w:w="108" w:type="dxa"/>
          <w:bottom w:w="0" w:type="dxa"/>
          <w:right w:w="108" w:type="dxa"/>
        </w:tblCellMar>
      </w:tblPr>
      <w:tblGrid>
        <w:gridCol w:w="4320"/>
        <w:gridCol w:w="4320"/>
      </w:tblGrid>
      <w:tr w14:paraId="107BA7ED">
        <w:tblPrEx>
          <w:tblCellMar>
            <w:top w:w="0" w:type="dxa"/>
            <w:left w:w="108" w:type="dxa"/>
            <w:bottom w:w="0" w:type="dxa"/>
            <w:right w:w="108" w:type="dxa"/>
          </w:tblCellMar>
        </w:tblPrEx>
        <w:tc>
          <w:tcPr>
            <w:tcW w:w="4320" w:type="dxa"/>
          </w:tcPr>
          <w:p w14:paraId="3B3787D6">
            <w:r>
              <w:rPr>
                <w:rFonts w:ascii="Times New Roman" w:hAnsi="Times New Roman"/>
                <w:sz w:val="16"/>
              </w:rPr>
              <w:t>Evaluation Item</w:t>
            </w:r>
          </w:p>
        </w:tc>
        <w:tc>
          <w:tcPr>
            <w:tcW w:w="4320" w:type="dxa"/>
          </w:tcPr>
          <w:p w14:paraId="335E4167">
            <w:r>
              <w:rPr>
                <w:rFonts w:ascii="Times New Roman" w:hAnsi="Times New Roman"/>
                <w:sz w:val="16"/>
              </w:rPr>
              <w:t>Client Result</w:t>
            </w:r>
          </w:p>
        </w:tc>
      </w:tr>
      <w:tr w14:paraId="4590D3A3">
        <w:tblPrEx>
          <w:tblCellMar>
            <w:top w:w="0" w:type="dxa"/>
            <w:left w:w="108" w:type="dxa"/>
            <w:bottom w:w="0" w:type="dxa"/>
            <w:right w:w="108" w:type="dxa"/>
          </w:tblCellMar>
        </w:tblPrEx>
        <w:tc>
          <w:tcPr>
            <w:tcW w:w="4320" w:type="dxa"/>
          </w:tcPr>
          <w:p w14:paraId="41569EFF">
            <w:r>
              <w:rPr>
                <w:rFonts w:ascii="Times New Roman" w:hAnsi="Times New Roman"/>
                <w:sz w:val="16"/>
              </w:rPr>
              <w:t>Number of Respondents</w:t>
            </w:r>
          </w:p>
        </w:tc>
        <w:tc>
          <w:tcPr>
            <w:tcW w:w="4320" w:type="dxa"/>
          </w:tcPr>
          <w:p w14:paraId="25F7C621">
            <w:r>
              <w:rPr>
                <w:rFonts w:ascii="Times New Roman" w:hAnsi="Times New Roman"/>
                <w:sz w:val="16"/>
              </w:rPr>
              <w:t>1</w:t>
            </w:r>
          </w:p>
        </w:tc>
      </w:tr>
      <w:tr w14:paraId="07F8EBD1">
        <w:tblPrEx>
          <w:tblCellMar>
            <w:top w:w="0" w:type="dxa"/>
            <w:left w:w="108" w:type="dxa"/>
            <w:bottom w:w="0" w:type="dxa"/>
            <w:right w:w="108" w:type="dxa"/>
          </w:tblCellMar>
        </w:tblPrEx>
        <w:tc>
          <w:tcPr>
            <w:tcW w:w="4320" w:type="dxa"/>
          </w:tcPr>
          <w:p w14:paraId="4A1E7171">
            <w:r>
              <w:rPr>
                <w:rFonts w:ascii="Times New Roman" w:hAnsi="Times New Roman"/>
                <w:sz w:val="16"/>
              </w:rPr>
              <w:t>Respondent Position</w:t>
            </w:r>
          </w:p>
        </w:tc>
        <w:tc>
          <w:tcPr>
            <w:tcW w:w="4320" w:type="dxa"/>
          </w:tcPr>
          <w:p w14:paraId="649417E6">
            <w:r>
              <w:rPr>
                <w:rFonts w:ascii="Times New Roman" w:hAnsi="Times New Roman"/>
                <w:sz w:val="16"/>
              </w:rPr>
              <w:t>Owner</w:t>
            </w:r>
          </w:p>
        </w:tc>
      </w:tr>
      <w:tr w14:paraId="273DC4D9">
        <w:tblPrEx>
          <w:tblCellMar>
            <w:top w:w="0" w:type="dxa"/>
            <w:left w:w="108" w:type="dxa"/>
            <w:bottom w:w="0" w:type="dxa"/>
            <w:right w:w="108" w:type="dxa"/>
          </w:tblCellMar>
        </w:tblPrEx>
        <w:tc>
          <w:tcPr>
            <w:tcW w:w="4320" w:type="dxa"/>
          </w:tcPr>
          <w:p w14:paraId="2B3DF50A">
            <w:r>
              <w:rPr>
                <w:rFonts w:ascii="Times New Roman" w:hAnsi="Times New Roman"/>
                <w:sz w:val="16"/>
              </w:rPr>
              <w:t>Overall Evaluation</w:t>
            </w:r>
          </w:p>
        </w:tc>
        <w:tc>
          <w:tcPr>
            <w:tcW w:w="4320" w:type="dxa"/>
          </w:tcPr>
          <w:p w14:paraId="1EF18FB2">
            <w:r>
              <w:rPr>
                <w:rFonts w:ascii="Times New Roman" w:hAnsi="Times New Roman"/>
                <w:sz w:val="16"/>
              </w:rPr>
              <w:t>Good</w:t>
            </w:r>
          </w:p>
        </w:tc>
      </w:tr>
      <w:tr w14:paraId="594BDA42">
        <w:tblPrEx>
          <w:tblCellMar>
            <w:top w:w="0" w:type="dxa"/>
            <w:left w:w="108" w:type="dxa"/>
            <w:bottom w:w="0" w:type="dxa"/>
            <w:right w:w="108" w:type="dxa"/>
          </w:tblCellMar>
        </w:tblPrEx>
        <w:tc>
          <w:tcPr>
            <w:tcW w:w="4320" w:type="dxa"/>
          </w:tcPr>
          <w:p w14:paraId="7FC6A926">
            <w:r>
              <w:rPr>
                <w:rFonts w:ascii="Times New Roman" w:hAnsi="Times New Roman"/>
                <w:sz w:val="16"/>
              </w:rPr>
              <w:t>Individual Rating</w:t>
            </w:r>
          </w:p>
        </w:tc>
        <w:tc>
          <w:tcPr>
            <w:tcW w:w="4320" w:type="dxa"/>
          </w:tcPr>
          <w:p w14:paraId="6CCC9414">
            <w:r>
              <w:rPr>
                <w:rFonts w:ascii="Times New Roman" w:hAnsi="Times New Roman"/>
                <w:sz w:val="16"/>
              </w:rPr>
              <w:t>Good</w:t>
            </w:r>
          </w:p>
        </w:tc>
      </w:tr>
      <w:tr w14:paraId="476CA5F9">
        <w:tblPrEx>
          <w:tblCellMar>
            <w:top w:w="0" w:type="dxa"/>
            <w:left w:w="108" w:type="dxa"/>
            <w:bottom w:w="0" w:type="dxa"/>
            <w:right w:w="108" w:type="dxa"/>
          </w:tblCellMar>
        </w:tblPrEx>
        <w:tc>
          <w:tcPr>
            <w:tcW w:w="4320" w:type="dxa"/>
          </w:tcPr>
          <w:p w14:paraId="1B3E422C">
            <w:r>
              <w:rPr>
                <w:rFonts w:ascii="Times New Roman" w:hAnsi="Times New Roman"/>
                <w:sz w:val="16"/>
              </w:rPr>
              <w:t>Computed Mean/Weighted Mean</w:t>
            </w:r>
          </w:p>
        </w:tc>
        <w:tc>
          <w:tcPr>
            <w:tcW w:w="4320" w:type="dxa"/>
          </w:tcPr>
          <w:p w14:paraId="1200212C">
            <w:r>
              <w:rPr>
                <w:rFonts w:ascii="Times New Roman" w:hAnsi="Times New Roman"/>
                <w:sz w:val="16"/>
              </w:rPr>
              <w:t>Not applicable; qualitative response only</w:t>
            </w:r>
          </w:p>
        </w:tc>
      </w:tr>
      <w:tr w14:paraId="042B4CD7">
        <w:tblPrEx>
          <w:tblCellMar>
            <w:top w:w="0" w:type="dxa"/>
            <w:left w:w="108" w:type="dxa"/>
            <w:bottom w:w="0" w:type="dxa"/>
            <w:right w:w="108" w:type="dxa"/>
          </w:tblCellMar>
        </w:tblPrEx>
        <w:tc>
          <w:tcPr>
            <w:tcW w:w="4320" w:type="dxa"/>
          </w:tcPr>
          <w:p w14:paraId="61CAAC8E">
            <w:r>
              <w:rPr>
                <w:rFonts w:ascii="Times New Roman" w:hAnsi="Times New Roman"/>
                <w:sz w:val="16"/>
              </w:rPr>
              <w:t>Overall Result</w:t>
            </w:r>
          </w:p>
        </w:tc>
        <w:tc>
          <w:tcPr>
            <w:tcW w:w="4320" w:type="dxa"/>
          </w:tcPr>
          <w:p w14:paraId="1C97972E">
            <w:r>
              <w:rPr>
                <w:rFonts w:ascii="Times New Roman" w:hAnsi="Times New Roman"/>
                <w:sz w:val="16"/>
              </w:rPr>
              <w:t>Good</w:t>
            </w:r>
          </w:p>
        </w:tc>
      </w:tr>
      <w:tr w14:paraId="38AC551A">
        <w:tblPrEx>
          <w:tblCellMar>
            <w:top w:w="0" w:type="dxa"/>
            <w:left w:w="108" w:type="dxa"/>
            <w:bottom w:w="0" w:type="dxa"/>
            <w:right w:w="108" w:type="dxa"/>
          </w:tblCellMar>
        </w:tblPrEx>
        <w:tc>
          <w:tcPr>
            <w:tcW w:w="4320" w:type="dxa"/>
          </w:tcPr>
          <w:p w14:paraId="2F450D1C">
            <w:r>
              <w:rPr>
                <w:rFonts w:ascii="Times New Roman" w:hAnsi="Times New Roman"/>
                <w:sz w:val="16"/>
              </w:rPr>
              <w:t>Comments/Suggestions</w:t>
            </w:r>
          </w:p>
        </w:tc>
        <w:tc>
          <w:tcPr>
            <w:tcW w:w="4320" w:type="dxa"/>
          </w:tcPr>
          <w:p w14:paraId="7E0FCD38">
            <w:r>
              <w:rPr>
                <w:rFonts w:ascii="Times New Roman" w:hAnsi="Times New Roman"/>
                <w:sz w:val="16"/>
              </w:rPr>
              <w:t>None provided</w:t>
            </w:r>
          </w:p>
        </w:tc>
      </w:tr>
    </w:tbl>
    <w:p w14:paraId="2ABA412A">
      <w:pPr>
        <w:spacing w:line="240" w:lineRule="auto" w:after="40"/>
      </w:pPr>
      <w:r>
        <w:rPr>
          <w:rFonts w:ascii="Times New Roman" w:hAnsi="Times New Roman" w:eastAsia="Times New Roman"/>
          <w:b w:val="0"/>
          <w:sz w:val="20"/>
        </w:rPr>
        <w:t>At this stage of the study, the client evaluation section was intentionally limited to the evaluation plan. The identified client was TONY'Z COMPUTER SHOP, but the researchers had not yet collected the final questionnaire responses and numerical ratings. The absence of these results meant that the chapter could describe the intended evaluation process but could not responsibly claim a specific level of usability, satisfaction, performance, or acceptance.</w:t>
      </w:r>
    </w:p>
    <w:p w14:paraId="1A0907D3">
      <w:pPr>
        <w:spacing w:line="240" w:lineRule="auto" w:after="40"/>
      </w:pPr>
      <w:r>
        <w:rPr>
          <w:rFonts w:ascii="Times New Roman" w:hAnsi="Times New Roman" w:eastAsia="Times New Roman"/>
          <w:b w:val="0"/>
          <w:sz w:val="20"/>
        </w:rPr>
        <w:t>The planned evaluation should focus on whether the system's functions are understandable and useful in the actual computer-shop context. The owner or other authorized evaluator may review the dashboard, threat alerts, audit logs, whitelist controls, and reporting functions. Feedback should focus on clarity of information, ease of navigation, usefulness of alerts, and features that may require improvement.</w:t>
      </w:r>
    </w:p>
    <w:p w14:paraId="6758E156">
      <w:pPr>
        <w:spacing w:line="240" w:lineRule="auto" w:after="40"/>
      </w:pPr>
      <w:r>
        <w:rPr>
          <w:rFonts w:ascii="Times New Roman" w:hAnsi="Times New Roman" w:eastAsia="Times New Roman"/>
          <w:b w:val="0"/>
          <w:sz w:val="20"/>
        </w:rPr>
        <w:t>Once the evaluation has been completed, the researchers can add the actual respondent information, rating scale, computed means, verbal interpretations, and comments. The results should be discussed according to the questionnaire that was actually administered. No rating should be inserted into the manuscript unless it is supported by the completed evaluation forms.</w:t>
      </w:r>
    </w:p>
    <w:p w14:paraId="04B5DC03">
      <w:pPr>
        <w:spacing w:line="240" w:lineRule="auto" w:after="40"/>
        <w:rPr>
          <w:rFonts w:hint="default" w:ascii="Courier New" w:hAnsi="Courier New" w:cs="Courier New"/>
        </w:rPr>
      </w:pPr>
      <w:r>
        <w:rPr>
          <w:rFonts w:hint="default" w:ascii="Times New Roman" w:hAnsi="Times New Roman" w:cs="Courier New" w:eastAsia="Times New Roman"/>
          <w:b w:val="0"/>
          <w:sz w:val="20"/>
        </w:rPr>
        <w:t>This section was reserved for the formal evaluation by the target client and intended users. The actual client was identified as a computer shop; however, the respondent count, completed questionnaires, ratings, and comments had not yet been provided. No numerical ratings were created in this draft.</w:t>
      </w:r>
    </w:p>
    <w:p w14:paraId="653D4DE4">
      <w:pPr>
        <w:spacing w:line="240" w:lineRule="auto" w:after="40"/>
        <w:rPr>
          <w:rFonts w:hint="default" w:ascii="Courier New" w:hAnsi="Courier New" w:cs="Courier New"/>
        </w:rPr>
      </w:pPr>
      <w:r>
        <w:rPr>
          <w:rFonts w:hint="default" w:ascii="Times New Roman" w:hAnsi="Times New Roman" w:cs="Courier New" w:eastAsia="Times New Roman"/>
          <w:b w:val="0"/>
          <w:sz w:val="20"/>
        </w:rPr>
        <w:t>After the client evaluation is completed, the researchers should insert the respondent profile, evaluation instrument, rating scale, computed means, verbal interpretations, and qualitative comments. If the school requires ISO/IEC 25010, the results may be organized according to the required characteristics, such as functional suitability, performance efficiency, usability, reliability, security, maintainability, portability, and compatibility, subject to the actual questionnaire used.</w:t>
      </w:r>
    </w:p>
    <w:tbl>
      <w:tblPr>
        <w:tblStyle w:val="9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D67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DA39B2">
            <w:pPr>
              <w:spacing w:after="0" w:line="480" w:lineRule="auto"/>
              <w:rPr>
                <w:rFonts w:hint="default" w:ascii="Courier New" w:hAnsi="Courier New" w:cs="Courier New"/>
              </w:rPr>
            </w:pPr>
            <w:r>
              <w:rPr>
                <w:rFonts w:hint="default" w:ascii="Times New Roman" w:hAnsi="Times New Roman" w:cs="Courier New"/>
                <w:sz w:val="16"/>
              </w:rPr>
              <w:t>Evaluation Criterion</w:t>
            </w:r>
          </w:p>
        </w:tc>
        <w:tc>
          <w:tcPr>
            <w:tcW w:w="2880" w:type="dxa"/>
          </w:tcPr>
          <w:p w14:paraId="23741D64">
            <w:pPr>
              <w:spacing w:after="0" w:line="480" w:lineRule="auto"/>
              <w:rPr>
                <w:rFonts w:hint="default" w:ascii="Courier New" w:hAnsi="Courier New" w:cs="Courier New"/>
              </w:rPr>
            </w:pPr>
            <w:r>
              <w:rPr>
                <w:rFonts w:hint="default" w:ascii="Times New Roman" w:hAnsi="Times New Roman" w:cs="Courier New"/>
                <w:sz w:val="16"/>
              </w:rPr>
              <w:t>Mean</w:t>
            </w:r>
          </w:p>
        </w:tc>
        <w:tc>
          <w:tcPr>
            <w:tcW w:w="2880" w:type="dxa"/>
          </w:tcPr>
          <w:p w14:paraId="783F2DCE">
            <w:pPr>
              <w:spacing w:after="0" w:line="480" w:lineRule="auto"/>
              <w:rPr>
                <w:rFonts w:hint="default" w:ascii="Courier New" w:hAnsi="Courier New" w:cs="Courier New"/>
              </w:rPr>
            </w:pPr>
            <w:r>
              <w:rPr>
                <w:rFonts w:hint="default" w:ascii="Times New Roman" w:hAnsi="Times New Roman" w:cs="Courier New"/>
                <w:sz w:val="16"/>
              </w:rPr>
              <w:t>Verbal Interpretation</w:t>
            </w:r>
          </w:p>
        </w:tc>
      </w:tr>
      <w:tr w14:paraId="05DA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0028F03">
            <w:pPr>
              <w:spacing w:after="0" w:line="480" w:lineRule="auto"/>
              <w:rPr>
                <w:rFonts w:hint="default" w:ascii="Courier New" w:hAnsi="Courier New" w:cs="Courier New"/>
              </w:rPr>
            </w:pPr>
            <w:r>
              <w:rPr>
                <w:rFonts w:hint="default" w:ascii="Times New Roman" w:hAnsi="Times New Roman" w:cs="Courier New"/>
                <w:sz w:val="16"/>
              </w:rPr>
              <w:t>Functional Suitability</w:t>
            </w:r>
          </w:p>
        </w:tc>
        <w:tc>
          <w:tcPr>
            <w:tcW w:w="2880" w:type="dxa"/>
          </w:tcPr>
          <w:p w14:paraId="394324EC">
            <w:pPr>
              <w:spacing w:after="0" w:line="480" w:lineRule="auto"/>
              <w:rPr>
                <w:rFonts w:hint="default" w:ascii="Courier New" w:hAnsi="Courier New" w:cs="Courier New"/>
              </w:rPr>
            </w:pPr>
            <w:r>
              <w:rPr>
                <w:rFonts w:hint="default" w:ascii="Times New Roman" w:hAnsi="Times New Roman" w:cs="Courier New"/>
                <w:sz w:val="16"/>
              </w:rPr>
              <w:t>[Insert actual mean]</w:t>
            </w:r>
          </w:p>
        </w:tc>
        <w:tc>
          <w:tcPr>
            <w:tcW w:w="2880" w:type="dxa"/>
          </w:tcPr>
          <w:p w14:paraId="5A9DD033">
            <w:pPr>
              <w:spacing w:after="0" w:line="480" w:lineRule="auto"/>
              <w:rPr>
                <w:rFonts w:hint="default" w:ascii="Courier New" w:hAnsi="Courier New" w:cs="Courier New"/>
              </w:rPr>
            </w:pPr>
            <w:r>
              <w:rPr>
                <w:rFonts w:hint="default" w:ascii="Times New Roman" w:hAnsi="Times New Roman" w:cs="Courier New"/>
                <w:sz w:val="16"/>
              </w:rPr>
              <w:t>[Insert interpretation]</w:t>
            </w:r>
          </w:p>
        </w:tc>
      </w:tr>
      <w:tr w14:paraId="7917F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0144E8">
            <w:pPr>
              <w:spacing w:after="0" w:line="480" w:lineRule="auto"/>
              <w:rPr>
                <w:rFonts w:hint="default" w:ascii="Courier New" w:hAnsi="Courier New" w:cs="Courier New"/>
              </w:rPr>
            </w:pPr>
            <w:r>
              <w:rPr>
                <w:rFonts w:hint="default" w:ascii="Times New Roman" w:hAnsi="Times New Roman" w:cs="Courier New"/>
                <w:sz w:val="16"/>
              </w:rPr>
              <w:t>Performance Efficiency</w:t>
            </w:r>
          </w:p>
        </w:tc>
        <w:tc>
          <w:tcPr>
            <w:tcW w:w="2880" w:type="dxa"/>
          </w:tcPr>
          <w:p w14:paraId="31264FC8">
            <w:pPr>
              <w:spacing w:after="0" w:line="480" w:lineRule="auto"/>
              <w:rPr>
                <w:rFonts w:hint="default" w:ascii="Courier New" w:hAnsi="Courier New" w:cs="Courier New"/>
              </w:rPr>
            </w:pPr>
            <w:r>
              <w:rPr>
                <w:rFonts w:hint="default" w:ascii="Times New Roman" w:hAnsi="Times New Roman" w:cs="Courier New"/>
                <w:sz w:val="16"/>
              </w:rPr>
              <w:t>[Insert actual mean]</w:t>
            </w:r>
          </w:p>
        </w:tc>
        <w:tc>
          <w:tcPr>
            <w:tcW w:w="2880" w:type="dxa"/>
          </w:tcPr>
          <w:p w14:paraId="47D5FA15">
            <w:pPr>
              <w:spacing w:after="0" w:line="480" w:lineRule="auto"/>
              <w:rPr>
                <w:rFonts w:hint="default" w:ascii="Courier New" w:hAnsi="Courier New" w:cs="Courier New"/>
              </w:rPr>
            </w:pPr>
            <w:r>
              <w:rPr>
                <w:rFonts w:hint="default" w:ascii="Times New Roman" w:hAnsi="Times New Roman" w:cs="Courier New"/>
                <w:sz w:val="16"/>
              </w:rPr>
              <w:t>[Insert interpretation]</w:t>
            </w:r>
          </w:p>
        </w:tc>
      </w:tr>
      <w:tr w14:paraId="7AB0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C9163C">
            <w:pPr>
              <w:spacing w:after="0" w:line="480" w:lineRule="auto"/>
              <w:rPr>
                <w:rFonts w:hint="default" w:ascii="Courier New" w:hAnsi="Courier New" w:cs="Courier New"/>
              </w:rPr>
            </w:pPr>
            <w:r>
              <w:rPr>
                <w:rFonts w:hint="default" w:ascii="Times New Roman" w:hAnsi="Times New Roman" w:cs="Courier New"/>
                <w:sz w:val="16"/>
              </w:rPr>
              <w:t>Usability</w:t>
            </w:r>
          </w:p>
        </w:tc>
        <w:tc>
          <w:tcPr>
            <w:tcW w:w="2880" w:type="dxa"/>
          </w:tcPr>
          <w:p w14:paraId="27165714">
            <w:pPr>
              <w:spacing w:after="0" w:line="480" w:lineRule="auto"/>
              <w:rPr>
                <w:rFonts w:hint="default" w:ascii="Courier New" w:hAnsi="Courier New" w:cs="Courier New"/>
              </w:rPr>
            </w:pPr>
            <w:r>
              <w:rPr>
                <w:rFonts w:hint="default" w:ascii="Times New Roman" w:hAnsi="Times New Roman" w:cs="Courier New"/>
                <w:sz w:val="16"/>
              </w:rPr>
              <w:t>[Insert actual mean]</w:t>
            </w:r>
          </w:p>
        </w:tc>
        <w:tc>
          <w:tcPr>
            <w:tcW w:w="2880" w:type="dxa"/>
          </w:tcPr>
          <w:p w14:paraId="571D0B7E">
            <w:pPr>
              <w:spacing w:after="0" w:line="480" w:lineRule="auto"/>
              <w:rPr>
                <w:rFonts w:hint="default" w:ascii="Courier New" w:hAnsi="Courier New" w:cs="Courier New"/>
              </w:rPr>
            </w:pPr>
            <w:r>
              <w:rPr>
                <w:rFonts w:hint="default" w:ascii="Times New Roman" w:hAnsi="Times New Roman" w:cs="Courier New"/>
                <w:sz w:val="16"/>
              </w:rPr>
              <w:t>[Insert interpretation]</w:t>
            </w:r>
          </w:p>
        </w:tc>
      </w:tr>
      <w:tr w14:paraId="45FF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EC9FD7">
            <w:pPr>
              <w:spacing w:after="0" w:line="480" w:lineRule="auto"/>
              <w:rPr>
                <w:rFonts w:hint="default" w:ascii="Courier New" w:hAnsi="Courier New" w:cs="Courier New"/>
              </w:rPr>
            </w:pPr>
            <w:r>
              <w:rPr>
                <w:rFonts w:hint="default" w:ascii="Times New Roman" w:hAnsi="Times New Roman" w:cs="Courier New"/>
                <w:sz w:val="16"/>
              </w:rPr>
              <w:t>Reliability</w:t>
            </w:r>
          </w:p>
        </w:tc>
        <w:tc>
          <w:tcPr>
            <w:tcW w:w="2880" w:type="dxa"/>
          </w:tcPr>
          <w:p w14:paraId="11FC513C">
            <w:pPr>
              <w:spacing w:after="0" w:line="480" w:lineRule="auto"/>
              <w:rPr>
                <w:rFonts w:hint="default" w:ascii="Courier New" w:hAnsi="Courier New" w:cs="Courier New"/>
              </w:rPr>
            </w:pPr>
            <w:r>
              <w:rPr>
                <w:rFonts w:hint="default" w:ascii="Times New Roman" w:hAnsi="Times New Roman" w:cs="Courier New"/>
                <w:sz w:val="16"/>
              </w:rPr>
              <w:t>[Insert actual mean]</w:t>
            </w:r>
          </w:p>
        </w:tc>
        <w:tc>
          <w:tcPr>
            <w:tcW w:w="2880" w:type="dxa"/>
          </w:tcPr>
          <w:p w14:paraId="28CBD8D1">
            <w:pPr>
              <w:spacing w:after="0" w:line="480" w:lineRule="auto"/>
              <w:rPr>
                <w:rFonts w:hint="default" w:ascii="Courier New" w:hAnsi="Courier New" w:cs="Courier New"/>
              </w:rPr>
            </w:pPr>
            <w:r>
              <w:rPr>
                <w:rFonts w:hint="default" w:ascii="Times New Roman" w:hAnsi="Times New Roman" w:cs="Courier New"/>
                <w:sz w:val="16"/>
              </w:rPr>
              <w:t>[Insert interpretation]</w:t>
            </w:r>
          </w:p>
        </w:tc>
      </w:tr>
      <w:tr w14:paraId="44A2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549E7E">
            <w:pPr>
              <w:spacing w:after="0" w:line="480" w:lineRule="auto"/>
              <w:rPr>
                <w:rFonts w:hint="default" w:ascii="Courier New" w:hAnsi="Courier New" w:cs="Courier New"/>
              </w:rPr>
            </w:pPr>
            <w:r>
              <w:rPr>
                <w:rFonts w:hint="default" w:ascii="Times New Roman" w:hAnsi="Times New Roman" w:cs="Courier New"/>
                <w:sz w:val="16"/>
              </w:rPr>
              <w:t>Security</w:t>
            </w:r>
          </w:p>
        </w:tc>
        <w:tc>
          <w:tcPr>
            <w:tcW w:w="2880" w:type="dxa"/>
          </w:tcPr>
          <w:p w14:paraId="3463FA36">
            <w:pPr>
              <w:spacing w:after="0" w:line="480" w:lineRule="auto"/>
              <w:rPr>
                <w:rFonts w:hint="default" w:ascii="Courier New" w:hAnsi="Courier New" w:cs="Courier New"/>
              </w:rPr>
            </w:pPr>
            <w:r>
              <w:rPr>
                <w:rFonts w:hint="default" w:ascii="Times New Roman" w:hAnsi="Times New Roman" w:cs="Courier New"/>
                <w:sz w:val="16"/>
              </w:rPr>
              <w:t>[Insert actual mean]</w:t>
            </w:r>
          </w:p>
        </w:tc>
        <w:tc>
          <w:tcPr>
            <w:tcW w:w="2880" w:type="dxa"/>
          </w:tcPr>
          <w:p w14:paraId="27A11717">
            <w:pPr>
              <w:spacing w:after="0" w:line="480" w:lineRule="auto"/>
              <w:rPr>
                <w:rFonts w:hint="default" w:ascii="Courier New" w:hAnsi="Courier New" w:cs="Courier New"/>
              </w:rPr>
            </w:pPr>
            <w:r>
              <w:rPr>
                <w:rFonts w:hint="default" w:ascii="Times New Roman" w:hAnsi="Times New Roman" w:cs="Courier New"/>
                <w:sz w:val="16"/>
              </w:rPr>
              <w:t>[Insert interpretation]</w:t>
            </w:r>
          </w:p>
        </w:tc>
      </w:tr>
      <w:tr w14:paraId="3409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C702F41">
            <w:pPr>
              <w:spacing w:after="0" w:line="480" w:lineRule="auto"/>
              <w:rPr>
                <w:rFonts w:hint="default" w:ascii="Courier New" w:hAnsi="Courier New" w:cs="Courier New"/>
              </w:rPr>
            </w:pPr>
            <w:r>
              <w:rPr>
                <w:rFonts w:hint="default" w:ascii="Times New Roman" w:hAnsi="Times New Roman" w:cs="Courier New"/>
                <w:sz w:val="16"/>
              </w:rPr>
              <w:t>Overall Mean</w:t>
            </w:r>
          </w:p>
        </w:tc>
        <w:tc>
          <w:tcPr>
            <w:tcW w:w="2880" w:type="dxa"/>
          </w:tcPr>
          <w:p w14:paraId="0C820928">
            <w:pPr>
              <w:spacing w:after="0" w:line="480" w:lineRule="auto"/>
              <w:rPr>
                <w:rFonts w:hint="default" w:ascii="Courier New" w:hAnsi="Courier New" w:cs="Courier New"/>
              </w:rPr>
            </w:pPr>
            <w:r>
              <w:rPr>
                <w:rFonts w:hint="default" w:ascii="Times New Roman" w:hAnsi="Times New Roman" w:cs="Courier New"/>
                <w:sz w:val="16"/>
              </w:rPr>
              <w:t>[Insert actual mean]</w:t>
            </w:r>
          </w:p>
        </w:tc>
        <w:tc>
          <w:tcPr>
            <w:tcW w:w="2880" w:type="dxa"/>
          </w:tcPr>
          <w:p w14:paraId="427B2E74">
            <w:pPr>
              <w:spacing w:after="0" w:line="480" w:lineRule="auto"/>
              <w:rPr>
                <w:rFonts w:hint="default" w:ascii="Courier New" w:hAnsi="Courier New" w:cs="Courier New"/>
              </w:rPr>
            </w:pPr>
            <w:r>
              <w:rPr>
                <w:rFonts w:hint="default" w:ascii="Times New Roman" w:hAnsi="Times New Roman" w:cs="Courier New"/>
                <w:sz w:val="16"/>
              </w:rPr>
              <w:t>[Insert interpretation]</w:t>
            </w:r>
          </w:p>
        </w:tc>
      </w:tr>
    </w:tbl>
    <w:p w14:paraId="2FE33874">
      <w:pPr>
        <w:spacing w:line="480" w:lineRule="auto"/>
        <w:rPr>
          <w:rFonts w:hint="default" w:ascii="Courier New" w:hAnsi="Courier New" w:cs="Courier New"/>
          <w:b w:val="0"/>
        </w:rPr>
      </w:pPr>
    </w:p>
    <w:p w14:paraId="59ABD9CB">
      <w:pPr>
        <w:spacing w:line="240" w:lineRule="auto" w:after="40"/>
        <w:rPr>
          <w:rFonts w:hint="default" w:ascii="Courier New" w:hAnsi="Courier New" w:cs="Courier New"/>
        </w:rPr>
      </w:pPr>
      <w:r>
        <w:rPr>
          <w:rFonts w:hint="default" w:ascii="Times New Roman" w:hAnsi="Times New Roman" w:cs="Courier New" w:eastAsia="Times New Roman"/>
          <w:b w:val="0"/>
          <w:sz w:val="20"/>
        </w:rPr>
        <w:t>The discussion should be written only after the actual ratings are available. Example wording for later use is: “The evaluators rated the system highest in [criterion], indicating that [evidence-based interpretation]. The lowest rating was recorded in [criterion], suggesting a need to improve [specific feature].” The bracketed information must be replaced with actual results.</w:t>
      </w:r>
    </w:p>
    <w:p w14:paraId="1BE25DCB">
      <w:pPr>
        <w:spacing w:line="240" w:lineRule="auto" w:after="40"/>
      </w:pPr>
      <w:r>
        <w:rPr>
          <w:rFonts w:ascii="Times New Roman" w:hAnsi="Times New Roman" w:eastAsia="Times New Roman"/>
          <w:sz w:val="20"/>
        </w:rPr>
        <w:t>The client feedback further supported the practical value of the system. The owner expressed satisfaction with the developed application and agreed with its intended purpose. The feature that displayed detected network attacks was identified as particularly useful because it provided a clearer way to recognize suspicious activity. The client did not identify a specific feature that required improvement and did not request an additional feature.</w:t>
      </w:r>
    </w:p>
    <w:p w14:paraId="2CF5CAE9">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4.12 Chapter Summary</w:t>
      </w:r>
    </w:p>
    <w:p w14:paraId="0272EFF1">
      <w:pPr>
        <w:spacing w:line="240" w:lineRule="auto" w:after="40"/>
        <w:ind w:firstLine="720"/>
        <w:rPr>
          <w:rFonts w:hint="default" w:ascii="Courier New" w:hAnsi="Courier New" w:cs="Courier New"/>
          <w:lang w:val="en-US"/>
        </w:rPr>
      </w:pPr>
      <w:r>
        <w:rPr>
          <w:rFonts w:hint="default" w:ascii="Times New Roman" w:hAnsi="Times New Roman" w:cs="Courier New" w:eastAsia="Times New Roman"/>
          <w:b w:val="0"/>
          <w:sz w:val="20"/>
        </w:rPr>
        <w:t xml:space="preserve">This chapter presented the implemented features and initial functional results of the Automated Network Threat Detection and Management System. The application integrated administrator authentication, packet monitoring, ARP-spoofing detection, DDoS-related traffic detection, port-scan detection, alert recording, dashboard visualization, audit logging, IP whitelisting, searching, filtering, and </w:t>
      </w:r>
      <w:r>
        <w:rPr>
          <w:rFonts w:hint="default" w:ascii="Times New Roman" w:hAnsi="Times New Roman" w:cs="Courier New" w:eastAsia="Times New Roman"/>
          <w:b w:val="0"/>
          <w:sz w:val="20"/>
          <w:lang w:val="en-US"/>
        </w:rPr>
        <w:t xml:space="preserve"> Excel</w:t>
      </w:r>
    </w:p>
    <w:p w14:paraId="0FC1E185">
      <w:pPr>
        <w:spacing w:line="240" w:lineRule="auto" w:after="40"/>
        <w:rPr>
          <w:rFonts w:hint="default" w:ascii="Courier New" w:hAnsi="Courier New" w:cs="Courier New"/>
        </w:rPr>
      </w:pPr>
      <w:r>
        <w:rPr>
          <w:rFonts w:ascii="Times New Roman" w:hAnsi="Times New Roman" w:eastAsia="Times New Roman"/>
          <w:sz w:val="20"/>
        </w:rPr>
        <w:t>The implemented system provided a centralized interface for monitoring selected network activities, detecting predefined suspicious traffic patterns, generating alerts, recording administrative activities, and managing trusted IP addresses. The system was demonstrated at TONY'Z COMPUTER SHOP on August 13, 2026, where the owner reviewed the implemented features. The demonstrated functions produced the expected results and were recorded as passed. The client also evaluated the system positively and described it as good.</w:t>
      </w:r>
    </w:p>
    <w:p w14:paraId="48F79CA9">
      <w:pPr>
        <w:spacing w:line="480" w:lineRule="auto"/>
        <w:rPr>
          <w:rFonts w:hint="default" w:ascii="Courier New" w:hAnsi="Courier New" w:cs="Courier New"/>
        </w:rPr>
      </w:pPr>
      <w:r>
        <w:rPr>
          <w:rFonts w:hint="default" w:ascii="Courier New" w:hAnsi="Courier New" w:cs="Courier New"/>
          <w:sz w:val="20"/>
        </w:rPr>
        <w:br w:type="page"/>
      </w:r>
    </w:p>
    <w:p w14:paraId="7388485B">
      <w:pPr>
        <w:pStyle w:val="2"/>
        <w:pageBreakBefore/>
        <w:spacing w:line="480" w:lineRule="auto"/>
        <w:jc w:val="center"/>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CHAPTER 5</w:t>
      </w:r>
    </w:p>
    <w:p w14:paraId="2B68B7B0">
      <w:pPr>
        <w:pStyle w:val="2"/>
        <w:spacing w:line="480" w:lineRule="auto"/>
        <w:jc w:val="center"/>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SUMMARY, CONCLUSIONS, AND RECOMMENDATIONS</w:t>
      </w:r>
    </w:p>
    <w:p w14:paraId="2FD871F0">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5.1 Introduction</w:t>
      </w:r>
    </w:p>
    <w:p w14:paraId="7355E695">
      <w:pPr>
        <w:spacing w:line="240" w:lineRule="auto" w:after="40"/>
      </w:pPr>
      <w:r>
        <w:rPr>
          <w:rFonts w:ascii="Times New Roman" w:hAnsi="Times New Roman" w:eastAsia="Times New Roman"/>
          <w:b w:val="0"/>
          <w:sz w:val="20"/>
        </w:rPr>
        <w:t>The chapter also considered the relationship between the developed system and the environment for which it was intended. Since the identified client was a computer shop with ten computer units and no regular staff, the discussion emphasized simplicity, centralized visibility, and administrative practicality. The conclusions were based on the functions that had already been implemented and documented rather than on results that had not yet been collected.</w:t>
      </w:r>
    </w:p>
    <w:p w14:paraId="196D3FAF">
      <w:pPr>
        <w:spacing w:line="240" w:lineRule="auto" w:after="40"/>
      </w:pPr>
      <w:r>
        <w:rPr>
          <w:rFonts w:ascii="Times New Roman" w:hAnsi="Times New Roman" w:eastAsia="Times New Roman"/>
          <w:sz w:val="20"/>
        </w:rPr>
        <w:t>This chapter summarized the findings, conclusions, and recommendations derived from the completed system implementation and the field demonstration conducted at TONY'Z COMPUTER SHOP. The discussion considered the implemented features, the observed system behavior, and the client's qualitative evaluation.</w:t>
      </w:r>
    </w:p>
    <w:p w14:paraId="54481421">
      <w:pPr>
        <w:spacing w:line="240" w:lineRule="auto" w:after="40"/>
        <w:rPr>
          <w:rFonts w:hint="default" w:ascii="Courier New" w:hAnsi="Courier New" w:cs="Courier New"/>
        </w:rPr>
      </w:pPr>
      <w:r>
        <w:rPr>
          <w:rFonts w:hint="default" w:ascii="Times New Roman" w:hAnsi="Times New Roman" w:cs="Courier New" w:eastAsia="Times New Roman"/>
          <w:b w:val="0"/>
          <w:sz w:val="20"/>
        </w:rPr>
        <w:t>This chapter presented the summary of findings, conclusions, recommendations, and expected impact of the study. The discussion was based on the implemented system features, the available source code, and the initial functional evidence presented in Chapter 4. Because formal client evaluation results had not yet been provided, the conclusions were limited to the implemented functions and did not claim unsupported satisfaction ratings, accuracy percentages, or client acceptance levels.</w:t>
      </w:r>
    </w:p>
    <w:p w14:paraId="18E044AF">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5.2 Summary of Findings</w:t>
      </w:r>
    </w:p>
    <w:p w14:paraId="78E4A034">
      <w:pPr>
        <w:spacing w:line="240" w:lineRule="auto" w:after="40"/>
      </w:pPr>
      <w:r>
        <w:rPr>
          <w:rFonts w:ascii="Times New Roman" w:hAnsi="Times New Roman" w:eastAsia="Times New Roman"/>
          <w:b w:val="0"/>
          <w:sz w:val="20"/>
        </w:rPr>
        <w:t>The system development resulted in a single web-based environment where monitoring information and administrative controls were presented together. The dashboard provided a summarized view, while the detailed pages allowed the administrator to move from a general observation to a specific record. This structure supported both quick monitoring and follow-up investigation.</w:t>
      </w:r>
    </w:p>
    <w:p w14:paraId="1BA62C42">
      <w:pPr>
        <w:spacing w:line="240" w:lineRule="auto" w:after="40"/>
      </w:pPr>
      <w:r>
        <w:rPr>
          <w:rFonts w:ascii="Times New Roman" w:hAnsi="Times New Roman" w:eastAsia="Times New Roman"/>
          <w:b w:val="0"/>
          <w:sz w:val="20"/>
        </w:rPr>
        <w:t>The implementation also showed that network monitoring could be combined with basic management functions. The audit-log and whitelist features extended the system beyond simple alert generation. They provided administrative records and trusted-address controls that could help organize how security events were reviewed.</w:t>
      </w:r>
    </w:p>
    <w:p w14:paraId="0767FE6C">
      <w:pPr>
        <w:spacing w:line="240" w:lineRule="auto" w:after="40"/>
      </w:pPr>
      <w:r>
        <w:rPr>
          <w:rFonts w:ascii="Times New Roman" w:hAnsi="Times New Roman" w:eastAsia="Times New Roman"/>
          <w:b w:val="0"/>
          <w:sz w:val="20"/>
        </w:rPr>
        <w:t>The use of rule-based detection provided a practical starting point for a small monitoring application. It allowed the researchers to define specific conditions for the selected threat categories and connect those conditions to a common alert workflow. At the same time, the rule-based design meant that the system should be treated as a monitoring aid and not as an independent authority on whether an event was malicious.</w:t>
      </w:r>
    </w:p>
    <w:p w14:paraId="54A26273">
      <w:pPr>
        <w:spacing w:line="240" w:lineRule="auto" w:after="40"/>
        <w:rPr>
          <w:rFonts w:hint="default" w:ascii="Courier New" w:hAnsi="Courier New" w:cs="Courier New"/>
        </w:rPr>
      </w:pPr>
      <w:r>
        <w:rPr>
          <w:rFonts w:hint="default" w:ascii="Times New Roman" w:hAnsi="Times New Roman" w:cs="Courier New" w:eastAsia="Times New Roman"/>
          <w:b w:val="0"/>
          <w:sz w:val="20"/>
        </w:rPr>
        <w:t>The study developed an Automated Network Threat Detection and Management System intended to support network monitoring and security-event management in a small business environment, particularly a computer shop. The system integrated packet inspection, predefined threat-detection rules, database storage, and a web-based administrative interface.</w:t>
      </w:r>
    </w:p>
    <w:p w14:paraId="553978EC">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5.2.1 Network Traffic Monitoring</w:t>
      </w:r>
    </w:p>
    <w:p w14:paraId="5AF97A13">
      <w:pPr>
        <w:spacing w:line="240" w:lineRule="auto" w:after="40"/>
        <w:ind w:firstLine="720"/>
        <w:rPr>
          <w:rFonts w:hint="default" w:ascii="Courier New" w:hAnsi="Courier New" w:cs="Courier New"/>
        </w:rPr>
      </w:pPr>
      <w:r>
        <w:rPr>
          <w:rFonts w:hint="default" w:ascii="Times New Roman" w:hAnsi="Times New Roman" w:cs="Courier New" w:eastAsia="Times New Roman"/>
          <w:b w:val="0"/>
          <w:sz w:val="20"/>
        </w:rPr>
        <w:t>The implemented application included a packet-monitoring component that used Scapy to observe relevant network traffic. The monitoring process supplied packet information to the detection modules and supported the identification of selected suspicious patterns.</w:t>
      </w:r>
    </w:p>
    <w:p w14:paraId="7CDAC04F">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5.2.2 Automated Detection of Selected Threats</w:t>
      </w:r>
    </w:p>
    <w:p w14:paraId="0B21D41D">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 implemented separate detection functions for ARP spoofing, DDoS-related high-volume traffic, and port scanning. The ARP detector monitored changes in observed IP-to-MAC relationships. The DDoS detector evaluated packet activity within a configured time window, while the port-scan detector evaluated the number of unique destination ports observed from a source.</w:t>
      </w:r>
    </w:p>
    <w:p w14:paraId="5D240C9F">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5.2.3 Alert Generation and Presentation</w:t>
      </w:r>
    </w:p>
    <w:p w14:paraId="1F0088B8">
      <w:pPr>
        <w:spacing w:line="240" w:lineRule="auto" w:after="40"/>
        <w:rPr>
          <w:rFonts w:hint="default" w:ascii="Courier New" w:hAnsi="Courier New" w:cs="Courier New"/>
        </w:rPr>
      </w:pPr>
      <w:r>
        <w:rPr>
          <w:rFonts w:hint="default" w:ascii="Times New Roman" w:hAnsi="Times New Roman" w:cs="Courier New" w:eastAsia="Times New Roman"/>
          <w:b w:val="0"/>
          <w:sz w:val="20"/>
        </w:rPr>
        <w:t>When a detection condition was met, the system recorded an alert and presented the event through the dashboard and threat-alert interface. The available demonstration showed categorized alerts, source information, event details, timestamps, and recommended actions. The dashboard also summarized totals and displayed visual trends and threat-type distributions.</w:t>
      </w:r>
    </w:p>
    <w:p w14:paraId="00C57479">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5.2.4 Storage and Management of Monitoring Records</w:t>
      </w:r>
    </w:p>
    <w:p w14:paraId="5C14B173">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 used MySQL to preserve threat records, whitelist entries, and audit information. This supported historical review and allowed administrators to search, filter, and export selected records.</w:t>
      </w:r>
    </w:p>
    <w:p w14:paraId="450BB9A3">
      <w:pPr>
        <w:pStyle w:val="4"/>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5.2.5 Administrative Visibility and Accountability</w:t>
      </w:r>
    </w:p>
    <w:p w14:paraId="0ACFFFC8">
      <w:pPr>
        <w:spacing w:line="240" w:lineRule="auto" w:after="40"/>
        <w:rPr>
          <w:rFonts w:hint="default" w:ascii="Courier New" w:hAnsi="Courier New" w:cs="Courier New"/>
        </w:rPr>
      </w:pPr>
      <w:r>
        <w:rPr>
          <w:rFonts w:hint="default" w:ascii="Times New Roman" w:hAnsi="Times New Roman" w:cs="Courier New" w:eastAsia="Times New Roman"/>
          <w:b w:val="0"/>
          <w:sz w:val="20"/>
        </w:rPr>
        <w:t>The web-based dashboard improved the organization of monitoring information by presenting summarized and detailed records in one interface. The audit-log module recorded selected administrator activities, while the whitelist module allowed trusted addresses to be managed.</w:t>
      </w:r>
    </w:p>
    <w:p w14:paraId="2DA44CF3">
      <w:pPr>
        <w:pStyle w:val="4"/>
        <w:spacing w:line="480" w:lineRule="auto"/>
        <w:rPr>
          <w:rFonts w:hint="default" w:ascii="Courier New" w:hAnsi="Courier New" w:cs="Courier New"/>
          <w:color w:val="000000" w:themeColor="text1"/>
          <w:sz w:val="24"/>
          <w:szCs w:val="24"/>
          <w:lang w:val="en-US"/>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5.2.6 Suitability for the Intended Environment</w:t>
      </w:r>
      <w:r>
        <w:rPr>
          <w:rFonts w:hint="default" w:ascii="Times New Roman" w:hAnsi="Times New Roman" w:cs="Courier New"/>
          <w:b/>
          <w:color w:val="000000" w:themeColor="text1"/>
          <w:sz w:val="20"/>
          <w:szCs w:val="24"/>
          <w:lang w:val="en-US"/>
          <w14:textFill>
            <w14:solidFill>
              <w14:schemeClr w14:val="tx1"/>
            </w14:solidFill>
          </w14:textFill>
        </w:rPr>
        <w:tab/>
      </w:r>
    </w:p>
    <w:p w14:paraId="6B3F5B85">
      <w:pPr>
        <w:spacing w:line="240" w:lineRule="auto" w:after="40"/>
        <w:rPr>
          <w:rFonts w:hint="default" w:ascii="Courier New" w:hAnsi="Courier New" w:cs="Courier New"/>
        </w:rPr>
      </w:pPr>
      <w:r>
        <w:rPr>
          <w:rFonts w:ascii="Times New Roman" w:hAnsi="Times New Roman" w:eastAsia="Times New Roman"/>
          <w:sz w:val="20"/>
        </w:rPr>
        <w:t>The implemented functions and the positive client assessment indicated that the system could serve as an affordable monitoring and management tool for a computer-shop environment. The use of Python, Flask, Scapy, and a database-based record system supported a practical approach for a small business that needed better visibility of suspicious network activities without requiring a large enterprise security infrastructure.</w:t>
      </w:r>
    </w:p>
    <w:p w14:paraId="0A3D9CAB">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5.3 Conclusions</w:t>
      </w:r>
    </w:p>
    <w:p w14:paraId="06872EB6">
      <w:pPr>
        <w:spacing w:line="240" w:lineRule="auto" w:after="40"/>
      </w:pPr>
      <w:r>
        <w:rPr>
          <w:rFonts w:ascii="Times New Roman" w:hAnsi="Times New Roman" w:eastAsia="Times New Roman"/>
          <w:b w:val="0"/>
          <w:sz w:val="20"/>
        </w:rPr>
        <w:t>Overall, the implemented system provided the basic functions expected from an automated network threat monitoring and management application. It connected packet monitoring, selected threat detection, alert recording, visualization, and administrative controls in one platform. The system therefore established a functional foundation for the intended computer-shop environment.</w:t>
      </w:r>
    </w:p>
    <w:p w14:paraId="3EA8A94D">
      <w:pPr>
        <w:spacing w:line="240" w:lineRule="auto" w:after="40"/>
      </w:pPr>
      <w:r>
        <w:rPr>
          <w:rFonts w:ascii="Times New Roman" w:hAnsi="Times New Roman" w:eastAsia="Times New Roman"/>
          <w:b w:val="0"/>
          <w:sz w:val="20"/>
        </w:rPr>
        <w:t>The study also concluded that presentation was an important part of network monitoring. Detection information becomes more useful when an administrator can quickly understand what happened, when it happened, and what should be reviewed next. The dashboard, alert table, recommendations, filters, and logs were designed to support this process.</w:t>
      </w:r>
    </w:p>
    <w:p w14:paraId="4E519FCA">
      <w:pPr>
        <w:spacing w:line="240" w:lineRule="auto" w:after="40"/>
      </w:pPr>
      <w:r>
        <w:rPr>
          <w:rFonts w:ascii="Times New Roman" w:hAnsi="Times New Roman" w:eastAsia="Times New Roman"/>
          <w:b w:val="0"/>
          <w:sz w:val="20"/>
        </w:rPr>
        <w:t>However, the system should not be considered a complete replacement for other cybersecurity controls. Its detection capability was limited to the conditions implemented for the selected threat categories, and its results still required administrator interpretation. Firewalls, endpoint protection, secure configurations, updates, and other appropriate controls remained necessary parts of a broader security strategy.</w:t>
      </w:r>
    </w:p>
    <w:p w14:paraId="25F6777B">
      <w:pPr>
        <w:spacing w:line="240" w:lineRule="auto" w:after="40"/>
      </w:pPr>
      <w:r>
        <w:rPr>
          <w:rFonts w:ascii="Times New Roman" w:hAnsi="Times New Roman" w:eastAsia="Times New Roman"/>
          <w:sz w:val="20"/>
        </w:rPr>
        <w:t>The field demonstration and client evaluation provided initial evidence that the system could perform its intended monitoring and threat-detection functions in the selected computer-shop setting. The owner evaluated the system as good and agreed with its intended purpose. The client particularly appreciated the feature that allowed detected network attacks to be viewed. No specific improvement or additional feature was requested. Since the evaluation used a qualitative response rather than numerical ratings, no numerical acceptance score or weighted mean was claimed.</w:t>
      </w:r>
    </w:p>
    <w:p w14:paraId="1AF58797">
      <w:pPr>
        <w:spacing w:line="240" w:lineRule="auto" w:after="40"/>
        <w:rPr>
          <w:rFonts w:hint="default" w:ascii="Courier New" w:hAnsi="Courier New" w:cs="Courier New"/>
        </w:rPr>
      </w:pPr>
      <w:r>
        <w:rPr>
          <w:rFonts w:hint="default" w:ascii="Times New Roman" w:hAnsi="Times New Roman" w:cs="Courier New" w:eastAsia="Times New Roman"/>
          <w:b w:val="0"/>
          <w:sz w:val="20"/>
        </w:rPr>
        <w:t>Based on the implemented system and the available functional evidence, the study concluded that the Automated Network Threat Detection and Management System provided an integrated platform for monitoring selected network activities, detecting predefined suspicious patterns, recording alerts, and presenting security information through a web-based interface.</w:t>
      </w:r>
    </w:p>
    <w:p w14:paraId="7C5B915F">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 addressed the need for centralized visibility by combining a dashboard, detailed threat alerts, audit logs, and whitelist management. The implemented detection modules supported the automated identification of ARP-spoofing indicators, high-volume traffic associated with the configured DDoS rules, and port-scanning behavior. The system also provided recommendations that could assist administrators in reviewing detected events.</w:t>
      </w:r>
    </w:p>
    <w:p w14:paraId="4031765E">
      <w:pPr>
        <w:spacing w:line="240" w:lineRule="auto" w:after="40"/>
        <w:rPr>
          <w:rFonts w:hint="default" w:ascii="Courier New" w:hAnsi="Courier New" w:cs="Courier New"/>
        </w:rPr>
      </w:pPr>
      <w:r>
        <w:rPr>
          <w:rFonts w:hint="default" w:ascii="Times New Roman" w:hAnsi="Times New Roman" w:cs="Courier New" w:eastAsia="Times New Roman"/>
          <w:b w:val="0"/>
          <w:sz w:val="20"/>
        </w:rPr>
        <w:t>The developed application did not function as a complete network-security solution and was not intended to replace firewalls, antivirus applications, or professional security operations. Its effectiveness depended on the configured rules, thresholds, observed traffic, network environment, and correct administrative use. Detected alerts required review because rule-based monitoring could produce events that needed additional verification.</w:t>
      </w:r>
    </w:p>
    <w:p w14:paraId="364C71DB">
      <w:pPr>
        <w:spacing w:line="240" w:lineRule="auto" w:after="40"/>
        <w:rPr>
          <w:rFonts w:hint="default" w:ascii="Courier New" w:hAnsi="Courier New" w:cs="Courier New"/>
        </w:rPr>
      </w:pPr>
      <w:r>
        <w:rPr>
          <w:rFonts w:ascii="Times New Roman" w:hAnsi="Times New Roman" w:eastAsia="Times New Roman"/>
          <w:sz w:val="20"/>
        </w:rPr>
        <w:t>Based on the completed demonstration, the system was able to present its implemented monitoring, detection, alerting, logging, and management functions as intended. The overall field-testing status was passed. The result indicated that the developed system was suitable for demonstration in the selected small-business environment, although broader testing with more users and longer monitoring periods would still be useful in future work.</w:t>
      </w:r>
    </w:p>
    <w:p w14:paraId="5F0ACC4A">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5.4 Recommendations</w:t>
      </w:r>
    </w:p>
    <w:p w14:paraId="478D806E">
      <w:pPr>
        <w:spacing w:line="240" w:lineRule="auto" w:after="40"/>
      </w:pPr>
      <w:r>
        <w:rPr>
          <w:rFonts w:ascii="Times New Roman" w:hAnsi="Times New Roman" w:eastAsia="Times New Roman"/>
          <w:b w:val="0"/>
          <w:sz w:val="20"/>
        </w:rPr>
        <w:t>For the intended computer-shop environment, the researchers recommend maintaining a simple administrative workflow. The dashboard should remain the primary starting point for monitoring, while detailed investigation should be performed through the Threat Alerts and Audit Logs pages. This organization can help reduce unnecessary navigation during routine review.</w:t>
      </w:r>
    </w:p>
    <w:p w14:paraId="098543B3">
      <w:pPr>
        <w:spacing w:line="240" w:lineRule="auto" w:after="40"/>
      </w:pPr>
      <w:r>
        <w:rPr>
          <w:rFonts w:ascii="Times New Roman" w:hAnsi="Times New Roman" w:eastAsia="Times New Roman"/>
          <w:b w:val="0"/>
          <w:sz w:val="20"/>
        </w:rPr>
        <w:t>The detection thresholds should be reviewed during future testing. Network traffic in a computer shop can change depending on the number of active users and the activities being performed. A threshold that works in a laboratory demonstration may require adjustment when exposed to ordinary business traffic.</w:t>
      </w:r>
    </w:p>
    <w:p w14:paraId="6FDF9B80">
      <w:pPr>
        <w:spacing w:line="240" w:lineRule="auto" w:after="40"/>
      </w:pPr>
      <w:r>
        <w:rPr>
          <w:rFonts w:ascii="Times New Roman" w:hAnsi="Times New Roman" w:eastAsia="Times New Roman"/>
          <w:b w:val="0"/>
          <w:sz w:val="20"/>
        </w:rPr>
        <w:t>The researchers should also document the response procedure that an administrator should follow after receiving an alert. The system already provides recommendations, but a short internal procedure could help the user decide when to investigate a source, when to review previous logs, and when to seek assistance from an internet or network service provider.</w:t>
      </w:r>
    </w:p>
    <w:p w14:paraId="1677D09D">
      <w:pPr>
        <w:spacing w:line="240" w:lineRule="auto" w:after="40"/>
      </w:pPr>
      <w:r>
        <w:rPr>
          <w:rFonts w:ascii="Times New Roman" w:hAnsi="Times New Roman" w:eastAsia="Times New Roman"/>
          <w:b w:val="0"/>
          <w:sz w:val="20"/>
        </w:rPr>
        <w:t>Future versions may improve alert management by adding status labels such as new, under review, resolved, and false positive. Such labels could help administrators distinguish alerts that still require attention from events that have already been investigated.</w:t>
      </w:r>
    </w:p>
    <w:p w14:paraId="3B085F9D">
      <w:pPr>
        <w:spacing w:line="240" w:lineRule="auto" w:after="40"/>
      </w:pPr>
      <w:r>
        <w:rPr>
          <w:rFonts w:ascii="Times New Roman" w:hAnsi="Times New Roman" w:eastAsia="Times New Roman"/>
          <w:b w:val="0"/>
          <w:sz w:val="20"/>
        </w:rPr>
        <w:t>The system may also benefit from more flexible reporting. While CSV export is already available, future versions could provide date-range reports and summarized threat statistics for easier documentation. Any additional reporting feature should remain consistent with the information actually stored by the system.</w:t>
      </w:r>
    </w:p>
    <w:p w14:paraId="495959CD">
      <w:pPr>
        <w:spacing w:line="240" w:lineRule="auto" w:after="40"/>
        <w:rPr>
          <w:rFonts w:hint="default" w:ascii="Courier New" w:hAnsi="Courier New" w:cs="Courier New"/>
        </w:rPr>
      </w:pPr>
      <w:r>
        <w:rPr>
          <w:rFonts w:hint="default" w:ascii="Times New Roman" w:hAnsi="Times New Roman" w:cs="Courier New" w:eastAsia="Times New Roman"/>
          <w:b w:val="0"/>
          <w:sz w:val="20"/>
        </w:rPr>
        <w:t>The following recommendations were developed from the current implementation and the limitations identified during the documentation of the system:</w:t>
      </w:r>
    </w:p>
    <w:p w14:paraId="3911E211">
      <w:pPr>
        <w:pStyle w:val="68"/>
        <w:spacing w:line="240" w:lineRule="auto" w:after="40"/>
        <w:rPr>
          <w:rFonts w:hint="default" w:ascii="Courier New" w:hAnsi="Courier New" w:cs="Courier New"/>
        </w:rPr>
      </w:pPr>
      <w:r>
        <w:rPr>
          <w:rFonts w:ascii="Times New Roman" w:hAnsi="Times New Roman" w:eastAsia="Times New Roman"/>
          <w:sz w:val="20"/>
        </w:rPr>
        <w:t>Conduct broader user evaluation in future implementations. Although the owner of TONY'Z COMPUTER SHOP provided a positive qualitative assessment, additional evaluators could provide a wider range of usability and functionality feedback.</w:t>
      </w:r>
    </w:p>
    <w:p w14:paraId="1B24C7F4">
      <w:pPr>
        <w:pStyle w:val="68"/>
        <w:spacing w:line="240" w:lineRule="auto" w:after="40"/>
        <w:rPr>
          <w:rFonts w:hint="default" w:ascii="Courier New" w:hAnsi="Courier New" w:cs="Courier New"/>
        </w:rPr>
      </w:pPr>
      <w:r>
        <w:rPr>
          <w:rFonts w:ascii="Times New Roman" w:hAnsi="Times New Roman" w:eastAsia="Times New Roman"/>
          <w:sz w:val="20"/>
        </w:rPr>
        <w:t>Extend field testing over a longer monitoring period and under different normal network conditions. The August 13, 2026 demonstration was passed, but longer observation would provide more evidence about stability and detection behavior.</w:t>
      </w:r>
    </w:p>
    <w:p w14:paraId="16ED007F">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Review and tune the detection thresholds and time windows using data from the actual environment. Thresholds should be selected carefully to reduce unnecessary alerts without weakening the system’s ability to identify relevant activity.</w:t>
      </w:r>
    </w:p>
    <w:p w14:paraId="4A93EE9A">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Add a configurable settings page so authorized administrators can adjust detection thresholds, time windows, retention periods, and alert preferences without editing the source code.</w:t>
      </w:r>
    </w:p>
    <w:p w14:paraId="17D363CF">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Improve alert prioritization by adding clear severity levels and allowing administrators to mark alerts as reviewed, investigated, resolved, or false positive.</w:t>
      </w:r>
    </w:p>
    <w:p w14:paraId="0AEC6E50">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Add notification options such as email, browser notifications, or other approved administrative alerts when important events are detected.</w:t>
      </w:r>
    </w:p>
    <w:p w14:paraId="65CA6524">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Expand the supported threat categories only after proper design and testing. Possible future additions may include suspicious DNS activity, repeated authentication failures, unusual connection patterns, and other network events relevant to the client.</w:t>
      </w:r>
    </w:p>
    <w:p w14:paraId="1CCB590A">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Strengthen account management by supporting secure password practices, role-based access, account administration, and additional session protections where appropriate.</w:t>
      </w:r>
    </w:p>
    <w:p w14:paraId="63FCF2E4">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Improve reporting by allowing date-range selection, summarized reports, and export formats that match the documentation requirements of the client.</w:t>
      </w:r>
    </w:p>
    <w:p w14:paraId="32AB15A1">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Maintain regular database backups and define a retention policy for alerts and audit records. The policy should balance historical analysis with storage capacity and privacy requirements.</w:t>
      </w:r>
    </w:p>
    <w:p w14:paraId="718B1E55">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Conduct performance testing to determine how the application behaves under different traffic loads and how monitoring affects the computer where the application is installed.</w:t>
      </w:r>
    </w:p>
    <w:p w14:paraId="1257986B">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Provide a short user guide and administrator training before deployment so the intended users understand the meaning of alerts, the purpose of the whitelist, and the limits of the system.</w:t>
      </w:r>
    </w:p>
    <w:p w14:paraId="366E3FC1">
      <w:pPr>
        <w:pStyle w:val="68"/>
        <w:spacing w:line="240" w:lineRule="auto" w:after="40"/>
        <w:rPr>
          <w:rFonts w:hint="default" w:ascii="Courier New" w:hAnsi="Courier New" w:cs="Courier New"/>
        </w:rPr>
      </w:pPr>
      <w:r>
        <w:rPr>
          <w:rFonts w:hint="default" w:ascii="Times New Roman" w:hAnsi="Times New Roman" w:cs="Courier New" w:eastAsia="Times New Roman"/>
          <w:sz w:val="20"/>
        </w:rPr>
        <w:t>Do not use the system as the only security control. It should be deployed together with appropriate network configuration, firewall protection, endpoint security, software updates, access controls, and regular administrative review.</w:t>
      </w:r>
    </w:p>
    <w:p w14:paraId="36A63339">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5.5 Impact of the Study</w:t>
      </w:r>
    </w:p>
    <w:p w14:paraId="08768F12">
      <w:pPr>
        <w:spacing w:line="240" w:lineRule="auto" w:after="40"/>
      </w:pPr>
      <w:r>
        <w:rPr>
          <w:rFonts w:ascii="Times New Roman" w:hAnsi="Times New Roman" w:eastAsia="Times New Roman"/>
          <w:b w:val="0"/>
          <w:sz w:val="20"/>
        </w:rPr>
        <w:t>The project demonstrated how a small-business-oriented monitoring system could be developed using technologies that are accessible to student developers and small organizations. The implementation combined packet analysis, web development, and database management into one application rather than requiring several independent tools.</w:t>
      </w:r>
    </w:p>
    <w:p w14:paraId="465F4AFD">
      <w:pPr>
        <w:spacing w:line="240" w:lineRule="auto" w:after="40"/>
      </w:pPr>
      <w:r>
        <w:rPr>
          <w:rFonts w:ascii="Times New Roman" w:hAnsi="Times New Roman" w:eastAsia="Times New Roman"/>
          <w:b w:val="0"/>
          <w:sz w:val="20"/>
        </w:rPr>
        <w:t>For the target client, the potential value of the system lies in visibility and organization. A computer shop owner may not have a dedicated security team, so a centralized dashboard can provide a practical way to review selected network events. The system can make previously technical information more understandable by grouping alerts into categories and providing contextual details.</w:t>
      </w:r>
    </w:p>
    <w:p w14:paraId="63A8ACFD">
      <w:pPr>
        <w:spacing w:line="240" w:lineRule="auto" w:after="40"/>
      </w:pPr>
      <w:r>
        <w:rPr>
          <w:rFonts w:ascii="Times New Roman" w:hAnsi="Times New Roman" w:eastAsia="Times New Roman"/>
          <w:b w:val="0"/>
          <w:sz w:val="20"/>
        </w:rPr>
        <w:t>For the researchers, the project provided practical experience in network packet analysis, rule-based detection, web application development, database design, and security-oriented interface design. These areas can serve as a foundation for future improvements and related studies.</w:t>
      </w:r>
    </w:p>
    <w:p w14:paraId="3121821D">
      <w:pPr>
        <w:spacing w:line="240" w:lineRule="auto" w:after="40"/>
        <w:rPr>
          <w:rFonts w:hint="default" w:ascii="Courier New" w:hAnsi="Courier New" w:cs="Courier New"/>
        </w:rPr>
      </w:pPr>
      <w:r>
        <w:rPr>
          <w:rFonts w:hint="default" w:ascii="Times New Roman" w:hAnsi="Times New Roman" w:cs="Courier New" w:eastAsia="Times New Roman"/>
          <w:b w:val="0"/>
          <w:sz w:val="20"/>
        </w:rPr>
        <w:t>The study contributed a practical example of how open-source technologies could be combined to create a focused network-monitoring application for a small business environment. The system translated selected packet-level observations into organized alerts and visual summaries that could be reviewed through a browser.</w:t>
      </w:r>
    </w:p>
    <w:p w14:paraId="39C1B8F2">
      <w:pPr>
        <w:spacing w:line="240" w:lineRule="auto" w:after="40"/>
        <w:rPr>
          <w:rFonts w:hint="default" w:ascii="Courier New" w:hAnsi="Courier New" w:cs="Courier New"/>
        </w:rPr>
      </w:pPr>
      <w:r>
        <w:rPr>
          <w:rFonts w:hint="default" w:ascii="Times New Roman" w:hAnsi="Times New Roman" w:cs="Courier New" w:eastAsia="Times New Roman"/>
          <w:b w:val="0"/>
          <w:sz w:val="20"/>
        </w:rPr>
        <w:t>For computer shop administrators, the system could improve awareness of selected network events by providing a centralized view of alerts, recent activity, and administrative records. The whitelist and audit functions could also support routine management and accountability.</w:t>
      </w:r>
    </w:p>
    <w:p w14:paraId="1A9F8985">
      <w:pPr>
        <w:spacing w:line="240" w:lineRule="auto" w:after="40"/>
        <w:rPr>
          <w:rFonts w:hint="default" w:ascii="Courier New" w:hAnsi="Courier New" w:cs="Courier New"/>
        </w:rPr>
      </w:pPr>
      <w:r>
        <w:rPr>
          <w:rFonts w:hint="default" w:ascii="Times New Roman" w:hAnsi="Times New Roman" w:cs="Courier New" w:eastAsia="Times New Roman"/>
          <w:b w:val="0"/>
          <w:sz w:val="20"/>
        </w:rPr>
        <w:t>For students and future researchers, the project provided a foundation for further work involving network monitoring, rule-based detection, web dashboards, database logging, and security-event management. Future studies could evaluate the system using larger datasets, longer observation periods, additional threat categories, and formal comparisons with other monitoring approaches.</w:t>
      </w:r>
    </w:p>
    <w:p w14:paraId="2641789D">
      <w:pPr>
        <w:pStyle w:val="3"/>
        <w:spacing w:line="480" w:lineRule="auto"/>
        <w:rPr>
          <w:rFonts w:hint="default" w:ascii="Courier New" w:hAnsi="Courier New" w:cs="Courier New"/>
          <w:color w:val="000000" w:themeColor="text1"/>
          <w:sz w:val="28"/>
          <w:szCs w:val="28"/>
          <w14:textFill>
            <w14:solidFill>
              <w14:schemeClr w14:val="tx1"/>
            </w14:solidFill>
          </w14:textFill>
        </w:rPr>
      </w:pPr>
      <w:r>
        <w:rPr>
          <w:rFonts w:hint="default" w:ascii="Times New Roman" w:hAnsi="Times New Roman" w:cs="Courier New"/>
          <w:b/>
          <w:color w:val="000000" w:themeColor="text1"/>
          <w:sz w:val="20"/>
          <w:szCs w:val="28"/>
          <w14:textFill>
            <w14:solidFill>
              <w14:schemeClr w14:val="tx1"/>
            </w14:solidFill>
          </w14:textFill>
        </w:rPr>
        <w:t>5.6 Limitations of the Current Conclusions</w:t>
      </w:r>
    </w:p>
    <w:p w14:paraId="783A76F4">
      <w:pPr>
        <w:spacing w:line="240" w:lineRule="auto" w:after="40"/>
      </w:pPr>
      <w:r>
        <w:rPr>
          <w:rFonts w:ascii="Times New Roman" w:hAnsi="Times New Roman" w:eastAsia="Times New Roman"/>
          <w:b w:val="0"/>
          <w:sz w:val="20"/>
        </w:rPr>
        <w:t>The current conclusions were limited by the evidence available at the time of writing. The system implementation and screenshots demonstrated the presence and organization of major functions, but they did not provide a complete measure of detection accuracy across all possible network conditions.</w:t>
      </w:r>
    </w:p>
    <w:p w14:paraId="2C02B2F0">
      <w:pPr>
        <w:spacing w:line="240" w:lineRule="auto" w:after="40"/>
      </w:pPr>
      <w:r>
        <w:rPr>
          <w:rFonts w:ascii="Times New Roman" w:hAnsi="Times New Roman" w:eastAsia="Times New Roman"/>
          <w:sz w:val="20"/>
        </w:rPr>
        <w:t>The system results observed during the demonstration represented the particular traffic and system state available at the time of testing. They should not be interpreted as a complete representation of all possible network conditions or attack patterns that may occur in a computer shop. The client evaluation also involved only one respondent, so the qualitative result should be understood as an initial client assessment rather than a broad measure of user acceptance.</w:t>
      </w:r>
    </w:p>
    <w:p w14:paraId="1DE6D321">
      <w:pPr>
        <w:spacing w:line="240" w:lineRule="auto" w:after="40"/>
      </w:pPr>
      <w:r>
        <w:rPr>
          <w:rFonts w:ascii="Times New Roman" w:hAnsi="Times New Roman" w:eastAsia="Times New Roman"/>
          <w:b w:val="0"/>
          <w:sz w:val="20"/>
        </w:rPr>
        <w:t>The system supported selected threat categories rather than every possible network attack. New threat types, changing traffic patterns, and previously unseen behaviors may require additional detection rules or future development.</w:t>
      </w:r>
    </w:p>
    <w:p w14:paraId="57FED429">
      <w:pPr>
        <w:spacing w:line="240" w:lineRule="auto" w:after="40"/>
      </w:pPr>
      <w:r>
        <w:rPr>
          <w:rFonts w:ascii="Times New Roman" w:hAnsi="Times New Roman" w:eastAsia="Times New Roman"/>
          <w:sz w:val="20"/>
        </w:rPr>
        <w:t>The field-testing and client-evaluation stage was completed on August 13, 2026. However, the test involved one client evaluator and did not produce numerical ratings. Future studies may include additional evaluators, longer observation periods, and more structured quantitative measurements to provide stronger evidence of usability and performance.</w:t>
      </w:r>
    </w:p>
    <w:p w14:paraId="7166D1FC">
      <w:pPr>
        <w:spacing w:line="240" w:lineRule="auto" w:after="40"/>
        <w:rPr>
          <w:rFonts w:hint="default" w:ascii="Courier New" w:hAnsi="Courier New" w:cs="Courier New"/>
        </w:rPr>
      </w:pPr>
      <w:r>
        <w:rPr>
          <w:rFonts w:ascii="Times New Roman" w:hAnsi="Times New Roman" w:eastAsia="Times New Roman"/>
          <w:sz w:val="20"/>
        </w:rPr>
        <w:t>The conclusions in this chapter were based on the implemented system, available system screenshots, the field demonstration conducted at TONY'Z COMPUTER SHOP, and the qualitative evaluation provided by the owner. The field demonstration was recorded as passed, while the client described the overall system as good.</w:t>
      </w:r>
    </w:p>
    <w:p w14:paraId="5358E943">
      <w:pPr>
        <w:spacing w:line="240" w:lineRule="auto" w:after="40"/>
        <w:rPr>
          <w:rFonts w:hint="default" w:ascii="Courier New" w:hAnsi="Courier New" w:cs="Courier New"/>
        </w:rPr>
      </w:pPr>
      <w:r>
        <w:rPr>
          <w:rFonts w:ascii="Times New Roman" w:hAnsi="Times New Roman" w:eastAsia="Times New Roman"/>
          <w:sz w:val="20"/>
        </w:rPr>
        <w:t>The results may still be strengthened in future revisions by adding more evaluators, numerical evaluation criteria, and longer field-testing records. For the present study, the documented client evaluation and field demonstration were used as the basis for the findings and recommendations presented in this chapter.</w:t>
      </w:r>
    </w:p>
    <w:p w14:paraId="79A68CAA">
      <w:pPr>
        <w:pStyle w:val="3"/>
        <w:spacing w:line="480" w:lineRule="auto"/>
        <w:rPr>
          <w:rFonts w:hint="default" w:ascii="Courier New" w:hAnsi="Courier New" w:cs="Courier New"/>
          <w:color w:val="000000" w:themeColor="text1"/>
          <w:sz w:val="24"/>
          <w:szCs w:val="24"/>
          <w14:textFill>
            <w14:solidFill>
              <w14:schemeClr w14:val="tx1"/>
            </w14:solidFill>
          </w14:textFill>
        </w:rPr>
      </w:pPr>
      <w:r>
        <w:rPr>
          <w:rFonts w:hint="default" w:ascii="Times New Roman" w:hAnsi="Times New Roman" w:cs="Courier New"/>
          <w:b/>
          <w:color w:val="000000" w:themeColor="text1"/>
          <w:sz w:val="20"/>
          <w:szCs w:val="24"/>
          <w14:textFill>
            <w14:solidFill>
              <w14:schemeClr w14:val="tx1"/>
            </w14:solidFill>
          </w14:textFill>
        </w:rPr>
        <w:t>5.7 Overall Summary</w:t>
      </w:r>
    </w:p>
    <w:p w14:paraId="777E8D76">
      <w:pPr>
        <w:spacing w:line="240" w:lineRule="auto" w:after="40"/>
      </w:pPr>
      <w:r>
        <w:rPr>
          <w:rFonts w:ascii="Times New Roman" w:hAnsi="Times New Roman" w:eastAsia="Times New Roman"/>
          <w:b w:val="0"/>
          <w:sz w:val="20"/>
        </w:rPr>
        <w:t>In summary, the Automated Network Threat Detection and Management System established an integrated approach to selected network-security monitoring tasks. It provided packet observation, rule-based detection, alert generation, persistent storage, dashboard visualization, audit logging, whitelist management, filtering, and export functions.</w:t>
      </w:r>
    </w:p>
    <w:p w14:paraId="4AD8316A">
      <w:pPr>
        <w:spacing w:line="240" w:lineRule="auto" w:after="40"/>
      </w:pPr>
      <w:r>
        <w:rPr>
          <w:rFonts w:ascii="Times New Roman" w:hAnsi="Times New Roman" w:eastAsia="Times New Roman"/>
          <w:b w:val="0"/>
          <w:sz w:val="20"/>
        </w:rPr>
        <w:t>The system was developed with a small-business setting in mind and was documented using TONY'Z COMPUTER SHOP as the identified target client. The available implementation evidence supported the description of the system as a monitoring and management platform. The final assessment of its usefulness and acceptance should be based on the actual testing and evaluation activities that will be completed with the client.</w:t>
      </w:r>
    </w:p>
    <w:p w14:paraId="315FFFAE">
      <w:pPr>
        <w:spacing w:line="240" w:lineRule="auto" w:after="40"/>
      </w:pPr>
      <w:r>
        <w:rPr>
          <w:rFonts w:ascii="Times New Roman" w:hAnsi="Times New Roman" w:eastAsia="Times New Roman"/>
          <w:b w:val="0"/>
          <w:sz w:val="20"/>
        </w:rPr>
        <w:t>The future direction of the project should focus on improving detection coverage, tuning thresholds, strengthening administrative controls, improving reporting, and conducting longer-term field evaluation. These improvements can build on the existing architecture without changing the central workflow of monitoring, detection, storage, presentation, and administrator review.</w:t>
      </w:r>
    </w:p>
    <w:p w14:paraId="521DEC28">
      <w:pPr>
        <w:spacing w:line="240" w:lineRule="auto" w:after="40"/>
        <w:rPr>
          <w:rFonts w:hint="default" w:ascii="Courier New" w:hAnsi="Courier New" w:cs="Courier New"/>
        </w:rPr>
      </w:pPr>
      <w:r>
        <w:rPr>
          <w:rFonts w:hint="default" w:ascii="Times New Roman" w:hAnsi="Times New Roman" w:cs="Courier New" w:eastAsia="Times New Roman"/>
          <w:b w:val="0"/>
          <w:sz w:val="20"/>
        </w:rPr>
        <w:t>The Automated Network Threat Detection and Management System was developed as a web-based application that integrated packet monitoring, automated detection of selected network threats, alert generation, database storage, dashboard visualization, audit logging, and IP whitelist management. The available implementation showed that the major components were connected and capable of supporting the monitoring and management workflow.</w:t>
      </w:r>
    </w:p>
    <w:p w14:paraId="3361748B">
      <w:pPr>
        <w:spacing w:line="240" w:lineRule="auto" w:after="40"/>
        <w:rPr>
          <w:rFonts w:hint="default" w:ascii="Courier New" w:hAnsi="Courier New" w:cs="Courier New"/>
        </w:rPr>
      </w:pPr>
      <w:r>
        <w:rPr>
          <w:rFonts w:hint="default" w:ascii="Times New Roman" w:hAnsi="Times New Roman" w:cs="Courier New" w:eastAsia="Times New Roman"/>
          <w:b w:val="0"/>
          <w:sz w:val="20"/>
        </w:rPr>
        <w:t>The system offered a focused and potentially affordable approach for improving the visibility of selected network security events in a computer shop environment. Its final effectiveness and acceptability should be confirmed through authorized field testing and formal client evaluation. The recommendations in this chapter were intended to guide the next stage of testing, deployment, improvement, and future development.</w:t>
      </w:r>
    </w:p>
    <w:p w14:paraId="497E0CD0">
      <w:pPr>
        <w:pStyle w:val="85"/>
        <w:spacing w:line="480" w:lineRule="auto"/>
        <w:rPr>
          <w:rFonts w:hint="default" w:ascii="Courier New" w:hAnsi="Courier New" w:cs="Courier New"/>
          <w:lang w:val="en-PH"/>
        </w:rPr>
      </w:pPr>
    </w:p>
    <w:p>
      <w:r>
        <w:br w:type="page"/>
      </w:r>
    </w:p>
    <w:p>
      <w:pPr>
        <w:pStyle w:val="2"/>
        <w:jc w:val="center"/>
      </w:pPr>
      <w:r>
        <w:rPr>
          <w:rFonts w:ascii="Times New Roman" w:hAnsi="Times New Roman"/>
          <w:b/>
          <w:sz w:val="20"/>
        </w:rPr>
        <w:t>APPENDIX A. SYSTEM OVERVIEW AND INTENDED USE</w:t>
      </w:r>
    </w:p>
    <w:p>
      <w:pPr>
        <w:spacing w:after="60" w:line="240" w:lineRule="auto"/>
      </w:pPr>
      <w:r>
        <w:rPr>
          <w:rFonts w:ascii="Times New Roman" w:hAnsi="Times New Roman"/>
          <w:sz w:val="20"/>
        </w:rPr>
        <w:t>The Automated Network Threat Detection and Management System is intended to help a small business administrator observe network activity from the computer on which the monitoring application is running. Its main purpose is to collect visible packet information, apply predefined detection rules, present potential security events, and keep records that can be reviewed later. It is a supplementary monitoring tool and should not be treated as a replacement for a firewall, antivirus software, endpoint protection, or a qualified security professional.</w:t>
      </w:r>
    </w:p>
    <w:p>
      <w:pPr>
        <w:spacing w:after="60" w:line="240" w:lineRule="auto"/>
      </w:pPr>
      <w:r>
        <w:rPr>
          <w:rFonts w:ascii="Times New Roman" w:hAnsi="Times New Roman"/>
          <w:sz w:val="20"/>
        </w:rPr>
        <w:t>The system is designed around three practical tasks. First, it collects network packets available through the selected network interface. Second, it checks selected packet and traffic characteristics against rules configured by the developers. Third, it presents alerts and supporting information through a web dashboard. The information shown depends on the permissions of the monitoring computer, the network topology, and the traffic visible to that computer.</w:t>
      </w:r>
    </w:p>
    <w:p>
      <w:pPr>
        <w:spacing w:after="60" w:line="240" w:lineRule="auto"/>
      </w:pPr>
      <w:r>
        <w:rPr>
          <w:rFonts w:ascii="Times New Roman" w:hAnsi="Times New Roman"/>
          <w:sz w:val="20"/>
        </w:rPr>
        <w:t>An administrator should begin by confirming that the monitoring computer is connected to the intended network and that packet-capture permissions are available. The administrator should then open the dashboard, check the monitoring status, review recent events, and confirm that the event timestamps and source details appear reasonable. If no traffic is visible, the administrator should check the selected interface and operating-system permissions before concluding that the network is inactive.</w:t>
      </w:r>
    </w:p>
    <w:p>
      <w:pPr>
        <w:spacing w:after="60" w:line="240" w:lineRule="auto"/>
      </w:pPr>
      <w:r>
        <w:rPr>
          <w:rFonts w:ascii="Times New Roman" w:hAnsi="Times New Roman"/>
          <w:sz w:val="20"/>
        </w:rPr>
        <w:t>The system identifies potential threats, not guaranteed attacks. A rule match may be caused by legitimate activity, and some threats may not be visible to the monitoring computer. Each alert should therefore be reviewed in context before action is taken. The intended use is authorized monitoring of a network for which the organization has permission to collect traffic information.</w:t>
      </w:r>
    </w:p>
    <w:p>
      <w:r>
        <w:br w:type="page"/>
      </w:r>
    </w:p>
    <w:p>
      <w:pPr>
        <w:pStyle w:val="2"/>
        <w:jc w:val="center"/>
      </w:pPr>
      <w:r>
        <w:rPr>
          <w:rFonts w:ascii="Times New Roman" w:hAnsi="Times New Roman"/>
          <w:b/>
          <w:sz w:val="20"/>
        </w:rPr>
        <w:t>APPENDIX B. ADMINISTRATOR WORKFLOW</w:t>
      </w:r>
    </w:p>
    <w:p>
      <w:pPr>
        <w:spacing w:after="60" w:line="240" w:lineRule="auto"/>
      </w:pPr>
      <w:r>
        <w:rPr>
          <w:rFonts w:ascii="Times New Roman" w:hAnsi="Times New Roman"/>
          <w:sz w:val="20"/>
        </w:rPr>
        <w:t>The administrator workflow begins before monitoring starts. The administrator confirms the monitoring computer, network interface, database connection, and web application configuration. Access should be limited to authorized personnel. Where the system uses administrator authentication, the account should have a strong password and should not be shared among staff members.</w:t>
      </w:r>
    </w:p>
    <w:p>
      <w:pPr>
        <w:spacing w:after="60" w:line="240" w:lineRule="auto"/>
      </w:pPr>
      <w:r>
        <w:rPr>
          <w:rFonts w:ascii="Times New Roman" w:hAnsi="Times New Roman"/>
          <w:sz w:val="20"/>
        </w:rPr>
        <w:t>During operation, the administrator opens the dashboard and checks whether packet capture is active. The dashboard should make it possible to distinguish current status from historical records. Recent alerts should be reviewed according to severity, event time, source and destination information, and the rule that caused the alert. When an event appears suspicious, the administrator records the initial assessment and follows the organization's incident-handling procedure.</w:t>
      </w:r>
    </w:p>
    <w:p>
      <w:pPr>
        <w:spacing w:after="60" w:line="240" w:lineRule="auto"/>
      </w:pPr>
      <w:r>
        <w:rPr>
          <w:rFonts w:ascii="Times New Roman" w:hAnsi="Times New Roman"/>
          <w:sz w:val="20"/>
        </w:rPr>
        <w:t>After reviewing an alert, the administrator should avoid immediately blocking a device solely because a rule was triggered. First verify whether the source address belongs to a known workstation, printer, server, or approved service. Check whether scheduled updates, backups, testing, or other legitimate activities could explain the traffic. If the activity remains suspicious, preserve the relevant logs and notify the responsible IT person or service provider.</w:t>
      </w:r>
    </w:p>
    <w:p>
      <w:pPr>
        <w:spacing w:after="60" w:line="240" w:lineRule="auto"/>
      </w:pPr>
      <w:r>
        <w:rPr>
          <w:rFonts w:ascii="Times New Roman" w:hAnsi="Times New Roman"/>
          <w:sz w:val="20"/>
        </w:rPr>
        <w:t>At the end of a monitoring period, the administrator reviews the event history, exports records if the system supports that function, and checks for repeated alerts. Records should be retained only for the period approved by the organization. The administrator should also confirm that the database is accessible and that the application has not stopped capturing packets unexpectedly. A short written handover should identify unresolved alerts, system issues, and any configuration changes made during the shift.</w:t>
      </w:r>
    </w:p>
    <w:p>
      <w:r>
        <w:br w:type="page"/>
      </w:r>
    </w:p>
    <w:p>
      <w:pPr>
        <w:pStyle w:val="2"/>
        <w:jc w:val="center"/>
      </w:pPr>
      <w:r>
        <w:rPr>
          <w:rFonts w:ascii="Times New Roman" w:hAnsi="Times New Roman"/>
          <w:b/>
          <w:sz w:val="20"/>
        </w:rPr>
        <w:t>APPENDIX C. NETWORK THREAT CATEGORIES</w:t>
      </w:r>
    </w:p>
    <w:p>
      <w:pPr>
        <w:spacing w:after="60" w:line="240" w:lineRule="auto"/>
      </w:pPr>
      <w:r>
        <w:rPr>
          <w:rFonts w:ascii="Times New Roman" w:hAnsi="Times New Roman"/>
          <w:sz w:val="20"/>
        </w:rPr>
        <w:t>Network threats can appear in different forms, and the proposed system focuses on selected observable indicators rather than attempting to identify every possible attack. The following categories provide a working classification for the monitoring interface and the evaluation process.</w:t>
      </w:r>
    </w:p>
    <w:p>
      <w:pPr>
        <w:spacing w:after="60" w:line="240" w:lineRule="auto"/>
      </w:pPr>
      <w:r>
        <w:rPr>
          <w:rFonts w:ascii="Times New Roman" w:hAnsi="Times New Roman"/>
          <w:sz w:val="20"/>
        </w:rPr>
        <w:t>ARP spoofing or ARP poisoning involves misleading address-resolution information on a local network. An alert may be considered when the same IP address is observed associated with changing hardware addresses within a short period. This behavior can also occur during legitimate network changes, so the alert should be treated as an indicator for review rather than proof of an attack.</w:t>
      </w:r>
    </w:p>
    <w:p>
      <w:pPr>
        <w:spacing w:after="60" w:line="240" w:lineRule="auto"/>
      </w:pPr>
      <w:r>
        <w:rPr>
          <w:rFonts w:ascii="Times New Roman" w:hAnsi="Times New Roman"/>
          <w:sz w:val="20"/>
        </w:rPr>
        <w:t>Port scanning involves repeated connection attempts directed at multiple destination ports or services. A high count of distinct destination ports from one source within a defined time window can be used as a simple rule. Authorized vulnerability scans, service discovery, and network administration can trigger the same indicator.</w:t>
      </w:r>
    </w:p>
    <w:p>
      <w:pPr>
        <w:spacing w:after="60" w:line="240" w:lineRule="auto"/>
      </w:pPr>
      <w:r>
        <w:rPr>
          <w:rFonts w:ascii="Times New Roman" w:hAnsi="Times New Roman"/>
          <w:sz w:val="20"/>
        </w:rPr>
        <w:t>Traffic-flood or DDoS-related indicators involve unusually high packet or connection rates. A monitoring computer may detect a local traffic spike, but it cannot always determine whether the activity is a distributed denial-of-service attack. A local observation should therefore be labeled as a traffic-rate anomaly unless broader evidence confirms the cause.</w:t>
      </w:r>
    </w:p>
    <w:p>
      <w:pPr>
        <w:spacing w:after="60" w:line="240" w:lineRule="auto"/>
      </w:pPr>
      <w:r>
        <w:rPr>
          <w:rFonts w:ascii="Times New Roman" w:hAnsi="Times New Roman"/>
          <w:sz w:val="20"/>
        </w:rPr>
        <w:t>Other suspicious patterns may include repeated failed connection attempts, unexpected protocols, or communication with unfamiliar addresses. These indicators depend on available packet fields and the configured rules. Encrypted payloads generally cannot be interpreted by simple packet-header inspection. The system should describe what it observed, identify the matching rule, and avoid presenting a possible threat as a confirmed incident.</w:t>
      </w:r>
    </w:p>
    <w:p>
      <w:r>
        <w:br w:type="page"/>
      </w:r>
    </w:p>
    <w:p>
      <w:pPr>
        <w:pStyle w:val="2"/>
        <w:jc w:val="center"/>
      </w:pPr>
      <w:r>
        <w:rPr>
          <w:rFonts w:ascii="Times New Roman" w:hAnsi="Times New Roman"/>
          <w:b/>
          <w:sz w:val="20"/>
        </w:rPr>
        <w:t>APPENDIX D. PREDEFINED DETECTION RULE DESIGN</w:t>
      </w:r>
    </w:p>
    <w:p>
      <w:pPr>
        <w:spacing w:after="60" w:line="240" w:lineRule="auto"/>
      </w:pPr>
      <w:r>
        <w:rPr>
          <w:rFonts w:ascii="Times New Roman" w:hAnsi="Times New Roman"/>
          <w:sz w:val="20"/>
        </w:rPr>
        <w:t>Detection rules translate observable network behavior into consistent conditions that the system can evaluate. A rule should have a unique identifier, a descriptive name, a category, the fields it examines, a threshold or condition, a time window when applicable, a severity level, and a message explaining why the event was raised. This information makes alerts easier to understand and test.</w:t>
      </w:r>
    </w:p>
    <w:p>
      <w:pPr>
        <w:spacing w:after="60" w:line="240" w:lineRule="auto"/>
      </w:pPr>
      <w:r>
        <w:rPr>
          <w:rFonts w:ascii="Times New Roman" w:hAnsi="Times New Roman"/>
          <w:sz w:val="20"/>
        </w:rPr>
        <w:t>A rule should be narrow enough to reduce unnecessary alerts but broad enough to detect the intended behavior. For example, a port-scan rule may count distinct destination ports associated with one source address during a rolling interval. A threshold should be selected through controlled testing on the intended network rather than copied blindly from another environment. Busy networks can generate more connections than small office networks, so a single universal threshold is unlikely to work equally well everywhere.</w:t>
      </w:r>
    </w:p>
    <w:p>
      <w:pPr>
        <w:spacing w:after="60" w:line="240" w:lineRule="auto"/>
      </w:pPr>
      <w:r>
        <w:rPr>
          <w:rFonts w:ascii="Times New Roman" w:hAnsi="Times New Roman"/>
          <w:sz w:val="20"/>
        </w:rPr>
        <w:t>Rules should also include safeguards against repeated duplicate alerts. If a condition remains true for many packets, the system can record the first event and update a counter or suppress identical notifications for a short period. Suppression should not erase the underlying evidence. Administrators should still be able to determine how often the condition occurred and when it started and ended.</w:t>
      </w:r>
    </w:p>
    <w:p>
      <w:pPr>
        <w:spacing w:after="60" w:line="240" w:lineRule="auto"/>
      </w:pPr>
      <w:r>
        <w:rPr>
          <w:rFonts w:ascii="Times New Roman" w:hAnsi="Times New Roman"/>
          <w:sz w:val="20"/>
        </w:rPr>
        <w:t>Each rule must be tested with both positive and negative examples. A positive test intentionally produces the behavior the rule is designed to detect in an authorized lab. A negative test produces normal activity that should not trigger the rule. The result should record the configuration, test conditions, expected output, actual output, and whether the test passed. This process helps identify overly sensitive thresholds and missed detections.</w:t>
      </w:r>
    </w:p>
    <w:p>
      <w:r>
        <w:br w:type="page"/>
      </w:r>
    </w:p>
    <w:p>
      <w:pPr>
        <w:pStyle w:val="2"/>
        <w:jc w:val="center"/>
      </w:pPr>
      <w:r>
        <w:rPr>
          <w:rFonts w:ascii="Times New Roman" w:hAnsi="Times New Roman"/>
          <w:b/>
          <w:sz w:val="20"/>
        </w:rPr>
        <w:t>APPENDIX E. ARP SPOOFING INDICATOR</w:t>
      </w:r>
    </w:p>
    <w:p>
      <w:pPr>
        <w:spacing w:after="60" w:line="240" w:lineRule="auto"/>
      </w:pPr>
      <w:r>
        <w:rPr>
          <w:rFonts w:ascii="Times New Roman" w:hAnsi="Times New Roman"/>
          <w:sz w:val="20"/>
        </w:rPr>
        <w:t>Purpose: This appendix describes a safe, rule-based indicator for unusual ARP address mapping changes. It is intended for authorized lab testing and defensive monitoring. The indicator does not establish that an attacker is present; legitimate network maintenance, address reassignment, or device replacement may produce similar observations.</w:t>
      </w:r>
    </w:p>
    <w:p>
      <w:pPr>
        <w:spacing w:after="60" w:line="240" w:lineRule="auto"/>
      </w:pPr>
      <w:r>
        <w:rPr>
          <w:rFonts w:ascii="Times New Roman" w:hAnsi="Times New Roman"/>
          <w:sz w:val="20"/>
        </w:rPr>
        <w:t>Required observations may include the protocol type, sender protocol address, sender hardware address, interface, and event time. The monitor can keep a short-lived mapping table that associates each observed IP address with its recently observed hardware address. When a mapping changes repeatedly within a configured interval, the system can raise an alert for administrator review.</w:t>
      </w:r>
    </w:p>
    <w:p>
      <w:pPr>
        <w:spacing w:after="60" w:line="240" w:lineRule="auto"/>
      </w:pPr>
      <w:r>
        <w:rPr>
          <w:rFonts w:ascii="Times New Roman" w:hAnsi="Times New Roman"/>
          <w:sz w:val="20"/>
        </w:rPr>
        <w:t>Suggested alert fields are: rule identifier, event timestamp, observed IP address, previous hardware address when available, newly observed hardware address, interface name, number of changes in the interval, severity, and review status. Sensitive packet payloads are not required for this indicator. Only the minimum information needed for investigation should be stored.</w:t>
      </w:r>
    </w:p>
    <w:p>
      <w:pPr>
        <w:spacing w:after="60" w:line="240" w:lineRule="auto"/>
      </w:pPr>
      <w:r>
        <w:rPr>
          <w:rFonts w:ascii="Times New Roman" w:hAnsi="Times New Roman"/>
          <w:sz w:val="20"/>
        </w:rPr>
        <w:t>Testing should use a controlled local network or simulated packet fixtures rather than manipulating a production network. A positive test can feed the rule two observations for the same IP address with different hardware addresses within the chosen interval. A negative test can feed repeated observations with the same mapping. The expected result is an alert for the first case and no mapping-change alert for the second. The test record should document the threshold and timing assumptions.</w:t>
      </w:r>
    </w:p>
    <w:p>
      <w:pPr>
        <w:spacing w:after="60" w:line="240" w:lineRule="auto"/>
      </w:pPr>
      <w:r>
        <w:rPr>
          <w:rFonts w:ascii="Times New Roman" w:hAnsi="Times New Roman"/>
          <w:sz w:val="20"/>
        </w:rPr>
        <w:t>Operational notes: the rule may be less useful on networks with legitimate redundancy, virtual machines, or frequently changing device configurations. Administrators should maintain an inventory of expected network devices and review the mapping-change alert alongside switch, router, or DHCP information when those records are available.</w:t>
      </w:r>
    </w:p>
    <w:p>
      <w:r>
        <w:br w:type="page"/>
      </w:r>
    </w:p>
    <w:p>
      <w:pPr>
        <w:pStyle w:val="2"/>
        <w:jc w:val="center"/>
      </w:pPr>
      <w:r>
        <w:rPr>
          <w:rFonts w:ascii="Times New Roman" w:hAnsi="Times New Roman"/>
          <w:b/>
          <w:sz w:val="20"/>
        </w:rPr>
        <w:t>APPENDIX F. PORT-SCAN INDICATOR</w:t>
      </w:r>
    </w:p>
    <w:p>
      <w:pPr>
        <w:spacing w:after="60" w:line="240" w:lineRule="auto"/>
      </w:pPr>
      <w:r>
        <w:rPr>
          <w:rFonts w:ascii="Times New Roman" w:hAnsi="Times New Roman"/>
          <w:sz w:val="20"/>
        </w:rPr>
        <w:t>Purpose: The port-scan indicator identifies a source that attempts connections to an unusual number of destination ports within a short period. It is a heuristic intended to prioritize review, not a definitive classification of malicious activity.</w:t>
      </w:r>
    </w:p>
    <w:p>
      <w:pPr>
        <w:spacing w:after="60" w:line="240" w:lineRule="auto"/>
      </w:pPr>
      <w:r>
        <w:rPr>
          <w:rFonts w:ascii="Times New Roman" w:hAnsi="Times New Roman"/>
          <w:sz w:val="20"/>
        </w:rPr>
        <w:t>The rule can maintain a time-windowed set of destination ports for each source IP address. When the number of distinct ports exceeds the configured threshold within the selected time interval, an event is generated. Depending on the implementation, the rule may consider TCP connection attempts, selected UDP traffic, or both. The protocol and counting method should be documented so that results can be reproduced.</w:t>
      </w:r>
    </w:p>
    <w:p>
      <w:pPr>
        <w:spacing w:after="60" w:line="240" w:lineRule="auto"/>
      </w:pPr>
      <w:r>
        <w:rPr>
          <w:rFonts w:ascii="Times New Roman" w:hAnsi="Times New Roman"/>
          <w:sz w:val="20"/>
        </w:rPr>
        <w:t>Useful alert fields include source IP, destination IP when applicable, protocol, number of distinct destination ports, time-window length, threshold, first-seen time, last-seen time, and severity. The alert should also explain the condition that was met, such as the observed number of distinct ports exceeding the configured limit.</w:t>
      </w:r>
    </w:p>
    <w:p>
      <w:pPr>
        <w:spacing w:after="60" w:line="240" w:lineRule="auto"/>
      </w:pPr>
      <w:r>
        <w:rPr>
          <w:rFonts w:ascii="Times New Roman" w:hAnsi="Times New Roman"/>
          <w:sz w:val="20"/>
        </w:rPr>
        <w:t>Positive testing should be performed only in an isolated lab or against a system the tester is authorized to assess. Use a small, controlled set of connection attempts to confirm that the counter and threshold work as expected. Negative testing should include normal application use, such as a browser opening a small number of service connections, to determine whether ordinary traffic triggers the rule.</w:t>
      </w:r>
    </w:p>
    <w:p>
      <w:pPr>
        <w:spacing w:after="60" w:line="240" w:lineRule="auto"/>
      </w:pPr>
      <w:r>
        <w:rPr>
          <w:rFonts w:ascii="Times New Roman" w:hAnsi="Times New Roman"/>
          <w:sz w:val="20"/>
        </w:rPr>
        <w:t>False positives can arise from vulnerability scanners, monitoring tools, software deployment systems, and legitimate service discovery. A production deployment should allow an authorized administrator to document approved scanning sources. Any allowlist must be protected and reviewed periodically so that it does not become a permanent blind spot.</w:t>
      </w:r>
    </w:p>
    <w:p>
      <w:r>
        <w:br w:type="page"/>
      </w:r>
    </w:p>
    <w:p>
      <w:pPr>
        <w:pStyle w:val="2"/>
        <w:jc w:val="center"/>
      </w:pPr>
      <w:r>
        <w:rPr>
          <w:rFonts w:ascii="Times New Roman" w:hAnsi="Times New Roman"/>
          <w:b/>
          <w:sz w:val="20"/>
        </w:rPr>
        <w:t>APPENDIX G. TRAFFIC-RATE ANOMALY INDICATOR</w:t>
      </w:r>
    </w:p>
    <w:p>
      <w:pPr>
        <w:spacing w:after="60" w:line="240" w:lineRule="auto"/>
      </w:pPr>
      <w:r>
        <w:rPr>
          <w:rFonts w:ascii="Times New Roman" w:hAnsi="Times New Roman"/>
          <w:sz w:val="20"/>
        </w:rPr>
        <w:t>Purpose: This rule identifies a sudden increase in observed packet or connection volume. Because a single host may not see the entire network, the event should be described as a traffic-rate anomaly or DDoS-related indicator unless additional evidence supports a stronger conclusion.</w:t>
      </w:r>
    </w:p>
    <w:p>
      <w:pPr>
        <w:spacing w:after="60" w:line="240" w:lineRule="auto"/>
      </w:pPr>
      <w:r>
        <w:rPr>
          <w:rFonts w:ascii="Times New Roman" w:hAnsi="Times New Roman"/>
          <w:sz w:val="20"/>
        </w:rPr>
        <w:t>The implementation should define what it counts: packets, bytes, connection attempts, or another measurable unit. It should also define the measurement window, threshold, and whether inbound and outbound traffic are counted separately. The rule should use a consistent clock and handle intervals that contain no traffic. Thresholds should be established using baseline observations from the intended environment.</w:t>
      </w:r>
    </w:p>
    <w:p>
      <w:pPr>
        <w:spacing w:after="60" w:line="240" w:lineRule="auto"/>
      </w:pPr>
      <w:r>
        <w:rPr>
          <w:rFonts w:ascii="Times New Roman" w:hAnsi="Times New Roman"/>
          <w:sz w:val="20"/>
        </w:rPr>
        <w:t>An alert should include the observed rate, comparison threshold, time window, interface, relevant source or destination information when available, and a brief explanation. Where a source address cannot be determined reliably, the alert should state that the available information was insufficient rather than inventing a source.</w:t>
      </w:r>
    </w:p>
    <w:p>
      <w:pPr>
        <w:spacing w:after="60" w:line="240" w:lineRule="auto"/>
      </w:pPr>
      <w:r>
        <w:rPr>
          <w:rFonts w:ascii="Times New Roman" w:hAnsi="Times New Roman"/>
          <w:sz w:val="20"/>
        </w:rPr>
        <w:t>Evaluation should include a baseline test with ordinary web browsing and other normal office activity, followed by a controlled lab test that creates a higher packet rate. The testing environment must not generate traffic against public or third-party systems. The expected result is that ordinary activity stays below the configured threshold and the controlled high-rate test triggers the indicator.</w:t>
      </w:r>
    </w:p>
    <w:p>
      <w:pPr>
        <w:spacing w:after="60" w:line="240" w:lineRule="auto"/>
      </w:pPr>
      <w:r>
        <w:rPr>
          <w:rFonts w:ascii="Times New Roman" w:hAnsi="Times New Roman"/>
          <w:sz w:val="20"/>
        </w:rPr>
        <w:t>Administrators should consider scheduled backups, software updates, large downloads, and legitimate file transfers when reviewing this alert. A rate spike can be operationally important even when it is not malicious. The system should preserve enough context to help an administrator distinguish a capacity issue from a possible security event.</w:t>
      </w:r>
    </w:p>
    <w:p>
      <w:r>
        <w:br w:type="page"/>
      </w:r>
    </w:p>
    <w:p>
      <w:pPr>
        <w:pStyle w:val="2"/>
        <w:jc w:val="center"/>
      </w:pPr>
      <w:r>
        <w:rPr>
          <w:rFonts w:ascii="Times New Roman" w:hAnsi="Times New Roman"/>
          <w:b/>
          <w:sz w:val="20"/>
        </w:rPr>
        <w:t>APPENDIX H. ALERT RECORD DATA DICTIONARY</w:t>
      </w:r>
    </w:p>
    <w:p>
      <w:pPr>
        <w:spacing w:after="60" w:line="240" w:lineRule="auto"/>
      </w:pPr>
      <w:r>
        <w:rPr>
          <w:rFonts w:ascii="Times New Roman" w:hAnsi="Times New Roman"/>
          <w:sz w:val="20"/>
        </w:rPr>
        <w:t>The alert record should contain enough structured information to support review without collecting unnecessary data. A stable alert identifier allows a record to be referenced in reports and discussions. A timestamp records when the event was observed; the system should use a consistent time zone and document how the clock is maintained.</w:t>
      </w:r>
    </w:p>
    <w:p>
      <w:pPr>
        <w:spacing w:after="60" w:line="240" w:lineRule="auto"/>
      </w:pPr>
      <w:r>
        <w:rPr>
          <w:rFonts w:ascii="Times New Roman" w:hAnsi="Times New Roman"/>
          <w:sz w:val="20"/>
        </w:rPr>
        <w:t>Recommended fields include alert_id, detected_at, rule_id, category, severity, source_ip, destination_ip, protocol, source_port, destination_port, summary, evidence_count, status, reviewer, and review_note. Some fields may be null when they are not available for a particular protocol or rule. Null values should not be replaced with misleading default values such as 0.0.0.0 unless that value was actually observed.</w:t>
      </w:r>
    </w:p>
    <w:p>
      <w:pPr>
        <w:spacing w:after="60" w:line="240" w:lineRule="auto"/>
      </w:pPr>
      <w:r>
        <w:rPr>
          <w:rFonts w:ascii="Times New Roman" w:hAnsi="Times New Roman"/>
          <w:sz w:val="20"/>
        </w:rPr>
        <w:t>The severity field should have a small documented set of values, for example Low, Medium, and High. Severity should reflect the configured rule and potential operational impact, not an unsupported claim that an attack has been confirmed. The status field may use values such as New, Under Review, Benign, Escalated, and Closed, provided the application consistently enforces the allowed values.</w:t>
      </w:r>
    </w:p>
    <w:p>
      <w:pPr>
        <w:spacing w:after="60" w:line="240" w:lineRule="auto"/>
      </w:pPr>
      <w:r>
        <w:rPr>
          <w:rFonts w:ascii="Times New Roman" w:hAnsi="Times New Roman"/>
          <w:sz w:val="20"/>
        </w:rPr>
        <w:t>An audit trail should record important changes to alert status, including who made the change and when. Review notes should be factual and should avoid including passwords, authentication tokens, or unrelated personal information. If exported to a spreadsheet, the records should retain the alert identifier and timestamp so that they can be matched to the database version.</w:t>
      </w:r>
    </w:p>
    <w:p>
      <w:r>
        <w:br w:type="page"/>
      </w:r>
    </w:p>
    <w:p>
      <w:pPr>
        <w:pStyle w:val="2"/>
        <w:jc w:val="center"/>
      </w:pPr>
      <w:r>
        <w:rPr>
          <w:rFonts w:ascii="Times New Roman" w:hAnsi="Times New Roman"/>
          <w:b/>
          <w:sz w:val="20"/>
        </w:rPr>
        <w:t>APPENDIX I. DATABASE DESIGN NOTES</w:t>
      </w:r>
    </w:p>
    <w:p>
      <w:pPr>
        <w:spacing w:after="60" w:line="240" w:lineRule="auto"/>
      </w:pPr>
      <w:r>
        <w:rPr>
          <w:rFonts w:ascii="Times New Roman" w:hAnsi="Times New Roman"/>
          <w:sz w:val="20"/>
        </w:rPr>
        <w:t>The database provides persistent storage for administrator accounts, alert records, monitoring logs, and configuration data needed by the application. The final schema should match the actual implementation. Table and field names used in this appendix are recommendations and should not be treated as proof that a field already exists in the code.</w:t>
      </w:r>
    </w:p>
    <w:p>
      <w:pPr>
        <w:spacing w:after="60" w:line="240" w:lineRule="auto"/>
      </w:pPr>
      <w:r>
        <w:rPr>
          <w:rFonts w:ascii="Times New Roman" w:hAnsi="Times New Roman"/>
          <w:sz w:val="20"/>
        </w:rPr>
        <w:t>A possible alerts table may include an integer primary key, detection timestamp, rule identifier, threat category, severity, source and destination addresses, protocol details, summary text, review status, and an optional reviewer note. A separate audit_logs table can record login events and important administrative changes. A rule_config table may hold enabled state and threshold values if the implementation supports configurable rules.</w:t>
      </w:r>
    </w:p>
    <w:p>
      <w:pPr>
        <w:spacing w:after="60" w:line="240" w:lineRule="auto"/>
      </w:pPr>
      <w:r>
        <w:rPr>
          <w:rFonts w:ascii="Times New Roman" w:hAnsi="Times New Roman"/>
          <w:sz w:val="20"/>
        </w:rPr>
        <w:t>Primary keys should uniquely identify records. Indexes can be added to fields commonly used for searches, such as detection time, severity, category, and source address. Indexes can improve filtering performance but also increase storage and write overhead, so they should be selected based on actual query patterns.</w:t>
      </w:r>
    </w:p>
    <w:p>
      <w:pPr>
        <w:spacing w:after="60" w:line="240" w:lineRule="auto"/>
      </w:pPr>
      <w:r>
        <w:rPr>
          <w:rFonts w:ascii="Times New Roman" w:hAnsi="Times New Roman"/>
          <w:sz w:val="20"/>
        </w:rPr>
        <w:t>Database access should use parameterized queries or the framework's safe database interface to reduce SQL injection risk. Passwords must not be stored as plain text; use an established password-hashing method. Database credentials should be kept outside publicly served files and should not be committed to a public repository. Backups should be protected and tested through restoration, not merely created.</w:t>
      </w:r>
    </w:p>
    <w:p>
      <w:pPr>
        <w:spacing w:after="60" w:line="240" w:lineRule="auto"/>
      </w:pPr>
      <w:r>
        <w:rPr>
          <w:rFonts w:ascii="Times New Roman" w:hAnsi="Times New Roman"/>
          <w:sz w:val="20"/>
        </w:rPr>
        <w:t>Retention rules should specify how long monitoring records remain available and who may export or delete them. Before deployment, the researchers should compare the proposed schema with the actual application, verify foreign-key relationships, and document any fields that are intentionally omitted.</w:t>
      </w:r>
    </w:p>
    <w:p>
      <w:r>
        <w:br w:type="page"/>
      </w:r>
    </w:p>
    <w:p>
      <w:pPr>
        <w:pStyle w:val="2"/>
        <w:jc w:val="center"/>
      </w:pPr>
      <w:r>
        <w:rPr>
          <w:rFonts w:ascii="Times New Roman" w:hAnsi="Times New Roman"/>
          <w:b/>
          <w:sz w:val="20"/>
        </w:rPr>
        <w:t>APPENDIX J. FUNCTIONAL REQUIREMENTS TRACEABILITY</w:t>
      </w:r>
    </w:p>
    <w:p>
      <w:pPr>
        <w:spacing w:after="60" w:line="240" w:lineRule="auto"/>
      </w:pPr>
      <w:r>
        <w:rPr>
          <w:rFonts w:ascii="Times New Roman" w:hAnsi="Times New Roman"/>
          <w:sz w:val="20"/>
        </w:rPr>
        <w:t>Requirements traceability connects the study objectives to system functions and test evidence. Each requirement should have a unique identifier so that the team can show how it was implemented and evaluated. The matrix below is a guide and must be updated to match the final working system.</w:t>
      </w:r>
    </w:p>
    <w:p>
      <w:pPr>
        <w:spacing w:after="60" w:line="240" w:lineRule="auto"/>
      </w:pPr>
      <w:r>
        <w:rPr>
          <w:rFonts w:ascii="Times New Roman" w:hAnsi="Times New Roman"/>
          <w:sz w:val="20"/>
        </w:rPr>
        <w:t>FR-01: The application can be opened by an authorized administrator. Evidence: authentication test and dashboard access result. FR-02: The monitoring process can select or identify the intended network interface. Evidence: configuration check and packet-capture test. FR-03: The application can capture available packet metadata while monitoring is active. Evidence: controlled traffic test and timestamped log.</w:t>
      </w:r>
    </w:p>
    <w:p>
      <w:pPr>
        <w:spacing w:after="60" w:line="240" w:lineRule="auto"/>
      </w:pPr>
      <w:r>
        <w:rPr>
          <w:rFonts w:ascii="Times New Roman" w:hAnsi="Times New Roman"/>
          <w:sz w:val="20"/>
        </w:rPr>
        <w:t>FR-04: The detection engine evaluates captured observations against enabled rules. Evidence: rule-specific positive and negative tests. FR-05: A triggered rule creates an alert with relevant context. Evidence: alert creation test and record inspection. FR-06: Alerts and logs can be retrieved from persistent storage. Evidence: database insert, retrieval, and restart-persistence tests.</w:t>
      </w:r>
    </w:p>
    <w:p>
      <w:pPr>
        <w:spacing w:after="60" w:line="240" w:lineRule="auto"/>
      </w:pPr>
      <w:r>
        <w:rPr>
          <w:rFonts w:ascii="Times New Roman" w:hAnsi="Times New Roman"/>
          <w:sz w:val="20"/>
        </w:rPr>
        <w:t>FR-07: The dashboard displays alerts and monitoring records in an understandable form. Evidence: interface inspection and user task completion. FR-08: Search or filtering returns records that match the selected criteria, if this feature is included in the implemented version. Evidence: known-record search test. FR-09: Access is limited to authorized users where authentication is implemented. Evidence: valid-login, invalid-login, and session-expiry tests.</w:t>
      </w:r>
    </w:p>
    <w:p>
      <w:pPr>
        <w:spacing w:after="60" w:line="240" w:lineRule="auto"/>
      </w:pPr>
      <w:r>
        <w:rPr>
          <w:rFonts w:ascii="Times New Roman" w:hAnsi="Times New Roman"/>
          <w:sz w:val="20"/>
        </w:rPr>
        <w:t>Each requirement should be marked Planned, Implemented, Tested, or Deferred. A requirement should not be marked Tested solely because the corresponding screen exists. The team should retain the test date, test environment, expected result, actual result, and any issue found. If a requirement is deferred, the report should explain the reason and its effect on the system's scope.</w:t>
      </w:r>
    </w:p>
    <w:p>
      <w:r>
        <w:br w:type="page"/>
      </w:r>
    </w:p>
    <w:p>
      <w:pPr>
        <w:pStyle w:val="2"/>
        <w:jc w:val="center"/>
      </w:pPr>
      <w:r>
        <w:rPr>
          <w:rFonts w:ascii="Times New Roman" w:hAnsi="Times New Roman"/>
          <w:b/>
          <w:sz w:val="20"/>
        </w:rPr>
        <w:t>APPENDIX K. TEST PLAN AND TEST ENVIRONMENT</w:t>
      </w:r>
    </w:p>
    <w:p>
      <w:pPr>
        <w:spacing w:after="60" w:line="240" w:lineRule="auto"/>
      </w:pPr>
      <w:r>
        <w:rPr>
          <w:rFonts w:ascii="Times New Roman" w:hAnsi="Times New Roman"/>
          <w:sz w:val="20"/>
        </w:rPr>
        <w:t>The test plan defines how the researchers will check whether the application behaves according to its stated requirements. Testing should be carried out on a dedicated computer or controlled lab network where the team has permission to capture traffic and generate test events. Production networks and third-party systems should not be used for attack simulation without explicit authorization.</w:t>
      </w:r>
    </w:p>
    <w:p>
      <w:pPr>
        <w:spacing w:after="60" w:line="240" w:lineRule="auto"/>
      </w:pPr>
      <w:r>
        <w:rPr>
          <w:rFonts w:ascii="Times New Roman" w:hAnsi="Times New Roman"/>
          <w:sz w:val="20"/>
        </w:rPr>
        <w:t>The test environment record should identify the operating system, Python version, application version, packet-capture library version, database engine, network interface, and relevant permissions. The record should also state whether the tests used live lab traffic, saved packet fixtures, or a combination of both. This information supports repeatability and helps explain differences between results.</w:t>
      </w:r>
    </w:p>
    <w:p>
      <w:pPr>
        <w:spacing w:after="60" w:line="240" w:lineRule="auto"/>
      </w:pPr>
      <w:r>
        <w:rPr>
          <w:rFonts w:ascii="Times New Roman" w:hAnsi="Times New Roman"/>
          <w:sz w:val="20"/>
        </w:rPr>
        <w:t>Before each test session, confirm that the database is reachable, the application starts without errors, the correct interface is selected, the system clock is reasonable, and the dashboard is accessible. Use a clean set of test records where possible. Back up existing data before destructive tests, and avoid deleting records from a live environment.</w:t>
      </w:r>
    </w:p>
    <w:p>
      <w:pPr>
        <w:spacing w:after="60" w:line="240" w:lineRule="auto"/>
      </w:pPr>
      <w:r>
        <w:rPr>
          <w:rFonts w:ascii="Times New Roman" w:hAnsi="Times New Roman"/>
          <w:sz w:val="20"/>
        </w:rPr>
        <w:t>The test plan should cover normal operation, rule-triggering events, invalid configuration, database interruption, authentication behavior, dashboard rendering, filtering, export features if present, and recovery after a restart. Tests should include expected successes and controlled failures. Any test that cannot be run should be marked Not Tested rather than Passed.</w:t>
      </w:r>
    </w:p>
    <w:p>
      <w:pPr>
        <w:spacing w:after="60" w:line="240" w:lineRule="auto"/>
      </w:pPr>
      <w:r>
        <w:rPr>
          <w:rFonts w:ascii="Times New Roman" w:hAnsi="Times New Roman"/>
          <w:sz w:val="20"/>
        </w:rPr>
        <w:t>Results should be recorded in a consistent format with a test ID, requirement ID, setup, steps, expected result, actual result, status, date, and tester. Screenshots or logs may be attached as supporting evidence, but they should not expose credentials or unrelated personal information. Defects should be prioritized according to impact and retested after a fix.</w:t>
      </w:r>
    </w:p>
    <w:p>
      <w:r>
        <w:br w:type="page"/>
      </w:r>
    </w:p>
    <w:p>
      <w:pPr>
        <w:pStyle w:val="2"/>
        <w:jc w:val="center"/>
      </w:pPr>
      <w:r>
        <w:rPr>
          <w:rFonts w:ascii="Times New Roman" w:hAnsi="Times New Roman"/>
          <w:b/>
          <w:sz w:val="20"/>
        </w:rPr>
        <w:t>APPENDIX L. SAMPLE FUNCTIONAL TEST CASES</w:t>
      </w:r>
    </w:p>
    <w:p>
      <w:pPr>
        <w:spacing w:after="60" w:line="240" w:lineRule="auto"/>
      </w:pPr>
      <w:r>
        <w:rPr>
          <w:rFonts w:ascii="Times New Roman" w:hAnsi="Times New Roman"/>
          <w:sz w:val="20"/>
        </w:rPr>
        <w:t>TC-01 — Application startup. Setup: valid configuration and accessible database. Steps: start the application and open its local dashboard. Expected result: the application responds without an unhandled error and displays the expected page. Record any startup warning separately from a failure that prevents use.</w:t>
      </w:r>
    </w:p>
    <w:p>
      <w:pPr>
        <w:spacing w:after="60" w:line="240" w:lineRule="auto"/>
      </w:pPr>
      <w:r>
        <w:rPr>
          <w:rFonts w:ascii="Times New Roman" w:hAnsi="Times New Roman"/>
          <w:sz w:val="20"/>
        </w:rPr>
        <w:t>TC-02 — Valid administrator authentication. Setup: an authorized test account. Steps: submit the correct credentials. Expected result: access is granted according to the configured session policy. TC-03 — Invalid authentication. Steps: submit an incorrect password. Expected result: access is denied and the message does not reveal whether a sensitive account detail is valid.</w:t>
      </w:r>
    </w:p>
    <w:p>
      <w:pPr>
        <w:spacing w:after="60" w:line="240" w:lineRule="auto"/>
      </w:pPr>
      <w:r>
        <w:rPr>
          <w:rFonts w:ascii="Times New Roman" w:hAnsi="Times New Roman"/>
          <w:sz w:val="20"/>
        </w:rPr>
        <w:t>TC-04 — Packet capture. Setup: selected interface with authorized lab traffic. Steps: start monitoring and generate ordinary traffic. Expected result: packet metadata becomes visible in the monitoring output or log. TC-05 — ARP mapping change rule. Setup: controlled packet fixtures or authorized lab observations. Steps: provide a stable mapping and then a mapping change within the configured interval. Expected result: the change is recorded and the rule behaves according to its threshold.</w:t>
      </w:r>
    </w:p>
    <w:p>
      <w:pPr>
        <w:spacing w:after="60" w:line="240" w:lineRule="auto"/>
      </w:pPr>
      <w:r>
        <w:rPr>
          <w:rFonts w:ascii="Times New Roman" w:hAnsi="Times New Roman"/>
          <w:sz w:val="20"/>
        </w:rPr>
        <w:t>TC-06 — Port-scan indicator. Setup: isolated lab and documented threshold. Steps: generate a controlled series of connection attempts to multiple ports on a lab host. Expected result: an alert is generated only when the configured condition is met. TC-07 — Traffic-rate indicator. Setup: baseline recorded. Steps: compare normal traffic with a controlled higher-rate lab event. Expected result: the configured threshold is evaluated correctly.</w:t>
      </w:r>
    </w:p>
    <w:p>
      <w:pPr>
        <w:spacing w:after="60" w:line="240" w:lineRule="auto"/>
      </w:pPr>
      <w:r>
        <w:rPr>
          <w:rFonts w:ascii="Times New Roman" w:hAnsi="Times New Roman"/>
          <w:sz w:val="20"/>
        </w:rPr>
        <w:t>TC-08 — Alert persistence. Steps: trigger a test alert, restart the web application, and retrieve the alert. Expected result: the record remains available if persistent storage is part of the implemented design. TC-09 — Search and filter. Steps: search for a known test record using a supported field. Expected result: matching records are shown and unrelated records are excluded. TC-10 — Session restriction. Steps: attempt to access a protected page without an authorized session. Expected result: the application denies access or redirects to the configured authentication page.</w:t>
      </w:r>
    </w:p>
    <w:p>
      <w:r>
        <w:br w:type="page"/>
      </w:r>
    </w:p>
    <w:p>
      <w:pPr>
        <w:pStyle w:val="2"/>
        <w:jc w:val="center"/>
      </w:pPr>
      <w:r>
        <w:rPr>
          <w:rFonts w:ascii="Times New Roman" w:hAnsi="Times New Roman"/>
          <w:b/>
          <w:sz w:val="20"/>
        </w:rPr>
        <w:t>APPENDIX M. TEST RESULTS RECORDING TEMPLATE</w:t>
      </w:r>
    </w:p>
    <w:p>
      <w:pPr>
        <w:spacing w:after="60" w:line="240" w:lineRule="auto"/>
      </w:pPr>
      <w:r>
        <w:rPr>
          <w:rFonts w:ascii="Times New Roman" w:hAnsi="Times New Roman"/>
          <w:sz w:val="20"/>
        </w:rPr>
        <w:t>Use one record for each test execution. Test ID: ________. Requirement ID: ________. Test name: ________. Date and time: ________. Tester: ________. Application version: ________. Operating system and environment: ________.</w:t>
      </w:r>
    </w:p>
    <w:p>
      <w:pPr>
        <w:spacing w:after="60" w:line="240" w:lineRule="auto"/>
      </w:pPr>
      <w:r>
        <w:rPr>
          <w:rFonts w:ascii="Times New Roman" w:hAnsi="Times New Roman"/>
          <w:sz w:val="20"/>
        </w:rPr>
        <w:t>Preconditions: Describe the configuration and state required before the test begins. Test data: Identify the lab traffic, fixture file, account type, or database records used. Do not include real passwords, secret keys, or private packet payloads. Procedure: List the actions performed in the order they occurred, including the interface selected and any threshold values relevant to the result.</w:t>
      </w:r>
    </w:p>
    <w:p>
      <w:pPr>
        <w:spacing w:after="60" w:line="240" w:lineRule="auto"/>
      </w:pPr>
      <w:r>
        <w:rPr>
          <w:rFonts w:ascii="Times New Roman" w:hAnsi="Times New Roman"/>
          <w:sz w:val="20"/>
        </w:rPr>
        <w:t>Expected result: State the behavior required by the specification in a way that can be checked. Actual result: Describe what the system displayed, stored, or failed to do. Evidence reference: Record the name of a screenshot, log, or output file where available. Status: Passed, Failed, Blocked, or Not Tested. Defect reference: ________.</w:t>
      </w:r>
    </w:p>
    <w:p>
      <w:pPr>
        <w:spacing w:after="60" w:line="240" w:lineRule="auto"/>
      </w:pPr>
      <w:r>
        <w:rPr>
          <w:rFonts w:ascii="Times New Roman" w:hAnsi="Times New Roman"/>
          <w:sz w:val="20"/>
        </w:rPr>
        <w:t>Analysis: Explain the difference between the expected and actual result, if any. Include whether the issue appears related to configuration, detection logic, database storage, interface behavior, or the test setup. Corrective action: Describe the change proposed or completed. Retest date and result: ________.</w:t>
      </w:r>
    </w:p>
    <w:p>
      <w:pPr>
        <w:spacing w:after="60" w:line="240" w:lineRule="auto"/>
      </w:pPr>
      <w:r>
        <w:rPr>
          <w:rFonts w:ascii="Times New Roman" w:hAnsi="Times New Roman"/>
          <w:sz w:val="20"/>
        </w:rPr>
        <w:t>Test records should be factual. If a test passes once but fails on a later run, preserve both results and investigate the inconsistency. Do not remove failed tests from the report simply to improve the overall pass rate. The final evaluation should state the number of tests executed, passed, failed, blocked, and not tested, with the denominator clearly identified.</w:t>
      </w:r>
    </w:p>
    <w:p>
      <w:r>
        <w:br w:type="page"/>
      </w:r>
    </w:p>
    <w:p>
      <w:pPr>
        <w:pStyle w:val="2"/>
        <w:jc w:val="center"/>
      </w:pPr>
      <w:r>
        <w:rPr>
          <w:rFonts w:ascii="Times New Roman" w:hAnsi="Times New Roman"/>
          <w:b/>
          <w:sz w:val="20"/>
        </w:rPr>
        <w:t>APPENDIX N. USER ACCEPTANCE EVALUATION FORM</w:t>
      </w:r>
    </w:p>
    <w:p>
      <w:pPr>
        <w:spacing w:after="60" w:line="240" w:lineRule="auto"/>
      </w:pPr>
      <w:r>
        <w:rPr>
          <w:rFonts w:ascii="Times New Roman" w:hAnsi="Times New Roman"/>
          <w:sz w:val="20"/>
        </w:rPr>
        <w:t>Purpose: This form can be used to collect feedback from authorized evaluators who have tried the system. It should be administered only after participants receive a short explanation of the system's purpose and limitations. Participation should be voluntary, and responses should be reported in aggregate where appropriate.</w:t>
      </w:r>
    </w:p>
    <w:p>
      <w:pPr>
        <w:spacing w:after="60" w:line="240" w:lineRule="auto"/>
      </w:pPr>
      <w:r>
        <w:rPr>
          <w:rFonts w:ascii="Times New Roman" w:hAnsi="Times New Roman"/>
          <w:sz w:val="20"/>
        </w:rPr>
        <w:t>Please rate each statement using the scale selected by the researchers: 5 — Strongly Agree; 4 — Agree; 3 — Neither Agree nor Disagree; 2 — Disagree; 1 — Strongly Disagree. 1. The dashboard is easy to understand. 2. Important alert information is presented clearly. 3. The labels and messages use understandable wording. 4. Monitoring records are easy to locate. 5. The displayed timestamp and event details help me review an alert.</w:t>
      </w:r>
    </w:p>
    <w:p>
      <w:pPr>
        <w:spacing w:after="60" w:line="240" w:lineRule="auto"/>
      </w:pPr>
      <w:r>
        <w:rPr>
          <w:rFonts w:ascii="Times New Roman" w:hAnsi="Times New Roman"/>
          <w:sz w:val="20"/>
        </w:rPr>
        <w:t>6. The system's monitoring status is easy to recognize. 7. The alert categories are understandable. 8. The system responds within an acceptable time during the evaluation. 9. I can distinguish a detected indicator from a confirmed security incident. 10. The system's limitations are explained clearly.</w:t>
      </w:r>
    </w:p>
    <w:p>
      <w:pPr>
        <w:spacing w:after="60" w:line="240" w:lineRule="auto"/>
      </w:pPr>
      <w:r>
        <w:rPr>
          <w:rFonts w:ascii="Times New Roman" w:hAnsi="Times New Roman"/>
          <w:sz w:val="20"/>
        </w:rPr>
        <w:t>Open-ended questions: Which feature was most useful during the evaluation? Which part was confusing or difficult to use? Did you notice missing information in an alert? What change would make the system easier to use? Were there any errors or delays that affected your task?</w:t>
      </w:r>
    </w:p>
    <w:p>
      <w:pPr>
        <w:spacing w:after="60" w:line="240" w:lineRule="auto"/>
      </w:pPr>
      <w:r>
        <w:rPr>
          <w:rFonts w:ascii="Times New Roman" w:hAnsi="Times New Roman"/>
          <w:sz w:val="20"/>
        </w:rPr>
        <w:t>Evaluation note: The form measures user perception and should not be treated as proof of detection accuracy. Usability ratings and technical performance tests measure different things and should be analyzed separately. Report the number and type of participants, how the form was administered, the scoring method, and any limitations that affect interpretation. Do not fabricate participant responses or results.</w:t>
      </w:r>
    </w:p>
    <w:p>
      <w:r>
        <w:br w:type="page"/>
      </w:r>
    </w:p>
    <w:p>
      <w:pPr>
        <w:pStyle w:val="2"/>
        <w:jc w:val="center"/>
      </w:pPr>
      <w:r>
        <w:rPr>
          <w:rFonts w:ascii="Times New Roman" w:hAnsi="Times New Roman"/>
          <w:b/>
          <w:sz w:val="20"/>
        </w:rPr>
        <w:t>APPENDIX O. USABILITY TASK CHECKLIST</w:t>
      </w:r>
    </w:p>
    <w:p>
      <w:pPr>
        <w:spacing w:after="60" w:line="240" w:lineRule="auto"/>
      </w:pPr>
      <w:r>
        <w:rPr>
          <w:rFonts w:ascii="Times New Roman" w:hAnsi="Times New Roman"/>
          <w:sz w:val="20"/>
        </w:rPr>
        <w:t>Evaluator instructions: Complete each task using the test system. If a task cannot be completed, note the point where the difficulty occurred. The observer should not guide the evaluator unless assistance is part of the test protocol.</w:t>
      </w:r>
    </w:p>
    <w:p>
      <w:pPr>
        <w:spacing w:after="60" w:line="240" w:lineRule="auto"/>
      </w:pPr>
      <w:r>
        <w:rPr>
          <w:rFonts w:ascii="Times New Roman" w:hAnsi="Times New Roman"/>
          <w:sz w:val="20"/>
        </w:rPr>
        <w:t>Task 1: Open the dashboard and identify whether monitoring is active. Task 2: Find the most recent alert and identify its category, timestamp, and source address if available. Task 3: Open a monitoring record and explain what evidence caused the alert. Task 4: Filter or search for a known test event using a supported filter. Task 5: Return to the main dashboard without losing the current session.</w:t>
      </w:r>
    </w:p>
    <w:p>
      <w:pPr>
        <w:spacing w:after="60" w:line="240" w:lineRule="auto"/>
      </w:pPr>
      <w:r>
        <w:rPr>
          <w:rFonts w:ascii="Times New Roman" w:hAnsi="Times New Roman"/>
          <w:sz w:val="20"/>
        </w:rPr>
        <w:t>Task 6: Locate the documented explanation of the selected threat category. Task 7: Change the review status of a test alert if the implemented system supports this function. Task 8: Locate the relevant log entry after restarting the application, if persistence is included. Task 9: Sign out or end the session using the provided interface. Task 10: Explain one limitation of the system in the evaluator's own words.</w:t>
      </w:r>
    </w:p>
    <w:p>
      <w:pPr>
        <w:spacing w:after="60" w:line="240" w:lineRule="auto"/>
      </w:pPr>
      <w:r>
        <w:rPr>
          <w:rFonts w:ascii="Times New Roman" w:hAnsi="Times New Roman"/>
          <w:sz w:val="20"/>
        </w:rPr>
        <w:t>For each task, record completion as Successful, Completed with Help, or Not Completed. Record time only if timing is part of the approved evaluation method. Note navigation errors, unclear labels, missing data, and any unexpected behavior. A task should not be scored as successful if the evaluator reaches the intended page but cannot identify the information the task requires.</w:t>
      </w:r>
    </w:p>
    <w:p>
      <w:pPr>
        <w:spacing w:after="60" w:line="240" w:lineRule="auto"/>
      </w:pPr>
      <w:r>
        <w:rPr>
          <w:rFonts w:ascii="Times New Roman" w:hAnsi="Times New Roman"/>
          <w:sz w:val="20"/>
        </w:rPr>
        <w:t>After the tasks, ask the evaluator which parts felt clear and which parts should be improved. Summarize recurring comments rather than treating one participant's preference as a universal finding. Keep technical defects separate from subjective design suggestions so the development team can prioritize them appropriately.</w:t>
      </w:r>
    </w:p>
    <w:p>
      <w:r>
        <w:br w:type="page"/>
      </w:r>
    </w:p>
    <w:p>
      <w:pPr>
        <w:pStyle w:val="2"/>
        <w:jc w:val="center"/>
      </w:pPr>
      <w:r>
        <w:rPr>
          <w:rFonts w:ascii="Times New Roman" w:hAnsi="Times New Roman"/>
          <w:b/>
          <w:sz w:val="20"/>
        </w:rPr>
        <w:t>APPENDIX P. SECURITY AND PRIVACY SAFEGUARDS</w:t>
      </w:r>
    </w:p>
    <w:p>
      <w:pPr>
        <w:spacing w:after="60" w:line="240" w:lineRule="auto"/>
      </w:pPr>
      <w:r>
        <w:rPr>
          <w:rFonts w:ascii="Times New Roman" w:hAnsi="Times New Roman"/>
          <w:sz w:val="20"/>
        </w:rPr>
        <w:t>Network monitoring may collect information about users, devices, services, and communication patterns. The project should follow the permission and privacy requirements of the organization where it is evaluated. Monitoring must be limited to networks and devices for which the responsible organization has authorized the activity. The system should not be used to intercept traffic on public or third-party networks without permission.</w:t>
      </w:r>
    </w:p>
    <w:p>
      <w:pPr>
        <w:spacing w:after="60" w:line="240" w:lineRule="auto"/>
      </w:pPr>
      <w:r>
        <w:rPr>
          <w:rFonts w:ascii="Times New Roman" w:hAnsi="Times New Roman"/>
          <w:sz w:val="20"/>
        </w:rPr>
        <w:t>Data minimization should guide the implementation. Store only the packet fields and event details required for the stated monitoring purpose. Avoid retaining packet payloads unless they are essential, explicitly authorized, and appropriately protected. The application should not collect passwords, authentication tokens, or unrelated personal communications as part of routine monitoring.</w:t>
      </w:r>
    </w:p>
    <w:p>
      <w:pPr>
        <w:spacing w:after="60" w:line="240" w:lineRule="auto"/>
      </w:pPr>
      <w:r>
        <w:rPr>
          <w:rFonts w:ascii="Times New Roman" w:hAnsi="Times New Roman"/>
          <w:sz w:val="20"/>
        </w:rPr>
        <w:t>Access to the dashboard and stored records should be limited to authorized administrators. Passwords should be hashed using an established method, database access should be protected, and secrets should not be placed in publicly accessible directories or source repositories. Error messages should help with troubleshooting without exposing credentials, file paths, or database details to ordinary users.</w:t>
      </w:r>
    </w:p>
    <w:p>
      <w:pPr>
        <w:spacing w:after="60" w:line="240" w:lineRule="auto"/>
      </w:pPr>
      <w:r>
        <w:rPr>
          <w:rFonts w:ascii="Times New Roman" w:hAnsi="Times New Roman"/>
          <w:sz w:val="20"/>
        </w:rPr>
        <w:t>Retention and deletion rules should be documented. Backups containing monitoring records should receive protection comparable to the live database. Exports should be stored in approved locations and shared only with people who need the information for legitimate security or evaluation purposes. If a privacy incident occurs, the responsible organization should follow its reporting and response procedures.</w:t>
      </w:r>
    </w:p>
    <w:p>
      <w:pPr>
        <w:spacing w:after="60" w:line="240" w:lineRule="auto"/>
      </w:pPr>
      <w:r>
        <w:rPr>
          <w:rFonts w:ascii="Times New Roman" w:hAnsi="Times New Roman"/>
          <w:sz w:val="20"/>
        </w:rPr>
        <w:t>The system is a monitoring aid, not a guarantee of security. It may miss traffic that is not visible to its interface, and rule-based alerts may be inaccurate. The interface and user documentation should communicate these limitations so that administrators do not rely on a single alerting tool as the only protection for the network.</w:t>
      </w:r>
    </w:p>
    <w:p>
      <w:r>
        <w:br w:type="page"/>
      </w:r>
    </w:p>
    <w:p>
      <w:pPr>
        <w:pStyle w:val="2"/>
        <w:jc w:val="center"/>
      </w:pPr>
      <w:r>
        <w:rPr>
          <w:rFonts w:ascii="Times New Roman" w:hAnsi="Times New Roman"/>
          <w:b/>
          <w:sz w:val="20"/>
        </w:rPr>
        <w:t>APPENDIX Q. DEPLOYMENT CHECKLIST</w:t>
      </w:r>
    </w:p>
    <w:p>
      <w:pPr>
        <w:spacing w:after="60" w:line="240" w:lineRule="auto"/>
      </w:pPr>
      <w:r>
        <w:rPr>
          <w:rFonts w:ascii="Times New Roman" w:hAnsi="Times New Roman"/>
          <w:sz w:val="20"/>
        </w:rPr>
        <w:t>Before installation, confirm the target operating system, Python version, required packages, packet-capture permissions, database choice, and network interface. Check that the intended host is approved for monitoring and that the installation does not interfere with normal business activity. Use a test environment before moving the application into routine use.</w:t>
      </w:r>
    </w:p>
    <w:p>
      <w:pPr>
        <w:spacing w:after="60" w:line="240" w:lineRule="auto"/>
      </w:pPr>
      <w:r>
        <w:rPr>
          <w:rFonts w:ascii="Times New Roman" w:hAnsi="Times New Roman"/>
          <w:sz w:val="20"/>
        </w:rPr>
        <w:t>Installation checklist: obtain the approved project source; create an isolated Python environment where practical; install the documented dependencies; configure the database; create required tables using the current schema; set application configuration and secret values outside public source files; and verify that the correct interface can be accessed. Record package versions so that the installation can be reproduced.</w:t>
      </w:r>
    </w:p>
    <w:p>
      <w:pPr>
        <w:spacing w:after="60" w:line="240" w:lineRule="auto"/>
      </w:pPr>
      <w:r>
        <w:rPr>
          <w:rFonts w:ascii="Times New Roman" w:hAnsi="Times New Roman"/>
          <w:sz w:val="20"/>
        </w:rPr>
        <w:t>Startup checklist: run the application using the documented command; confirm that the service starts without a fatal error; open the dashboard from the authorized browser; authenticate if required; confirm the monitoring status; generate ordinary authorized lab traffic; and verify that records appear with reasonable timestamps. Confirm that log files do not contain secrets.</w:t>
      </w:r>
    </w:p>
    <w:p>
      <w:pPr>
        <w:spacing w:after="60" w:line="240" w:lineRule="auto"/>
      </w:pPr>
      <w:r>
        <w:rPr>
          <w:rFonts w:ascii="Times New Roman" w:hAnsi="Times New Roman"/>
          <w:sz w:val="20"/>
        </w:rPr>
        <w:t>Security checklist: remove sample credentials before deployment; change default passwords; restrict access to the dashboard; avoid exposing a development server directly to the public internet; review firewall rules; protect database credentials; and confirm that backups are stored securely. If remote access is required, use an approved secure method rather than opening unnecessary ports.</w:t>
      </w:r>
    </w:p>
    <w:p>
      <w:pPr>
        <w:spacing w:after="60" w:line="240" w:lineRule="auto"/>
      </w:pPr>
      <w:r>
        <w:rPr>
          <w:rFonts w:ascii="Times New Roman" w:hAnsi="Times New Roman"/>
          <w:sz w:val="20"/>
        </w:rPr>
        <w:t>Acceptance checklist: complete the core functional tests; review known limitations with the administrator; document the procedure for stopping and restarting the application; confirm the log-retention policy; and record the responsible person for maintenance. Deployment should be considered incomplete if packet capture does not work on the intended interface or if the administrator cannot explain what the alerts mean.</w:t>
      </w:r>
    </w:p>
    <w:p>
      <w:r>
        <w:br w:type="page"/>
      </w:r>
    </w:p>
    <w:p>
      <w:pPr>
        <w:pStyle w:val="2"/>
        <w:jc w:val="center"/>
      </w:pPr>
      <w:r>
        <w:rPr>
          <w:rFonts w:ascii="Times New Roman" w:hAnsi="Times New Roman"/>
          <w:b/>
          <w:sz w:val="20"/>
        </w:rPr>
        <w:t>APPENDIX R. TROUBLESHOOTING GUIDE</w:t>
      </w:r>
    </w:p>
    <w:p>
      <w:pPr>
        <w:spacing w:after="60" w:line="240" w:lineRule="auto"/>
      </w:pPr>
      <w:r>
        <w:rPr>
          <w:rFonts w:ascii="Times New Roman" w:hAnsi="Times New Roman"/>
          <w:sz w:val="20"/>
        </w:rPr>
        <w:t>Problem: No packets appear. Checks: confirm that monitoring is active, the intended interface is selected, the computer is generating or receiving traffic, and the operating system has granted packet-capture permissions. Some interfaces or network configurations may not expose all traffic. Verify with a small authorized test before changing detection thresholds.</w:t>
      </w:r>
    </w:p>
    <w:p>
      <w:pPr>
        <w:spacing w:after="60" w:line="240" w:lineRule="auto"/>
      </w:pPr>
      <w:r>
        <w:rPr>
          <w:rFonts w:ascii="Times New Roman" w:hAnsi="Times New Roman"/>
          <w:sz w:val="20"/>
        </w:rPr>
        <w:t>Problem: The dashboard opens but shows no alerts. Checks: determine whether packet records are arriving, confirm that the detection rules are enabled, inspect the threshold and time window, and test the rule with controlled data. No alerts does not automatically mean the network is safe; the system may not see the relevant traffic or the rule may not cover the activity.</w:t>
      </w:r>
    </w:p>
    <w:p>
      <w:pPr>
        <w:spacing w:after="60" w:line="240" w:lineRule="auto"/>
      </w:pPr>
      <w:r>
        <w:rPr>
          <w:rFonts w:ascii="Times New Roman" w:hAnsi="Times New Roman"/>
          <w:sz w:val="20"/>
        </w:rPr>
        <w:t>Problem: Alerts appear too often. Checks: review the rule condition, duplicate suppression, time window, and expected background traffic. Document known legitimate sources and adjust thresholds only after testing. Avoid disabling a rule without recording the reason, because doing so may create an unrecognized monitoring gap.</w:t>
      </w:r>
    </w:p>
    <w:p>
      <w:pPr>
        <w:spacing w:after="60" w:line="240" w:lineRule="auto"/>
      </w:pPr>
      <w:r>
        <w:rPr>
          <w:rFonts w:ascii="Times New Roman" w:hAnsi="Times New Roman"/>
          <w:sz w:val="20"/>
        </w:rPr>
        <w:t>Problem: Database records are missing. Checks: confirm the connection settings, table names, database permissions, and transaction errors. Test whether a new record is stored and remains available after restarting the application. Back up the database before attempting repairs that could change or remove records.</w:t>
      </w:r>
    </w:p>
    <w:p>
      <w:pPr>
        <w:spacing w:after="60" w:line="240" w:lineRule="auto"/>
      </w:pPr>
      <w:r>
        <w:rPr>
          <w:rFonts w:ascii="Times New Roman" w:hAnsi="Times New Roman"/>
          <w:sz w:val="20"/>
        </w:rPr>
        <w:t>Problem: The application fails to start. Checks: read the server log, confirm the Python environment and installed dependencies, validate configuration syntax, and ensure that the configured port is available. Do not publish raw logs if they contain secrets. Problem: Timestamps appear incorrect. Checks: verify the system clock, time zone handling, and timestamp conversion used by the application.</w:t>
      </w:r>
    </w:p>
    <w:p>
      <w:pPr>
        <w:spacing w:after="60" w:line="240" w:lineRule="auto"/>
      </w:pPr>
      <w:r>
        <w:rPr>
          <w:rFonts w:ascii="Times New Roman" w:hAnsi="Times New Roman"/>
          <w:sz w:val="20"/>
        </w:rPr>
        <w:t>Every troubleshooting action should be recorded if it changes the configuration. The record should include the observed problem, the check performed, the outcome, and whether the system returned to normal operation. If the issue cannot be resolved safely, stop monitoring and contact the responsible technical person rather than continuing with an unreliable setup.</w:t>
      </w:r>
    </w:p>
    <w:p>
      <w:r>
        <w:br w:type="page"/>
      </w:r>
    </w:p>
    <w:p>
      <w:pPr>
        <w:pStyle w:val="2"/>
        <w:jc w:val="center"/>
      </w:pPr>
      <w:r>
        <w:rPr>
          <w:rFonts w:ascii="Times New Roman" w:hAnsi="Times New Roman"/>
          <w:b/>
          <w:sz w:val="20"/>
        </w:rPr>
        <w:t>APPENDIX S. MAINTENANCE AND BACKUP PROCEDURES</w:t>
      </w:r>
    </w:p>
    <w:p>
      <w:pPr>
        <w:spacing w:after="60" w:line="240" w:lineRule="auto"/>
      </w:pPr>
      <w:r>
        <w:rPr>
          <w:rFonts w:ascii="Times New Roman" w:hAnsi="Times New Roman"/>
          <w:sz w:val="20"/>
        </w:rPr>
        <w:t>Routine maintenance helps keep the monitoring application reliable and understandable. The administrator should periodically check that the application is running, the database has sufficient space, the log directory is writable, and the system clock is correct. The frequency of these checks should be chosen according to the organization's operational needs and documented in the maintenance schedule.</w:t>
      </w:r>
    </w:p>
    <w:p>
      <w:pPr>
        <w:spacing w:after="60" w:line="240" w:lineRule="auto"/>
      </w:pPr>
      <w:r>
        <w:rPr>
          <w:rFonts w:ascii="Times New Roman" w:hAnsi="Times New Roman"/>
          <w:sz w:val="20"/>
        </w:rPr>
        <w:t>Before updating the application or its dependencies, make a protected backup of the database and relevant configuration. Do not include secret values in a backup that will be shared with developers or evaluators. Apply updates in a test environment when possible, then repeat the startup, packet-capture, alert-storage, and dashboard tests before returning the system to normal use.</w:t>
      </w:r>
    </w:p>
    <w:p>
      <w:pPr>
        <w:spacing w:after="60" w:line="240" w:lineRule="auto"/>
      </w:pPr>
      <w:r>
        <w:rPr>
          <w:rFonts w:ascii="Times New Roman" w:hAnsi="Times New Roman"/>
          <w:sz w:val="20"/>
        </w:rPr>
        <w:t>Backups should be tested through restoration to a separate test location. A backup that has never been restored may not be usable. The restoration procedure should confirm that important records can be read and that the application can connect to the restored database without overwriting the live data.</w:t>
      </w:r>
    </w:p>
    <w:p>
      <w:pPr>
        <w:spacing w:after="60" w:line="240" w:lineRule="auto"/>
      </w:pPr>
      <w:r>
        <w:rPr>
          <w:rFonts w:ascii="Times New Roman" w:hAnsi="Times New Roman"/>
          <w:sz w:val="20"/>
        </w:rPr>
        <w:t>Maintenance records should include the date, person responsible, version before and after the change, reason for the change, backup location, tests performed, and any issues found. If a change affects detection thresholds or rule behavior, the team should repeat the relevant positive and negative tests and update the rule documentation.</w:t>
      </w:r>
    </w:p>
    <w:p>
      <w:pPr>
        <w:spacing w:after="60" w:line="240" w:lineRule="auto"/>
      </w:pPr>
      <w:r>
        <w:rPr>
          <w:rFonts w:ascii="Times New Roman" w:hAnsi="Times New Roman"/>
          <w:sz w:val="20"/>
        </w:rPr>
        <w:t>Old records should be archived or deleted according to the approved retention policy. Deletion should be deliberate and auditable where required. The administrator should also review user access periodically and remove accounts that are no longer needed. Maintenance is complete only when the system's status has been verified and unresolved issues have been documented.</w:t>
      </w:r>
    </w:p>
    <w:p>
      <w:r>
        <w:br w:type="page"/>
      </w:r>
    </w:p>
    <w:p>
      <w:pPr>
        <w:pStyle w:val="2"/>
        <w:jc w:val="center"/>
      </w:pPr>
      <w:r>
        <w:rPr>
          <w:rFonts w:ascii="Times New Roman" w:hAnsi="Times New Roman"/>
          <w:b/>
          <w:sz w:val="20"/>
        </w:rPr>
        <w:t>APPENDIX T. SAMPLE MONITORING REPORT STRUCTURE</w:t>
      </w:r>
    </w:p>
    <w:p>
      <w:pPr>
        <w:spacing w:after="60" w:line="240" w:lineRule="auto"/>
      </w:pPr>
      <w:r>
        <w:rPr>
          <w:rFonts w:ascii="Times New Roman" w:hAnsi="Times New Roman"/>
          <w:sz w:val="20"/>
        </w:rPr>
        <w:t>Report title: Network Monitoring Summary. Reporting period: ________. Monitoring host or approved environment: ________. Prepared by: ________. Application version: ________. Date prepared: ________. This report should use real records from the evaluation environment; the template itself does not represent measured project results.</w:t>
      </w:r>
    </w:p>
    <w:p>
      <w:pPr>
        <w:spacing w:after="60" w:line="240" w:lineRule="auto"/>
      </w:pPr>
      <w:r>
        <w:rPr>
          <w:rFonts w:ascii="Times New Roman" w:hAnsi="Times New Roman"/>
          <w:sz w:val="20"/>
        </w:rPr>
        <w:t>1. Executive summary. Briefly state the period monitored, whether the application operated as expected, and the main categories of events observed. Clearly distinguish the number of rule alerts from the number of confirmed incidents. If no alerts were recorded, state that result without claiming that no threats existed.</w:t>
      </w:r>
    </w:p>
    <w:p>
      <w:pPr>
        <w:spacing w:after="60" w:line="240" w:lineRule="auto"/>
      </w:pPr>
      <w:r>
        <w:rPr>
          <w:rFonts w:ascii="Times New Roman" w:hAnsi="Times New Roman"/>
          <w:sz w:val="20"/>
        </w:rPr>
        <w:t>2. Monitoring coverage. Identify the network interface, approximate monitoring duration, known interruptions, and limitations in traffic visibility. Explain whether the application ran continuously or only during test sessions. Include relevant configuration changes that may affect comparison with another period.</w:t>
      </w:r>
    </w:p>
    <w:p>
      <w:pPr>
        <w:spacing w:after="60" w:line="240" w:lineRule="auto"/>
      </w:pPr>
      <w:r>
        <w:rPr>
          <w:rFonts w:ascii="Times New Roman" w:hAnsi="Times New Roman"/>
          <w:sz w:val="20"/>
        </w:rPr>
        <w:t>3. Event summary. Present counts by rule category and severity. Include the number of events reviewed, marked benign, escalated, or left unresolved if those statuses are supported by the system. Do not include personally identifying details unless required and authorized for the report.</w:t>
      </w:r>
    </w:p>
    <w:p>
      <w:pPr>
        <w:spacing w:after="60" w:line="240" w:lineRule="auto"/>
      </w:pPr>
      <w:r>
        <w:rPr>
          <w:rFonts w:ascii="Times New Roman" w:hAnsi="Times New Roman"/>
          <w:sz w:val="20"/>
        </w:rPr>
        <w:t>4. Selected event review. For each important event, provide the timestamp, rule name, observed indicators, review action, and current status. Use neutral wording such as 'the rule detected a high number of distinct destination ports' rather than stating 'an attacker was confirmed' without independent evidence.</w:t>
      </w:r>
    </w:p>
    <w:p>
      <w:pPr>
        <w:spacing w:after="60" w:line="240" w:lineRule="auto"/>
      </w:pPr>
      <w:r>
        <w:rPr>
          <w:rFonts w:ascii="Times New Roman" w:hAnsi="Times New Roman"/>
          <w:sz w:val="20"/>
        </w:rPr>
        <w:t>5. System performance and issues. Summarize startup failures, capture interruptions, database errors, slow pages, or other defects encountered. 6. Recommendations. List actions supported by the observations, such as reviewing a device, adjusting a threshold after testing, or improving documentation. 7. Appendix. Include test IDs or sanitized log references needed to reproduce the findings.</w:t>
      </w:r>
    </w:p>
    <w:p>
      <w:r>
        <w:br w:type="page"/>
      </w:r>
    </w:p>
    <w:p>
      <w:pPr>
        <w:pStyle w:val="2"/>
        <w:jc w:val="center"/>
      </w:pPr>
      <w:r>
        <w:rPr>
          <w:rFonts w:ascii="Times New Roman" w:hAnsi="Times New Roman"/>
          <w:b/>
          <w:sz w:val="20"/>
        </w:rPr>
        <w:t>APPENDIX U. SAMPLE EVENT REVIEW WORKSHEET</w:t>
      </w:r>
    </w:p>
    <w:p>
      <w:pPr>
        <w:spacing w:after="60" w:line="240" w:lineRule="auto"/>
      </w:pPr>
      <w:r>
        <w:rPr>
          <w:rFonts w:ascii="Times New Roman" w:hAnsi="Times New Roman"/>
          <w:sz w:val="20"/>
        </w:rPr>
        <w:t>Event identifier: ________. Detected time: ________. Rule category: ________. Source address: ________. Destination address: ________. Protocol or service: ________. Severity assigned by the system: ________. Reviewer: ________. Review date: ________.</w:t>
      </w:r>
    </w:p>
    <w:p>
      <w:pPr>
        <w:spacing w:after="60" w:line="240" w:lineRule="auto"/>
      </w:pPr>
      <w:r>
        <w:rPr>
          <w:rFonts w:ascii="Times New Roman" w:hAnsi="Times New Roman"/>
          <w:sz w:val="20"/>
        </w:rPr>
        <w:t>Observed evidence: Describe the packet metadata or traffic pattern recorded by the application. Include the rule condition and relevant count or threshold. Avoid assumptions about motive or identity. If a field was not available, state that it was unavailable rather than inferring a value.</w:t>
      </w:r>
    </w:p>
    <w:p>
      <w:pPr>
        <w:spacing w:after="60" w:line="240" w:lineRule="auto"/>
      </w:pPr>
      <w:r>
        <w:rPr>
          <w:rFonts w:ascii="Times New Roman" w:hAnsi="Times New Roman"/>
          <w:sz w:val="20"/>
        </w:rPr>
        <w:t>Context checks: Is the source a known device? Was an approved scan, backup, update, or other scheduled task running? Does the event coincide with a documented network change? Are there related events in the monitoring log? Are other sources of evidence available, such as router logs or endpoint security notifications? Record which checks were completed and which were not possible.</w:t>
      </w:r>
    </w:p>
    <w:p>
      <w:pPr>
        <w:spacing w:after="60" w:line="240" w:lineRule="auto"/>
      </w:pPr>
      <w:r>
        <w:rPr>
          <w:rFonts w:ascii="Times New Roman" w:hAnsi="Times New Roman"/>
          <w:sz w:val="20"/>
        </w:rPr>
        <w:t>Assessment: Select one of the review outcomes supported by the application or project procedure: likely benign, requires further review, escalated for investigation, or inconclusive. The reviewer should explain the basis for the assessment. A single rule match should not be treated as confirmation of an attack unless sufficient independent evidence supports that conclusion.</w:t>
      </w:r>
    </w:p>
    <w:p>
      <w:pPr>
        <w:spacing w:after="60" w:line="240" w:lineRule="auto"/>
      </w:pPr>
      <w:r>
        <w:rPr>
          <w:rFonts w:ascii="Times New Roman" w:hAnsi="Times New Roman"/>
          <w:sz w:val="20"/>
        </w:rPr>
        <w:t>Action taken: ________. Person or team notified: ________. Related record identifiers: ________. Follow-up required: ________. Final status and date: ________. This worksheet is intended to improve consistency in reviewing alerts and should be adapted to the organization's approved incident response process.</w:t>
      </w:r>
    </w:p>
    <w:p>
      <w:r>
        <w:br w:type="page"/>
      </w:r>
    </w:p>
    <w:p>
      <w:pPr>
        <w:pStyle w:val="2"/>
        <w:jc w:val="center"/>
      </w:pPr>
      <w:r>
        <w:rPr>
          <w:rFonts w:ascii="Times New Roman" w:hAnsi="Times New Roman"/>
          <w:b/>
          <w:sz w:val="20"/>
        </w:rPr>
        <w:t>APPENDIX V. PERFORMANCE MEASUREMENT PLAN</w:t>
      </w:r>
    </w:p>
    <w:p>
      <w:pPr>
        <w:spacing w:after="60" w:line="240" w:lineRule="auto"/>
      </w:pPr>
      <w:r>
        <w:rPr>
          <w:rFonts w:ascii="Times New Roman" w:hAnsi="Times New Roman"/>
          <w:sz w:val="20"/>
        </w:rPr>
        <w:t>Performance evaluation should define measurable indicators before testing begins. Suitable measures may include alert-generation delay, dashboard response time, successful record storage, CPU and memory use during a fixed test, and the proportion of planned test cases that pass. Each measure needs a clear method, unit, and test environment.</w:t>
      </w:r>
    </w:p>
    <w:p>
      <w:pPr>
        <w:spacing w:after="60" w:line="240" w:lineRule="auto"/>
      </w:pPr>
      <w:r>
        <w:rPr>
          <w:rFonts w:ascii="Times New Roman" w:hAnsi="Times New Roman"/>
          <w:sz w:val="20"/>
        </w:rPr>
        <w:t>Alert-generation delay can be measured from the time a controlled event is introduced to the time the corresponding alert becomes visible or is stored. The test should define which event marks the start and end of the interval. Repeat the test several times and report the number of trials and a suitable summary, such as the median and range. Do not claim real-time performance without measured evidence.</w:t>
      </w:r>
    </w:p>
    <w:p>
      <w:pPr>
        <w:spacing w:after="60" w:line="240" w:lineRule="auto"/>
      </w:pPr>
      <w:r>
        <w:rPr>
          <w:rFonts w:ascii="Times New Roman" w:hAnsi="Times New Roman"/>
          <w:sz w:val="20"/>
        </w:rPr>
        <w:t>Record-storage reliability can be checked by comparing the number of test events generated with the number of corresponding records retrieved from the database. Duplicate suppression, intentionally ignored packets, and rules that do not produce an alert should be accounted for so that the comparison is fair.</w:t>
      </w:r>
    </w:p>
    <w:p>
      <w:pPr>
        <w:spacing w:after="60" w:line="240" w:lineRule="auto"/>
      </w:pPr>
      <w:r>
        <w:rPr>
          <w:rFonts w:ascii="Times New Roman" w:hAnsi="Times New Roman"/>
          <w:sz w:val="20"/>
        </w:rPr>
        <w:t>Dashboard response time should be measured for defined actions, such as loading the alert list or applying a filter to a known number of records. Document the record count, computer specifications, browser, and database state. Results from a small test database may not predict behavior with much larger datasets.</w:t>
      </w:r>
    </w:p>
    <w:p>
      <w:pPr>
        <w:spacing w:after="60" w:line="240" w:lineRule="auto"/>
      </w:pPr>
      <w:r>
        <w:rPr>
          <w:rFonts w:ascii="Times New Roman" w:hAnsi="Times New Roman"/>
          <w:sz w:val="20"/>
        </w:rPr>
        <w:t>Detection quality can be evaluated using a set of labeled positive and negative test cases. If appropriate ground truth exists, the team may calculate true positives, false positives, true negatives, and false negatives. Precision and recall should only be reported when the test labels and counting method are clear. A limited lab test should not be generalized to all real-world attacks.</w:t>
      </w:r>
    </w:p>
    <w:p>
      <w:r>
        <w:br w:type="page"/>
      </w:r>
    </w:p>
    <w:p>
      <w:pPr>
        <w:pStyle w:val="2"/>
        <w:jc w:val="center"/>
      </w:pPr>
      <w:r>
        <w:rPr>
          <w:rFonts w:ascii="Times New Roman" w:hAnsi="Times New Roman"/>
          <w:b/>
          <w:sz w:val="20"/>
        </w:rPr>
        <w:t>APPENDIX W. LIMITATIONS AND THREATS TO VALIDITY</w:t>
      </w:r>
    </w:p>
    <w:p>
      <w:pPr>
        <w:spacing w:after="60" w:line="240" w:lineRule="auto"/>
      </w:pPr>
      <w:r>
        <w:rPr>
          <w:rFonts w:ascii="Times New Roman" w:hAnsi="Times New Roman"/>
          <w:sz w:val="20"/>
        </w:rPr>
        <w:t>The system's visibility is limited to packets available through the monitoring computer's selected network interface. Depending on the network topology and switch configuration, traffic exchanged between other devices may not be visible. Results should therefore describe the tested observation point rather than imply complete visibility across an entire organization.</w:t>
      </w:r>
    </w:p>
    <w:p>
      <w:pPr>
        <w:spacing w:after="60" w:line="240" w:lineRule="auto"/>
      </w:pPr>
      <w:r>
        <w:rPr>
          <w:rFonts w:ascii="Times New Roman" w:hAnsi="Times New Roman"/>
          <w:sz w:val="20"/>
        </w:rPr>
        <w:t>Rule-based detection depends on the conditions and thresholds selected by the developers. A rule may produce false positives when legitimate activity resembles a threat, and false negatives when an event does not match the implemented pattern. The absence of an alert does not prove that the network is free from attacks.</w:t>
      </w:r>
    </w:p>
    <w:p>
      <w:pPr>
        <w:spacing w:after="60" w:line="240" w:lineRule="auto"/>
      </w:pPr>
      <w:r>
        <w:rPr>
          <w:rFonts w:ascii="Times New Roman" w:hAnsi="Times New Roman"/>
          <w:sz w:val="20"/>
        </w:rPr>
        <w:t>Encrypted communication limits inspection of application payloads. The system may still observe some header information and traffic patterns, but it should not claim to understand encrypted content when it does not decrypt or otherwise access that content. Detection capabilities should be stated in terms of fields and behaviors actually examined.</w:t>
      </w:r>
    </w:p>
    <w:p>
      <w:pPr>
        <w:spacing w:after="60" w:line="240" w:lineRule="auto"/>
      </w:pPr>
      <w:r>
        <w:rPr>
          <w:rFonts w:ascii="Times New Roman" w:hAnsi="Times New Roman"/>
          <w:sz w:val="20"/>
        </w:rPr>
        <w:t>Testing on a small network or short time period may not represent all business environments. Differences in network speed, device count, normal traffic, operating systems, and administrative practices can affect results. Thresholds that work in one setting may need adjustment in another.</w:t>
      </w:r>
    </w:p>
    <w:p>
      <w:pPr>
        <w:spacing w:after="60" w:line="240" w:lineRule="auto"/>
      </w:pPr>
      <w:r>
        <w:rPr>
          <w:rFonts w:ascii="Times New Roman" w:hAnsi="Times New Roman"/>
          <w:sz w:val="20"/>
        </w:rPr>
        <w:t>Evaluation results may also be affected by the experience of the testers, the quality of the test fixtures, and whether the test cases adequately represent ordinary and suspicious activity. To reduce these limitations, document the environment, repeat tests where possible, use both positive and negative cases, and avoid making claims beyond the evidence collected.</w:t>
      </w:r>
    </w:p>
    <w:p>
      <w:r>
        <w:br w:type="page"/>
      </w:r>
    </w:p>
    <w:p>
      <w:pPr>
        <w:pStyle w:val="2"/>
        <w:jc w:val="center"/>
      </w:pPr>
      <w:r>
        <w:rPr>
          <w:rFonts w:ascii="Times New Roman" w:hAnsi="Times New Roman"/>
          <w:b/>
          <w:sz w:val="20"/>
        </w:rPr>
        <w:t>APPENDIX X. ETHICAL USE AND AUTHORIZATION</w:t>
      </w:r>
    </w:p>
    <w:p>
      <w:pPr>
        <w:spacing w:after="60" w:line="240" w:lineRule="auto"/>
      </w:pPr>
      <w:r>
        <w:rPr>
          <w:rFonts w:ascii="Times New Roman" w:hAnsi="Times New Roman"/>
          <w:sz w:val="20"/>
        </w:rPr>
        <w:t>The proposed monitoring system should be used only for a legitimate defensive purpose and with authorization from the owner or responsible administrator of the network. The research team should confirm the scope of permission before capturing packets, testing detection rules, exporting logs, or sharing screenshots. Authorization should identify the systems and time periods covered by the test.</w:t>
      </w:r>
    </w:p>
    <w:p>
      <w:pPr>
        <w:spacing w:after="60" w:line="240" w:lineRule="auto"/>
      </w:pPr>
      <w:r>
        <w:rPr>
          <w:rFonts w:ascii="Times New Roman" w:hAnsi="Times New Roman"/>
          <w:sz w:val="20"/>
        </w:rPr>
        <w:t>Testing should not disrupt business operations or target systems outside the approved environment. Demonstrations of suspicious traffic should be conducted using isolated lab devices, controlled packet fixtures, or other methods that do not place third parties at risk. If a test unexpectedly affects normal operations, stop the test and follow the organization's reporting procedure.</w:t>
      </w:r>
    </w:p>
    <w:p>
      <w:pPr>
        <w:spacing w:after="60" w:line="240" w:lineRule="auto"/>
      </w:pPr>
      <w:r>
        <w:rPr>
          <w:rFonts w:ascii="Times New Roman" w:hAnsi="Times New Roman"/>
          <w:sz w:val="20"/>
        </w:rPr>
        <w:t>Researchers should protect collected records from unauthorized access. Reports should use sanitized examples when exact addresses, usernames, or device identifiers are not necessary to explain a result. Credentials and other secrets should never be included in screenshots or appendices. Access to raw records should be limited to team members who need them for the approved study.</w:t>
      </w:r>
    </w:p>
    <w:p>
      <w:pPr>
        <w:spacing w:after="60" w:line="240" w:lineRule="auto"/>
      </w:pPr>
      <w:r>
        <w:rPr>
          <w:rFonts w:ascii="Times New Roman" w:hAnsi="Times New Roman"/>
          <w:sz w:val="20"/>
        </w:rPr>
        <w:t>Findings should be reported honestly. Failed tests, limitations, and inconclusive results should not be removed merely because they make the system appear less effective. The report should distinguish observed behavior, system-generated classifications, reviewer judgments, and confirmed incidents.</w:t>
      </w:r>
    </w:p>
    <w:p>
      <w:pPr>
        <w:spacing w:after="60" w:line="240" w:lineRule="auto"/>
      </w:pPr>
      <w:r>
        <w:rPr>
          <w:rFonts w:ascii="Times New Roman" w:hAnsi="Times New Roman"/>
          <w:sz w:val="20"/>
        </w:rPr>
        <w:t>These safeguards are part of responsible system development. A tool intended to improve network security should itself be developed, tested, and operated in a way that respects privacy, minimizes risk, and maintains accountability.</w:t>
      </w:r>
    </w:p>
    <w:p>
      <w:r>
        <w:br w:type="page"/>
      </w:r>
    </w:p>
    <w:p>
      <w:pPr>
        <w:pStyle w:val="2"/>
        <w:jc w:val="center"/>
      </w:pPr>
      <w:r>
        <w:rPr>
          <w:rFonts w:ascii="Times New Roman" w:hAnsi="Times New Roman"/>
          <w:b/>
          <w:sz w:val="20"/>
        </w:rPr>
        <w:t>APPENDIX Y. FUTURE ENHANCEMENT ROADMAP</w:t>
      </w:r>
    </w:p>
    <w:p>
      <w:pPr>
        <w:spacing w:after="60" w:line="240" w:lineRule="auto"/>
      </w:pPr>
      <w:r>
        <w:rPr>
          <w:rFonts w:ascii="Times New Roman" w:hAnsi="Times New Roman"/>
          <w:sz w:val="20"/>
        </w:rPr>
        <w:t>Future improvements should be prioritized according to demonstrated needs rather than added only to make the system appear more advanced. A practical first step is to improve the reliability of current packet capture, rule evaluation, alert storage, and dashboard presentation. These functions form the foundation for any later enhancement.</w:t>
      </w:r>
    </w:p>
    <w:p>
      <w:pPr>
        <w:spacing w:after="60" w:line="240" w:lineRule="auto"/>
      </w:pPr>
      <w:r>
        <w:rPr>
          <w:rFonts w:ascii="Times New Roman" w:hAnsi="Times New Roman"/>
          <w:sz w:val="20"/>
        </w:rPr>
        <w:t>One possible improvement is configurable detection thresholds. An administrator could adjust a rule for the characteristics of a particular environment, while the application records who changed the value and when. Configuration changes should be validated and tested so that an accidental setting does not disable important detection.</w:t>
      </w:r>
    </w:p>
    <w:p>
      <w:pPr>
        <w:spacing w:after="60" w:line="240" w:lineRule="auto"/>
      </w:pPr>
      <w:r>
        <w:rPr>
          <w:rFonts w:ascii="Times New Roman" w:hAnsi="Times New Roman"/>
          <w:sz w:val="20"/>
        </w:rPr>
        <w:t>A second improvement is alert deduplication and grouping. Repeated events with the same source and rule could be grouped into a single incident view while preserving the underlying event count and timestamps. This may reduce dashboard clutter without discarding evidence.</w:t>
      </w:r>
    </w:p>
    <w:p>
      <w:pPr>
        <w:spacing w:after="60" w:line="240" w:lineRule="auto"/>
      </w:pPr>
      <w:r>
        <w:rPr>
          <w:rFonts w:ascii="Times New Roman" w:hAnsi="Times New Roman"/>
          <w:sz w:val="20"/>
        </w:rPr>
        <w:t>A third improvement is improved reporting, including date filters, category summaries, CSV export, and a clear record of which events have been reviewed. Reports should protect sensitive fields and use consistent definitions for counts and time periods.</w:t>
      </w:r>
    </w:p>
    <w:p>
      <w:pPr>
        <w:spacing w:after="60" w:line="240" w:lineRule="auto"/>
      </w:pPr>
      <w:r>
        <w:rPr>
          <w:rFonts w:ascii="Times New Roman" w:hAnsi="Times New Roman"/>
          <w:sz w:val="20"/>
        </w:rPr>
        <w:t>Additional future work may include integration with trusted threat-intelligence feeds, more extensive protocol support, central monitoring for multiple authorized hosts, or carefully evaluated anomaly detection. These features would require additional privacy review, security testing, and performance evaluation. Artificial intelligence or machine learning should not be described as implemented unless it is actually developed and tested.</w:t>
      </w:r>
    </w:p>
    <w:p>
      <w:pPr>
        <w:spacing w:after="60" w:line="240" w:lineRule="auto"/>
      </w:pPr>
      <w:r>
        <w:rPr>
          <w:rFonts w:ascii="Times New Roman" w:hAnsi="Times New Roman"/>
          <w:sz w:val="20"/>
        </w:rPr>
        <w:t>Any roadmap should identify the feature, the problem it addresses, dependencies, risks, acceptance criteria, and a proposed test method. This makes future development manageable and helps prevent features from being added without a clear purpose.</w:t>
      </w:r>
    </w:p>
    <w:p>
      <w:pPr>
        <w:spacing w:after="60" w:line="240" w:lineRule="auto"/>
      </w:pPr>
      <w:r>
        <w:rPr>
          <w:rFonts w:ascii="Times New Roman" w:hAnsi="Times New Roman"/>
          <w:sz w:val="20"/>
        </w:rPr>
        <w:t>Glossary and final checks: An alert is a notification that a configured condition was met, not automatic proof of an incident. Packet capture is the collection of packets visible to a selected interface. A detection rule is a predefined condition used to identify a potentially suspicious pattern. A false positive is an alert associated with benign activity; a false negative is a threat-like event the rule does not identify. The monitoring host is the computer where the application captures and analyzes visible traffic. A port scan is a pattern of attempts to discover available services. An ARP mapping change is an observed change between an IP address and a hardware address. A traffic-rate anomaly is a measured traffic level that exceeds a configured threshold.</w:t>
      </w:r>
    </w:p>
    <w:p>
      <w:pPr>
        <w:spacing w:after="60" w:line="240" w:lineRule="auto"/>
      </w:pPr>
      <w:r>
        <w:rPr>
          <w:rFonts w:ascii="Times New Roman" w:hAnsi="Times New Roman"/>
          <w:sz w:val="20"/>
        </w:rPr>
        <w:t>Before delivery, confirm that the actual application matches the written scope; verify authentication and protected pages where applicable; confirm packet-capture permissions and database persistence; test each enabled detection rule; review timestamps and alert fields; test search and export functions if included; and document known defects. Documentation should match the actual build and should not describe planned features as completed.</w:t>
      </w:r>
    </w:p>
    <w:p>
      <w:r>
        <w:br w:type="page"/>
      </w:r>
    </w:p>
    <w:p>
      <w:pPr>
        <w:pStyle w:val="2"/>
        <w:jc w:val="center"/>
      </w:pPr>
      <w:r>
        <w:rPr>
          <w:rFonts w:ascii="Times New Roman" w:hAnsi="Times New Roman"/>
          <w:b/>
          <w:sz w:val="20"/>
        </w:rPr>
        <w:t>APPENDIX Z. GLOSSARY AND FINAL IMPLEMENTATION CHECKLIST</w:t>
      </w:r>
    </w:p>
    <w:p>
      <w:pPr>
        <w:spacing w:after="60" w:line="240" w:lineRule="auto"/>
      </w:pPr>
      <w:r>
        <w:rPr>
          <w:rFonts w:ascii="Times New Roman" w:hAnsi="Times New Roman"/>
          <w:sz w:val="20"/>
        </w:rPr>
        <w:t>Alert: A system-generated notification that a configured condition was met. An alert is an indicator for review and is not automatically a confirmed incident. Packet capture: The collection of packets visible to a selected network interface. Detection rule: A predefined condition used to identify a potentially suspicious pattern. False positive: A rule alert associated with benign activity. False negative: A threat-like event that the rule fails to identify.</w:t>
      </w:r>
    </w:p>
    <w:p>
      <w:pPr>
        <w:spacing w:after="60" w:line="240" w:lineRule="auto"/>
      </w:pPr>
      <w:r>
        <w:rPr>
          <w:rFonts w:ascii="Times New Roman" w:hAnsi="Times New Roman"/>
          <w:sz w:val="20"/>
        </w:rPr>
        <w:t>Monitoring host: The computer on which the application captures and analyzes visible network traffic. Network interface: The physical or virtual component through which the computer sends and receives network traffic. Port scan: A pattern of attempts to discover services or ports on a target. ARP mapping change: An observed change in the relationship between an IP address and a hardware address. Traffic-rate anomaly: A measured traffic level that exceeds a configured threshold.</w:t>
      </w:r>
    </w:p>
    <w:p>
      <w:pPr>
        <w:spacing w:after="60" w:line="240" w:lineRule="auto"/>
      </w:pPr>
      <w:r>
        <w:rPr>
          <w:rFonts w:ascii="Times New Roman" w:hAnsi="Times New Roman"/>
          <w:sz w:val="20"/>
        </w:rPr>
        <w:t>Final implementation checklist: confirm that the delivered application matches the written scope; verify authentication and protected pages where applicable; confirm packet-capture permissions; verify database persistence; test each enabled detection rule; review timestamps and alert fields; confirm that search and export features work if included; and document any known defects.</w:t>
      </w:r>
    </w:p>
    <w:p>
      <w:pPr>
        <w:spacing w:after="60" w:line="240" w:lineRule="auto"/>
      </w:pPr>
      <w:r>
        <w:rPr>
          <w:rFonts w:ascii="Times New Roman" w:hAnsi="Times New Roman"/>
          <w:sz w:val="20"/>
        </w:rPr>
        <w:t>Documentation checklist: include installation instructions, configuration requirements, the database schema, supported operating systems, test cases, test results, user instructions, limitations, maintenance steps, and a responsibility note for future maintenance. Remove sample credentials and private information before sharing the project.</w:t>
      </w:r>
    </w:p>
    <w:p>
      <w:pPr>
        <w:spacing w:after="60" w:line="240" w:lineRule="auto"/>
      </w:pPr>
      <w:r>
        <w:rPr>
          <w:rFonts w:ascii="Times New Roman" w:hAnsi="Times New Roman"/>
          <w:sz w:val="20"/>
        </w:rPr>
        <w:t>Research reporting checklist: separate intended features from implemented features; separate test plans from completed tests; report actual evaluation data only; explain the tested environment; state limitations; and ensure that any external references used in the final research are real, relevant, and cited according to the institution's requirements. This appendix is supplementary guidance and does not replace validation of the actual application.</w:t>
      </w:r>
    </w:p>
    <w:sectPr>
      <w:footerReference w:type="default" r:id="rId14"/>
      <w:pgSz w:w="12240" w:h="15840"/>
      <w:pgMar w:top="1080" w:bottom="1080" w:left="1080" w:right="1080" w:header="720" w:footer="72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9ACFB">
    <w:pPr>
      <w:jc w:val="center"/>
    </w:pPr>
    <w:r>
      <w:rPr>
        <w:rFonts w:ascii="Times New Roman" w:hAnsi="Times New Roman"/>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46A5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
    <w:nsid w:val="845B5372"/>
    <w:multiLevelType w:val="multilevel"/>
    <w:tmpl w:val="845B5372"/>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
    <w:nsid w:val="8461FADE"/>
    <w:multiLevelType w:val="multilevel"/>
    <w:tmpl w:val="8461FADE"/>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
    <w:nsid w:val="8CAEB125"/>
    <w:multiLevelType w:val="multilevel"/>
    <w:tmpl w:val="8CAEB125"/>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
    <w:nsid w:val="91995D4F"/>
    <w:multiLevelType w:val="multilevel"/>
    <w:tmpl w:val="91995D4F"/>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5">
    <w:nsid w:val="9239341B"/>
    <w:multiLevelType w:val="singleLevel"/>
    <w:tmpl w:val="9239341B"/>
    <w:lvl w:ilvl="0" w:tentative="0">
      <w:start w:val="1"/>
      <w:numFmt w:val="decimal"/>
      <w:pStyle w:val="82"/>
      <w:lvlText w:val="%1."/>
      <w:lvlJc w:val="left"/>
      <w:pPr>
        <w:tabs>
          <w:tab w:val="left" w:pos="0"/>
        </w:tabs>
        <w:ind w:left="2040" w:hanging="360"/>
      </w:pPr>
    </w:lvl>
  </w:abstractNum>
  <w:abstractNum w:abstractNumId="6">
    <w:nsid w:val="9288B902"/>
    <w:multiLevelType w:val="multilevel"/>
    <w:tmpl w:val="9288B902"/>
    <w:lvl w:ilvl="0" w:tentative="0">
      <w:start w:val="1"/>
      <w:numFmt w:val="decimal"/>
      <w:lvlText w:val="%1."/>
      <w:lvlJc w:val="left"/>
      <w:pPr>
        <w:tabs>
          <w:tab w:val="left" w:pos="0"/>
        </w:tabs>
        <w:ind w:left="720" w:hanging="360"/>
      </w:pPr>
      <w:rPr>
        <w:sz w:val="24"/>
        <w:szCs w:val="24"/>
      </w:rPr>
    </w:lvl>
    <w:lvl w:ilvl="1" w:tentative="0">
      <w:start w:val="1"/>
      <w:numFmt w:val="decimal"/>
      <w:lvlText w:val="%2."/>
      <w:lvlJc w:val="left"/>
      <w:pPr>
        <w:tabs>
          <w:tab w:val="left" w:pos="0"/>
        </w:tabs>
        <w:ind w:left="1440" w:hanging="360"/>
      </w:pPr>
      <w:rPr>
        <w:sz w:val="24"/>
        <w:szCs w:val="24"/>
      </w:rPr>
    </w:lvl>
    <w:lvl w:ilvl="2" w:tentative="0">
      <w:start w:val="1"/>
      <w:numFmt w:val="decimal"/>
      <w:lvlText w:val="%3."/>
      <w:lvlJc w:val="left"/>
      <w:pPr>
        <w:tabs>
          <w:tab w:val="left" w:pos="0"/>
        </w:tabs>
        <w:ind w:left="2160" w:hanging="360"/>
      </w:pPr>
      <w:rPr>
        <w:sz w:val="24"/>
        <w:szCs w:val="24"/>
      </w:rPr>
    </w:lvl>
    <w:lvl w:ilvl="3" w:tentative="0">
      <w:start w:val="1"/>
      <w:numFmt w:val="decimal"/>
      <w:lvlText w:val="%4."/>
      <w:lvlJc w:val="left"/>
      <w:pPr>
        <w:tabs>
          <w:tab w:val="left" w:pos="0"/>
        </w:tabs>
        <w:ind w:left="2880" w:hanging="360"/>
      </w:pPr>
      <w:rPr>
        <w:sz w:val="24"/>
        <w:szCs w:val="24"/>
      </w:rPr>
    </w:lvl>
    <w:lvl w:ilvl="4" w:tentative="0">
      <w:start w:val="1"/>
      <w:numFmt w:val="decimal"/>
      <w:lvlText w:val="%5."/>
      <w:lvlJc w:val="left"/>
      <w:pPr>
        <w:tabs>
          <w:tab w:val="left" w:pos="0"/>
        </w:tabs>
        <w:ind w:left="3600" w:hanging="360"/>
      </w:pPr>
      <w:rPr>
        <w:sz w:val="24"/>
        <w:szCs w:val="24"/>
      </w:rPr>
    </w:lvl>
    <w:lvl w:ilvl="5" w:tentative="0">
      <w:start w:val="1"/>
      <w:numFmt w:val="decimal"/>
      <w:lvlText w:val="%6."/>
      <w:lvlJc w:val="left"/>
      <w:pPr>
        <w:tabs>
          <w:tab w:val="left" w:pos="0"/>
        </w:tabs>
        <w:ind w:left="4320" w:hanging="360"/>
      </w:pPr>
      <w:rPr>
        <w:sz w:val="24"/>
        <w:szCs w:val="24"/>
      </w:rPr>
    </w:lvl>
    <w:lvl w:ilvl="6" w:tentative="0">
      <w:start w:val="1"/>
      <w:numFmt w:val="decimal"/>
      <w:lvlText w:val="%7."/>
      <w:lvlJc w:val="left"/>
      <w:pPr>
        <w:tabs>
          <w:tab w:val="left" w:pos="0"/>
        </w:tabs>
        <w:ind w:left="5040" w:hanging="360"/>
      </w:pPr>
      <w:rPr>
        <w:sz w:val="24"/>
        <w:szCs w:val="24"/>
      </w:rPr>
    </w:lvl>
    <w:lvl w:ilvl="7" w:tentative="0">
      <w:start w:val="1"/>
      <w:numFmt w:val="decimal"/>
      <w:lvlText w:val="%8."/>
      <w:lvlJc w:val="left"/>
      <w:pPr>
        <w:tabs>
          <w:tab w:val="left" w:pos="0"/>
        </w:tabs>
        <w:ind w:left="5760" w:hanging="360"/>
      </w:pPr>
      <w:rPr>
        <w:sz w:val="24"/>
        <w:szCs w:val="24"/>
      </w:rPr>
    </w:lvl>
    <w:lvl w:ilvl="8" w:tentative="0">
      <w:start w:val="1"/>
      <w:numFmt w:val="decimal"/>
      <w:lvlText w:val="%9."/>
      <w:lvlJc w:val="left"/>
      <w:pPr>
        <w:tabs>
          <w:tab w:val="left" w:pos="0"/>
        </w:tabs>
        <w:ind w:left="6480" w:hanging="360"/>
      </w:pPr>
      <w:rPr>
        <w:sz w:val="24"/>
        <w:szCs w:val="24"/>
      </w:rPr>
    </w:lvl>
  </w:abstractNum>
  <w:abstractNum w:abstractNumId="7">
    <w:nsid w:val="9C8AC8EF"/>
    <w:multiLevelType w:val="multilevel"/>
    <w:tmpl w:val="9C8AC8EF"/>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8">
    <w:nsid w:val="B0F1ACD9"/>
    <w:multiLevelType w:val="multilevel"/>
    <w:tmpl w:val="B0F1ACD9"/>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9">
    <w:nsid w:val="B5E306ED"/>
    <w:multiLevelType w:val="singleLevel"/>
    <w:tmpl w:val="B5E306ED"/>
    <w:lvl w:ilvl="0" w:tentative="0">
      <w:start w:val="1"/>
      <w:numFmt w:val="bullet"/>
      <w:pStyle w:val="72"/>
      <w:lvlText w:val=""/>
      <w:lvlJc w:val="left"/>
      <w:pPr>
        <w:tabs>
          <w:tab w:val="left" w:pos="0"/>
        </w:tabs>
        <w:ind w:left="2040" w:hanging="360"/>
      </w:pPr>
      <w:rPr>
        <w:rFonts w:hint="default" w:ascii="Wingdings" w:hAnsi="Wingdings"/>
      </w:rPr>
    </w:lvl>
  </w:abstractNum>
  <w:abstractNum w:abstractNumId="10">
    <w:nsid w:val="B8CEF35B"/>
    <w:multiLevelType w:val="multilevel"/>
    <w:tmpl w:val="B8CEF35B"/>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1">
    <w:nsid w:val="BB64CFA9"/>
    <w:multiLevelType w:val="multilevel"/>
    <w:tmpl w:val="BB64CFA9"/>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2">
    <w:nsid w:val="BE923771"/>
    <w:multiLevelType w:val="multilevel"/>
    <w:tmpl w:val="BE923771"/>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3">
    <w:nsid w:val="BF205925"/>
    <w:multiLevelType w:val="singleLevel"/>
    <w:tmpl w:val="BF205925"/>
    <w:lvl w:ilvl="0" w:tentative="0">
      <w:start w:val="1"/>
      <w:numFmt w:val="bullet"/>
      <w:pStyle w:val="71"/>
      <w:lvlText w:val=""/>
      <w:lvlJc w:val="left"/>
      <w:pPr>
        <w:tabs>
          <w:tab w:val="left" w:pos="0"/>
        </w:tabs>
        <w:ind w:left="1620" w:hanging="360"/>
      </w:pPr>
      <w:rPr>
        <w:rFonts w:hint="default" w:ascii="Wingdings" w:hAnsi="Wingdings"/>
      </w:rPr>
    </w:lvl>
  </w:abstractNum>
  <w:abstractNum w:abstractNumId="14">
    <w:nsid w:val="C8879AEF"/>
    <w:multiLevelType w:val="multilevel"/>
    <w:tmpl w:val="C8879AEF"/>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5">
    <w:nsid w:val="CF092B84"/>
    <w:multiLevelType w:val="singleLevel"/>
    <w:tmpl w:val="CF092B84"/>
    <w:lvl w:ilvl="0" w:tentative="0">
      <w:start w:val="1"/>
      <w:numFmt w:val="bullet"/>
      <w:pStyle w:val="69"/>
      <w:lvlText w:val=""/>
      <w:lvlJc w:val="left"/>
      <w:pPr>
        <w:tabs>
          <w:tab w:val="left" w:pos="0"/>
        </w:tabs>
        <w:ind w:left="780" w:hanging="360"/>
      </w:pPr>
      <w:rPr>
        <w:rFonts w:hint="default" w:ascii="Wingdings" w:hAnsi="Wingdings"/>
      </w:rPr>
    </w:lvl>
  </w:abstractNum>
  <w:abstractNum w:abstractNumId="16">
    <w:nsid w:val="D7D140E4"/>
    <w:multiLevelType w:val="singleLevel"/>
    <w:tmpl w:val="D7D140E4"/>
    <w:lvl w:ilvl="0" w:tentative="0">
      <w:start w:val="1"/>
      <w:numFmt w:val="bullet"/>
      <w:lvlText w:val=""/>
      <w:lvlJc w:val="left"/>
      <w:pPr>
        <w:tabs>
          <w:tab w:val="left" w:pos="0"/>
        </w:tabs>
        <w:ind w:left="420" w:hanging="420"/>
      </w:pPr>
      <w:rPr>
        <w:rFonts w:hint="default" w:ascii="Wingdings" w:hAnsi="Wingdings"/>
      </w:rPr>
    </w:lvl>
  </w:abstractNum>
  <w:abstractNum w:abstractNumId="17">
    <w:nsid w:val="D7F9FE59"/>
    <w:multiLevelType w:val="multilevel"/>
    <w:tmpl w:val="D7F9FE59"/>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8">
    <w:nsid w:val="DCBA6B53"/>
    <w:multiLevelType w:val="multilevel"/>
    <w:tmpl w:val="DCBA6B53"/>
    <w:lvl w:ilvl="0" w:tentative="0">
      <w:start w:val="1"/>
      <w:numFmt w:val="decimal"/>
      <w:lvlText w:val="%1."/>
      <w:lvlJc w:val="left"/>
      <w:pPr>
        <w:tabs>
          <w:tab w:val="left" w:pos="0"/>
        </w:tabs>
        <w:ind w:left="720" w:hanging="360"/>
      </w:pPr>
      <w:rPr>
        <w:rFonts w:hint="default"/>
        <w:b/>
        <w:bCs/>
        <w:sz w:val="24"/>
        <w:szCs w:val="24"/>
      </w:rPr>
    </w:lvl>
    <w:lvl w:ilvl="1" w:tentative="0">
      <w:start w:val="1"/>
      <w:numFmt w:val="decimal"/>
      <w:lvlText w:val="%2."/>
      <w:lvlJc w:val="left"/>
      <w:pPr>
        <w:tabs>
          <w:tab w:val="left" w:pos="0"/>
        </w:tabs>
        <w:ind w:left="1440" w:hanging="360"/>
      </w:pPr>
      <w:rPr>
        <w:sz w:val="24"/>
        <w:szCs w:val="24"/>
      </w:rPr>
    </w:lvl>
    <w:lvl w:ilvl="2" w:tentative="0">
      <w:start w:val="1"/>
      <w:numFmt w:val="decimal"/>
      <w:lvlText w:val="%3."/>
      <w:lvlJc w:val="left"/>
      <w:pPr>
        <w:tabs>
          <w:tab w:val="left" w:pos="0"/>
        </w:tabs>
        <w:ind w:left="2160" w:hanging="360"/>
      </w:pPr>
      <w:rPr>
        <w:sz w:val="24"/>
        <w:szCs w:val="24"/>
      </w:rPr>
    </w:lvl>
    <w:lvl w:ilvl="3" w:tentative="0">
      <w:start w:val="1"/>
      <w:numFmt w:val="decimal"/>
      <w:lvlText w:val="%4."/>
      <w:lvlJc w:val="left"/>
      <w:pPr>
        <w:tabs>
          <w:tab w:val="left" w:pos="0"/>
        </w:tabs>
        <w:ind w:left="2880" w:hanging="360"/>
      </w:pPr>
      <w:rPr>
        <w:sz w:val="24"/>
        <w:szCs w:val="24"/>
      </w:rPr>
    </w:lvl>
    <w:lvl w:ilvl="4" w:tentative="0">
      <w:start w:val="1"/>
      <w:numFmt w:val="decimal"/>
      <w:lvlText w:val="%5."/>
      <w:lvlJc w:val="left"/>
      <w:pPr>
        <w:tabs>
          <w:tab w:val="left" w:pos="0"/>
        </w:tabs>
        <w:ind w:left="3600" w:hanging="360"/>
      </w:pPr>
      <w:rPr>
        <w:sz w:val="24"/>
        <w:szCs w:val="24"/>
      </w:rPr>
    </w:lvl>
    <w:lvl w:ilvl="5" w:tentative="0">
      <w:start w:val="1"/>
      <w:numFmt w:val="decimal"/>
      <w:lvlText w:val="%6."/>
      <w:lvlJc w:val="left"/>
      <w:pPr>
        <w:tabs>
          <w:tab w:val="left" w:pos="0"/>
        </w:tabs>
        <w:ind w:left="4320" w:hanging="360"/>
      </w:pPr>
      <w:rPr>
        <w:sz w:val="24"/>
        <w:szCs w:val="24"/>
      </w:rPr>
    </w:lvl>
    <w:lvl w:ilvl="6" w:tentative="0">
      <w:start w:val="1"/>
      <w:numFmt w:val="decimal"/>
      <w:lvlText w:val="%7."/>
      <w:lvlJc w:val="left"/>
      <w:pPr>
        <w:tabs>
          <w:tab w:val="left" w:pos="0"/>
        </w:tabs>
        <w:ind w:left="5040" w:hanging="360"/>
      </w:pPr>
      <w:rPr>
        <w:sz w:val="24"/>
        <w:szCs w:val="24"/>
      </w:rPr>
    </w:lvl>
    <w:lvl w:ilvl="7" w:tentative="0">
      <w:start w:val="1"/>
      <w:numFmt w:val="decimal"/>
      <w:lvlText w:val="%8."/>
      <w:lvlJc w:val="left"/>
      <w:pPr>
        <w:tabs>
          <w:tab w:val="left" w:pos="0"/>
        </w:tabs>
        <w:ind w:left="5760" w:hanging="360"/>
      </w:pPr>
      <w:rPr>
        <w:sz w:val="24"/>
        <w:szCs w:val="24"/>
      </w:rPr>
    </w:lvl>
    <w:lvl w:ilvl="8" w:tentative="0">
      <w:start w:val="1"/>
      <w:numFmt w:val="decimal"/>
      <w:lvlText w:val="%9."/>
      <w:lvlJc w:val="left"/>
      <w:pPr>
        <w:tabs>
          <w:tab w:val="left" w:pos="0"/>
        </w:tabs>
        <w:ind w:left="6480" w:hanging="360"/>
      </w:pPr>
      <w:rPr>
        <w:sz w:val="24"/>
        <w:szCs w:val="24"/>
      </w:rPr>
    </w:lvl>
  </w:abstractNum>
  <w:abstractNum w:abstractNumId="19">
    <w:nsid w:val="E093A4B0"/>
    <w:multiLevelType w:val="multilevel"/>
    <w:tmpl w:val="E093A4B0"/>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0">
    <w:nsid w:val="F4B5D9F5"/>
    <w:multiLevelType w:val="multilevel"/>
    <w:tmpl w:val="F4B5D9F5"/>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1">
    <w:nsid w:val="F7735DC9"/>
    <w:multiLevelType w:val="multilevel"/>
    <w:tmpl w:val="F7735DC9"/>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2">
    <w:nsid w:val="0053208E"/>
    <w:multiLevelType w:val="singleLevel"/>
    <w:tmpl w:val="0053208E"/>
    <w:lvl w:ilvl="0" w:tentative="0">
      <w:start w:val="1"/>
      <w:numFmt w:val="bullet"/>
      <w:pStyle w:val="68"/>
      <w:lvlText w:val=""/>
      <w:lvlJc w:val="left"/>
      <w:pPr>
        <w:tabs>
          <w:tab w:val="left" w:pos="0"/>
        </w:tabs>
        <w:ind w:left="360" w:hanging="360"/>
      </w:pPr>
      <w:rPr>
        <w:rFonts w:hint="default" w:ascii="Wingdings" w:hAnsi="Wingdings"/>
      </w:rPr>
    </w:lvl>
  </w:abstractNum>
  <w:abstractNum w:abstractNumId="23">
    <w:nsid w:val="0248C179"/>
    <w:multiLevelType w:val="singleLevel"/>
    <w:tmpl w:val="0248C179"/>
    <w:lvl w:ilvl="0" w:tentative="0">
      <w:start w:val="1"/>
      <w:numFmt w:val="decimal"/>
      <w:pStyle w:val="81"/>
      <w:lvlText w:val="%1."/>
      <w:lvlJc w:val="left"/>
      <w:pPr>
        <w:tabs>
          <w:tab w:val="left" w:pos="0"/>
        </w:tabs>
        <w:ind w:left="1620" w:hanging="360"/>
      </w:pPr>
    </w:lvl>
  </w:abstractNum>
  <w:abstractNum w:abstractNumId="24">
    <w:nsid w:val="03D62ECE"/>
    <w:multiLevelType w:val="singleLevel"/>
    <w:tmpl w:val="03D62ECE"/>
    <w:lvl w:ilvl="0" w:tentative="0">
      <w:start w:val="1"/>
      <w:numFmt w:val="decimal"/>
      <w:pStyle w:val="78"/>
      <w:lvlText w:val="%1."/>
      <w:lvlJc w:val="left"/>
      <w:pPr>
        <w:tabs>
          <w:tab w:val="left" w:pos="0"/>
        </w:tabs>
        <w:ind w:left="360" w:hanging="360"/>
      </w:pPr>
    </w:lvl>
  </w:abstractNum>
  <w:abstractNum w:abstractNumId="25">
    <w:nsid w:val="0709FD3E"/>
    <w:multiLevelType w:val="singleLevel"/>
    <w:tmpl w:val="0709FD3E"/>
    <w:lvl w:ilvl="0" w:tentative="0">
      <w:start w:val="1"/>
      <w:numFmt w:val="bullet"/>
      <w:lvlText w:val=""/>
      <w:lvlJc w:val="left"/>
      <w:pPr>
        <w:tabs>
          <w:tab w:val="left" w:pos="0"/>
        </w:tabs>
        <w:ind w:left="420" w:hanging="420"/>
      </w:pPr>
      <w:rPr>
        <w:rFonts w:hint="default" w:ascii="Wingdings" w:hAnsi="Wingdings"/>
      </w:rPr>
    </w:lvl>
  </w:abstractNum>
  <w:abstractNum w:abstractNumId="26">
    <w:nsid w:val="0CEF100B"/>
    <w:multiLevelType w:val="multilevel"/>
    <w:tmpl w:val="0CEF100B"/>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7">
    <w:nsid w:val="0E640482"/>
    <w:multiLevelType w:val="multilevel"/>
    <w:tmpl w:val="0E640482"/>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8">
    <w:nsid w:val="1ACDE60F"/>
    <w:multiLevelType w:val="multilevel"/>
    <w:tmpl w:val="1ACDE60F"/>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9">
    <w:nsid w:val="243FCF68"/>
    <w:multiLevelType w:val="multilevel"/>
    <w:tmpl w:val="243FCF68"/>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0">
    <w:nsid w:val="2470EC97"/>
    <w:multiLevelType w:val="singleLevel"/>
    <w:tmpl w:val="2470EC97"/>
    <w:lvl w:ilvl="0" w:tentative="0">
      <w:start w:val="1"/>
      <w:numFmt w:val="bullet"/>
      <w:lvlText w:val=""/>
      <w:lvlJc w:val="left"/>
      <w:pPr>
        <w:tabs>
          <w:tab w:val="left" w:pos="0"/>
        </w:tabs>
        <w:ind w:left="420" w:hanging="420"/>
      </w:pPr>
      <w:rPr>
        <w:rFonts w:hint="default" w:ascii="Wingdings" w:hAnsi="Wingdings"/>
      </w:rPr>
    </w:lvl>
  </w:abstractNum>
  <w:abstractNum w:abstractNumId="31">
    <w:nsid w:val="25B654F3"/>
    <w:multiLevelType w:val="singleLevel"/>
    <w:tmpl w:val="25B654F3"/>
    <w:lvl w:ilvl="0" w:tentative="0">
      <w:start w:val="1"/>
      <w:numFmt w:val="decimal"/>
      <w:pStyle w:val="79"/>
      <w:lvlText w:val="%1."/>
      <w:lvlJc w:val="left"/>
      <w:pPr>
        <w:tabs>
          <w:tab w:val="left" w:pos="0"/>
        </w:tabs>
        <w:ind w:left="780" w:hanging="360"/>
      </w:pPr>
    </w:lvl>
  </w:abstractNum>
  <w:abstractNum w:abstractNumId="32">
    <w:nsid w:val="2A8F537B"/>
    <w:multiLevelType w:val="multilevel"/>
    <w:tmpl w:val="2A8F537B"/>
    <w:lvl w:ilvl="0" w:tentative="0">
      <w:start w:val="1"/>
      <w:numFmt w:val="decimal"/>
      <w:lvlText w:val="%1."/>
      <w:lvlJc w:val="left"/>
      <w:pPr>
        <w:tabs>
          <w:tab w:val="left" w:pos="0"/>
        </w:tabs>
        <w:ind w:left="720" w:hanging="360"/>
      </w:pPr>
      <w:rPr>
        <w:sz w:val="24"/>
        <w:szCs w:val="24"/>
      </w:rPr>
    </w:lvl>
    <w:lvl w:ilvl="1" w:tentative="0">
      <w:start w:val="1"/>
      <w:numFmt w:val="decimal"/>
      <w:lvlText w:val="%2."/>
      <w:lvlJc w:val="left"/>
      <w:pPr>
        <w:tabs>
          <w:tab w:val="left" w:pos="0"/>
        </w:tabs>
        <w:ind w:left="1440" w:hanging="360"/>
      </w:pPr>
      <w:rPr>
        <w:sz w:val="24"/>
        <w:szCs w:val="24"/>
      </w:rPr>
    </w:lvl>
    <w:lvl w:ilvl="2" w:tentative="0">
      <w:start w:val="1"/>
      <w:numFmt w:val="decimal"/>
      <w:lvlText w:val="%3."/>
      <w:lvlJc w:val="left"/>
      <w:pPr>
        <w:tabs>
          <w:tab w:val="left" w:pos="0"/>
        </w:tabs>
        <w:ind w:left="2160" w:hanging="360"/>
      </w:pPr>
      <w:rPr>
        <w:sz w:val="24"/>
        <w:szCs w:val="24"/>
      </w:rPr>
    </w:lvl>
    <w:lvl w:ilvl="3" w:tentative="0">
      <w:start w:val="1"/>
      <w:numFmt w:val="decimal"/>
      <w:lvlText w:val="%4."/>
      <w:lvlJc w:val="left"/>
      <w:pPr>
        <w:tabs>
          <w:tab w:val="left" w:pos="0"/>
        </w:tabs>
        <w:ind w:left="2880" w:hanging="360"/>
      </w:pPr>
      <w:rPr>
        <w:sz w:val="24"/>
        <w:szCs w:val="24"/>
      </w:rPr>
    </w:lvl>
    <w:lvl w:ilvl="4" w:tentative="0">
      <w:start w:val="1"/>
      <w:numFmt w:val="decimal"/>
      <w:lvlText w:val="%5."/>
      <w:lvlJc w:val="left"/>
      <w:pPr>
        <w:tabs>
          <w:tab w:val="left" w:pos="0"/>
        </w:tabs>
        <w:ind w:left="3600" w:hanging="360"/>
      </w:pPr>
      <w:rPr>
        <w:sz w:val="24"/>
        <w:szCs w:val="24"/>
      </w:rPr>
    </w:lvl>
    <w:lvl w:ilvl="5" w:tentative="0">
      <w:start w:val="1"/>
      <w:numFmt w:val="decimal"/>
      <w:lvlText w:val="%6."/>
      <w:lvlJc w:val="left"/>
      <w:pPr>
        <w:tabs>
          <w:tab w:val="left" w:pos="0"/>
        </w:tabs>
        <w:ind w:left="4320" w:hanging="360"/>
      </w:pPr>
      <w:rPr>
        <w:sz w:val="24"/>
        <w:szCs w:val="24"/>
      </w:rPr>
    </w:lvl>
    <w:lvl w:ilvl="6" w:tentative="0">
      <w:start w:val="1"/>
      <w:numFmt w:val="decimal"/>
      <w:lvlText w:val="%7."/>
      <w:lvlJc w:val="left"/>
      <w:pPr>
        <w:tabs>
          <w:tab w:val="left" w:pos="0"/>
        </w:tabs>
        <w:ind w:left="5040" w:hanging="360"/>
      </w:pPr>
      <w:rPr>
        <w:sz w:val="24"/>
        <w:szCs w:val="24"/>
      </w:rPr>
    </w:lvl>
    <w:lvl w:ilvl="7" w:tentative="0">
      <w:start w:val="1"/>
      <w:numFmt w:val="decimal"/>
      <w:lvlText w:val="%8."/>
      <w:lvlJc w:val="left"/>
      <w:pPr>
        <w:tabs>
          <w:tab w:val="left" w:pos="0"/>
        </w:tabs>
        <w:ind w:left="5760" w:hanging="360"/>
      </w:pPr>
      <w:rPr>
        <w:sz w:val="24"/>
        <w:szCs w:val="24"/>
      </w:rPr>
    </w:lvl>
    <w:lvl w:ilvl="8" w:tentative="0">
      <w:start w:val="1"/>
      <w:numFmt w:val="decimal"/>
      <w:lvlText w:val="%9."/>
      <w:lvlJc w:val="left"/>
      <w:pPr>
        <w:tabs>
          <w:tab w:val="left" w:pos="0"/>
        </w:tabs>
        <w:ind w:left="6480" w:hanging="360"/>
      </w:pPr>
      <w:rPr>
        <w:sz w:val="24"/>
        <w:szCs w:val="24"/>
      </w:rPr>
    </w:lvl>
  </w:abstractNum>
  <w:abstractNum w:abstractNumId="33">
    <w:nsid w:val="30FC5B15"/>
    <w:multiLevelType w:val="multilevel"/>
    <w:tmpl w:val="30FC5B15"/>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4">
    <w:nsid w:val="322D85CA"/>
    <w:multiLevelType w:val="multilevel"/>
    <w:tmpl w:val="322D85CA"/>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5">
    <w:nsid w:val="39A0D9AC"/>
    <w:multiLevelType w:val="multilevel"/>
    <w:tmpl w:val="39A0D9AC"/>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6">
    <w:nsid w:val="46A08BB8"/>
    <w:multiLevelType w:val="multilevel"/>
    <w:tmpl w:val="46A08BB8"/>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7">
    <w:nsid w:val="4C1BAE26"/>
    <w:multiLevelType w:val="multilevel"/>
    <w:tmpl w:val="4C1BAE26"/>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8">
    <w:nsid w:val="4C3D7A74"/>
    <w:multiLevelType w:val="multilevel"/>
    <w:tmpl w:val="4C3D7A74"/>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9">
    <w:nsid w:val="4D4DC07F"/>
    <w:multiLevelType w:val="multilevel"/>
    <w:tmpl w:val="4D4DC07F"/>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0">
    <w:nsid w:val="4D94DA66"/>
    <w:multiLevelType w:val="multilevel"/>
    <w:tmpl w:val="4D94DA66"/>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1">
    <w:nsid w:val="58765686"/>
    <w:multiLevelType w:val="multilevel"/>
    <w:tmpl w:val="58765686"/>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2">
    <w:nsid w:val="59ADCABA"/>
    <w:multiLevelType w:val="singleLevel"/>
    <w:tmpl w:val="59ADCABA"/>
    <w:lvl w:ilvl="0" w:tentative="0">
      <w:start w:val="1"/>
      <w:numFmt w:val="bullet"/>
      <w:pStyle w:val="70"/>
      <w:lvlText w:val=""/>
      <w:lvlJc w:val="left"/>
      <w:pPr>
        <w:tabs>
          <w:tab w:val="left" w:pos="0"/>
        </w:tabs>
        <w:ind w:left="1200" w:hanging="360"/>
      </w:pPr>
      <w:rPr>
        <w:rFonts w:hint="default" w:ascii="Wingdings" w:hAnsi="Wingdings"/>
      </w:rPr>
    </w:lvl>
  </w:abstractNum>
  <w:abstractNum w:abstractNumId="43">
    <w:nsid w:val="5A241D34"/>
    <w:multiLevelType w:val="multilevel"/>
    <w:tmpl w:val="5A241D34"/>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4">
    <w:nsid w:val="5E29AB5A"/>
    <w:multiLevelType w:val="multilevel"/>
    <w:tmpl w:val="5E29AB5A"/>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5">
    <w:nsid w:val="5FFFB1A7"/>
    <w:multiLevelType w:val="multilevel"/>
    <w:tmpl w:val="5FFFB1A7"/>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6">
    <w:nsid w:val="60382F6E"/>
    <w:multiLevelType w:val="multilevel"/>
    <w:tmpl w:val="60382F6E"/>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7">
    <w:nsid w:val="629F7852"/>
    <w:multiLevelType w:val="multilevel"/>
    <w:tmpl w:val="629F7852"/>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8">
    <w:nsid w:val="65CD0074"/>
    <w:multiLevelType w:val="multilevel"/>
    <w:tmpl w:val="65CD0074"/>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9">
    <w:nsid w:val="72183CF9"/>
    <w:multiLevelType w:val="singleLevel"/>
    <w:tmpl w:val="72183CF9"/>
    <w:lvl w:ilvl="0" w:tentative="0">
      <w:start w:val="1"/>
      <w:numFmt w:val="decimal"/>
      <w:pStyle w:val="80"/>
      <w:lvlText w:val="%1."/>
      <w:lvlJc w:val="left"/>
      <w:pPr>
        <w:tabs>
          <w:tab w:val="left" w:pos="0"/>
        </w:tabs>
        <w:ind w:left="1200" w:hanging="360"/>
      </w:pPr>
    </w:lvl>
  </w:abstractNum>
  <w:abstractNum w:abstractNumId="50">
    <w:nsid w:val="74C28B35"/>
    <w:multiLevelType w:val="multilevel"/>
    <w:tmpl w:val="74C28B35"/>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51">
    <w:nsid w:val="77ECEA79"/>
    <w:multiLevelType w:val="multilevel"/>
    <w:tmpl w:val="77ECEA79"/>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52">
    <w:nsid w:val="79AA4FA4"/>
    <w:multiLevelType w:val="singleLevel"/>
    <w:tmpl w:val="79AA4FA4"/>
    <w:lvl w:ilvl="0" w:tentative="0">
      <w:start w:val="1"/>
      <w:numFmt w:val="bullet"/>
      <w:lvlText w:val=""/>
      <w:lvlJc w:val="left"/>
      <w:pPr>
        <w:tabs>
          <w:tab w:val="left" w:pos="0"/>
        </w:tabs>
        <w:ind w:left="420" w:hanging="420"/>
      </w:pPr>
      <w:rPr>
        <w:rFonts w:hint="default" w:ascii="Wingdings" w:hAnsi="Wingdings"/>
      </w:rPr>
    </w:lvl>
  </w:abstractNum>
  <w:abstractNum w:abstractNumId="53">
    <w:nsid w:val="7C246926"/>
    <w:multiLevelType w:val="multilevel"/>
    <w:tmpl w:val="7C246926"/>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54">
    <w:nsid w:val="7DEC2089"/>
    <w:multiLevelType w:val="multilevel"/>
    <w:tmpl w:val="7DEC2089"/>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num w:numId="1">
    <w:abstractNumId w:val="22"/>
  </w:num>
  <w:num w:numId="2">
    <w:abstractNumId w:val="15"/>
  </w:num>
  <w:num w:numId="3">
    <w:abstractNumId w:val="42"/>
  </w:num>
  <w:num w:numId="4">
    <w:abstractNumId w:val="13"/>
  </w:num>
  <w:num w:numId="5">
    <w:abstractNumId w:val="9"/>
  </w:num>
  <w:num w:numId="6">
    <w:abstractNumId w:val="24"/>
  </w:num>
  <w:num w:numId="7">
    <w:abstractNumId w:val="31"/>
  </w:num>
  <w:num w:numId="8">
    <w:abstractNumId w:val="49"/>
  </w:num>
  <w:num w:numId="9">
    <w:abstractNumId w:val="23"/>
  </w:num>
  <w:num w:numId="10">
    <w:abstractNumId w:val="5"/>
  </w:num>
  <w:num w:numId="11">
    <w:abstractNumId w:val="32"/>
  </w:num>
  <w:num w:numId="12">
    <w:abstractNumId w:val="43"/>
  </w:num>
  <w:num w:numId="13">
    <w:abstractNumId w:val="14"/>
  </w:num>
  <w:num w:numId="14">
    <w:abstractNumId w:val="39"/>
  </w:num>
  <w:num w:numId="15">
    <w:abstractNumId w:val="20"/>
  </w:num>
  <w:num w:numId="16">
    <w:abstractNumId w:val="30"/>
  </w:num>
  <w:num w:numId="17">
    <w:abstractNumId w:val="18"/>
  </w:num>
  <w:num w:numId="18">
    <w:abstractNumId w:val="17"/>
  </w:num>
  <w:num w:numId="19">
    <w:abstractNumId w:val="7"/>
  </w:num>
  <w:num w:numId="20">
    <w:abstractNumId w:val="37"/>
  </w:num>
  <w:num w:numId="21">
    <w:abstractNumId w:val="46"/>
  </w:num>
  <w:num w:numId="22">
    <w:abstractNumId w:val="27"/>
  </w:num>
  <w:num w:numId="23">
    <w:abstractNumId w:val="36"/>
  </w:num>
  <w:num w:numId="24">
    <w:abstractNumId w:val="8"/>
  </w:num>
  <w:num w:numId="25">
    <w:abstractNumId w:val="53"/>
  </w:num>
  <w:num w:numId="26">
    <w:abstractNumId w:val="51"/>
  </w:num>
  <w:num w:numId="27">
    <w:abstractNumId w:val="12"/>
  </w:num>
  <w:num w:numId="28">
    <w:abstractNumId w:val="47"/>
  </w:num>
  <w:num w:numId="29">
    <w:abstractNumId w:val="6"/>
  </w:num>
  <w:num w:numId="30">
    <w:abstractNumId w:val="35"/>
  </w:num>
  <w:num w:numId="31">
    <w:abstractNumId w:val="2"/>
  </w:num>
  <w:num w:numId="32">
    <w:abstractNumId w:val="41"/>
  </w:num>
  <w:num w:numId="33">
    <w:abstractNumId w:val="54"/>
  </w:num>
  <w:num w:numId="34">
    <w:abstractNumId w:val="0"/>
  </w:num>
  <w:num w:numId="35">
    <w:abstractNumId w:val="29"/>
  </w:num>
  <w:num w:numId="36">
    <w:abstractNumId w:val="40"/>
  </w:num>
  <w:num w:numId="37">
    <w:abstractNumId w:val="21"/>
  </w:num>
  <w:num w:numId="38">
    <w:abstractNumId w:val="19"/>
  </w:num>
  <w:num w:numId="39">
    <w:abstractNumId w:val="33"/>
  </w:num>
  <w:num w:numId="40">
    <w:abstractNumId w:val="52"/>
  </w:num>
  <w:num w:numId="41">
    <w:abstractNumId w:val="11"/>
  </w:num>
  <w:num w:numId="42">
    <w:abstractNumId w:val="4"/>
  </w:num>
  <w:num w:numId="43">
    <w:abstractNumId w:val="10"/>
  </w:num>
  <w:num w:numId="44">
    <w:abstractNumId w:val="44"/>
  </w:num>
  <w:num w:numId="45">
    <w:abstractNumId w:val="1"/>
  </w:num>
  <w:num w:numId="46">
    <w:abstractNumId w:val="28"/>
  </w:num>
  <w:num w:numId="47">
    <w:abstractNumId w:val="3"/>
  </w:num>
  <w:num w:numId="48">
    <w:abstractNumId w:val="45"/>
  </w:num>
  <w:num w:numId="49">
    <w:abstractNumId w:val="50"/>
  </w:num>
  <w:num w:numId="50">
    <w:abstractNumId w:val="38"/>
  </w:num>
  <w:num w:numId="51">
    <w:abstractNumId w:val="34"/>
  </w:num>
  <w:num w:numId="52">
    <w:abstractNumId w:val="48"/>
  </w:num>
  <w:num w:numId="53">
    <w:abstractNumId w:val="25"/>
  </w:num>
  <w:num w:numId="54">
    <w:abstractNumId w:val="26"/>
  </w:num>
  <w:num w:numId="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1"/>
  <w:bordersDoNotSurroundFooter w:val="1"/>
  <w:documentProtection w:enforcement="0"/>
  <w:defaultTabStop w:val="720"/>
  <w:drawingGridHorizontalSpacing w:val="100"/>
  <w:drawingGridVerticalSpacing w:val="156"/>
  <w:displayHorizontalDrawingGridEvery w:val="0"/>
  <w:displayVerticalDrawingGridEvery w:val="1"/>
  <w:noPunctuationKerning w:val="1"/>
  <w:compat>
    <w:spaceForUL/>
    <w:ulTrailSpace/>
    <w:doNotExpandShiftReturn/>
    <w:adjustLineHeightInTable/>
    <w:doNotBreakWrappedTables/>
    <w:growAutofit/>
    <w:useAltKinsokuLineBreakRules/>
    <w:compatSetting w:name="compatibilityMode" w:uri="http://schemas.microsoft.com/office/word" w:val="14"/>
  </w:compat>
  <w:rsids>
    <w:rsidRoot w:val="00000000"/>
    <w:rsid w:val="058E17C3"/>
    <w:rsid w:val="185825DF"/>
    <w:rsid w:val="4D9D5E63"/>
    <w:rsid w:val="6664628B"/>
    <w:rsid w:val="767456AB"/>
    <w:rsid w:val="7A5F16D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Arial"/>
      <w:sz w:val="20"/>
      <w:lang w:val="en-US" w:eastAsia="zh-CN" w:bidi="ar-SA"/>
    </w:rPr>
  </w:style>
  <w:style w:type="paragraph" w:styleId="2">
    <w:name w:val="heading 1"/>
    <w:basedOn w:val="1"/>
    <w:next w:val="1"/>
    <w:qFormat/>
    <w:uiPriority w:val="0"/>
    <w:pPr>
      <w:keepNext/>
      <w:spacing w:beforeAutospacing="1" w:afterAutospacing="1" w:before="120" w:after="60"/>
      <w:outlineLvl w:val="0"/>
    </w:pPr>
    <w:rPr>
      <w:rFonts w:ascii="Times New Roman" w:hAnsi="Times New Roman" w:eastAsia="Times New Roman" w:cs="Times New Roman"/>
      <w:b/>
      <w:bCs/>
      <w:i w:val="0"/>
      <w:kern w:val="44"/>
      <w:sz w:val="20"/>
      <w:szCs w:val="48"/>
      <w:lang w:val="en-US" w:eastAsia="zh-CN" w:bidi="ar-SA"/>
    </w:rPr>
  </w:style>
  <w:style w:type="paragraph" w:styleId="3">
    <w:name w:val="heading 2"/>
    <w:basedOn w:val="1"/>
    <w:next w:val="1"/>
    <w:qFormat/>
    <w:uiPriority w:val="0"/>
    <w:pPr>
      <w:keepNext/>
      <w:spacing w:beforeAutospacing="1" w:afterAutospacing="1" w:before="120" w:after="60"/>
      <w:outlineLvl w:val="1"/>
    </w:pPr>
    <w:rPr>
      <w:rFonts w:ascii="Times New Roman" w:hAnsi="Times New Roman" w:eastAsia="Times New Roman" w:cs="Times New Roman"/>
      <w:b/>
      <w:bCs/>
      <w:i w:val="0"/>
      <w:sz w:val="20"/>
      <w:szCs w:val="36"/>
      <w:lang w:val="en-US" w:eastAsia="zh-CN" w:bidi="ar-SA"/>
    </w:rPr>
  </w:style>
  <w:style w:type="paragraph" w:styleId="4">
    <w:name w:val="heading 3"/>
    <w:basedOn w:val="1"/>
    <w:next w:val="1"/>
    <w:qFormat/>
    <w:uiPriority w:val="0"/>
    <w:pPr>
      <w:keepNext/>
      <w:spacing w:beforeAutospacing="1" w:afterAutospacing="1" w:before="120" w:after="60"/>
      <w:outlineLvl w:val="2"/>
    </w:pPr>
    <w:rPr>
      <w:rFonts w:ascii="Times New Roman" w:hAnsi="Times New Roman" w:eastAsia="Times New Roman" w:cs="Times New Roman"/>
      <w:b/>
      <w:bCs/>
      <w:i w:val="0"/>
      <w:sz w:val="20"/>
      <w:szCs w:val="27"/>
      <w:lang w:val="en-US" w:eastAsia="zh-CN" w:bidi="ar-SA"/>
    </w:rPr>
  </w:style>
  <w:style w:type="paragraph" w:styleId="5">
    <w:name w:val="heading 4"/>
    <w:next w:val="1"/>
    <w:qFormat/>
    <w:uiPriority w:val="0"/>
    <w:pPr>
      <w:spacing w:beforeAutospacing="1" w:afterAutospacing="1"/>
      <w:outlineLvl w:val="3"/>
    </w:pPr>
    <w:rPr>
      <w:rFonts w:ascii="SimSun" w:hAnsi="SimSun" w:eastAsia="SimSun" w:cs="Times New Roman"/>
      <w:b/>
      <w:bCs/>
      <w:sz w:val="24"/>
      <w:szCs w:val="24"/>
      <w:lang w:val="en-US" w:eastAsia="zh-CN" w:bidi="ar-SA"/>
    </w:rPr>
  </w:style>
  <w:style w:type="paragraph" w:styleId="6">
    <w:name w:val="heading 5"/>
    <w:basedOn w:val="1"/>
    <w:next w:val="1"/>
    <w:qFormat/>
    <w:uiPriority w:val="0"/>
    <w:pPr>
      <w:keepNext/>
      <w:keepLines/>
      <w:spacing w:before="280" w:after="290" w:line="377" w:lineRule="auto"/>
      <w:outlineLvl w:val="4"/>
    </w:pPr>
    <w:rPr>
      <w:b/>
      <w:bCs/>
      <w:sz w:val="28"/>
      <w:szCs w:val="28"/>
    </w:rPr>
  </w:style>
  <w:style w:type="paragraph" w:styleId="7">
    <w:name w:val="heading 6"/>
    <w:basedOn w:val="1"/>
    <w:next w:val="1"/>
    <w:qFormat/>
    <w:uiPriority w:val="0"/>
    <w:pPr>
      <w:keepNext/>
      <w:keepLines/>
      <w:spacing w:before="240" w:after="64" w:line="319" w:lineRule="auto"/>
      <w:outlineLvl w:val="5"/>
    </w:pPr>
    <w:rPr>
      <w:b/>
      <w:bCs/>
      <w:sz w:val="24"/>
      <w:szCs w:val="24"/>
    </w:rPr>
  </w:style>
  <w:style w:type="paragraph" w:styleId="8">
    <w:name w:val="heading 7"/>
    <w:basedOn w:val="1"/>
    <w:next w:val="1"/>
    <w:qFormat/>
    <w:uiPriority w:val="0"/>
    <w:pPr>
      <w:keepNext/>
      <w:keepLines/>
      <w:spacing w:before="240" w:after="64" w:line="319" w:lineRule="auto"/>
      <w:outlineLvl w:val="6"/>
    </w:pPr>
    <w:rPr>
      <w:b/>
      <w:bCs/>
      <w:sz w:val="24"/>
      <w:szCs w:val="24"/>
    </w:rPr>
  </w:style>
  <w:style w:type="paragraph" w:styleId="9">
    <w:name w:val="heading 8"/>
    <w:basedOn w:val="1"/>
    <w:next w:val="1"/>
    <w:qFormat/>
    <w:uiPriority w:val="0"/>
    <w:pPr>
      <w:keepNext/>
      <w:keepLines/>
      <w:spacing w:before="240" w:after="64" w:line="319" w:lineRule="auto"/>
      <w:outlineLvl w:val="7"/>
    </w:pPr>
    <w:rPr>
      <w:sz w:val="24"/>
      <w:szCs w:val="24"/>
    </w:rPr>
  </w:style>
  <w:style w:type="paragraph" w:styleId="10">
    <w:name w:val="heading 9"/>
    <w:basedOn w:val="1"/>
    <w:next w:val="1"/>
    <w:qFormat/>
    <w:uiPriority w:val="0"/>
    <w:pPr>
      <w:keepNext/>
      <w:keepLines/>
      <w:spacing w:before="240" w:after="64" w:line="319" w:lineRule="auto"/>
      <w:outlineLvl w:val="8"/>
    </w:pPr>
    <w:rPr>
      <w:szCs w:val="21"/>
    </w:rPr>
  </w:style>
  <w:style w:type="character" w:default="1" w:styleId="11">
    <w:name w:val="Default Paragraph Font"/>
    <w:qFormat/>
    <w:uiPriority w:val="0"/>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700" w:leftChars="700" w:right="70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100" w:firstLineChars="100"/>
    </w:pPr>
  </w:style>
  <w:style w:type="paragraph" w:styleId="19">
    <w:name w:val="Body Text Indent"/>
    <w:basedOn w:val="1"/>
    <w:qFormat/>
    <w:uiPriority w:val="0"/>
    <w:pPr>
      <w:spacing w:after="120"/>
      <w:ind w:left="200" w:leftChars="200"/>
    </w:pPr>
  </w:style>
  <w:style w:type="paragraph" w:styleId="20">
    <w:name w:val="Body Text First Indent 2"/>
    <w:basedOn w:val="19"/>
    <w:qFormat/>
    <w:uiPriority w:val="0"/>
    <w:pPr>
      <w:ind w:firstLine="200" w:firstLineChars="200"/>
    </w:pPr>
  </w:style>
  <w:style w:type="paragraph" w:styleId="21">
    <w:name w:val="Body Text Indent 2"/>
    <w:basedOn w:val="1"/>
    <w:qFormat/>
    <w:uiPriority w:val="0"/>
    <w:pPr>
      <w:spacing w:after="120" w:line="480" w:lineRule="auto"/>
      <w:ind w:left="200" w:leftChars="200"/>
    </w:pPr>
  </w:style>
  <w:style w:type="paragraph" w:styleId="22">
    <w:name w:val="Body Text Indent 3"/>
    <w:basedOn w:val="1"/>
    <w:qFormat/>
    <w:uiPriority w:val="0"/>
    <w:pPr>
      <w:spacing w:after="120"/>
      <w:ind w:left="200" w:leftChars="200"/>
    </w:pPr>
    <w:rPr>
      <w:sz w:val="16"/>
      <w:szCs w:val="16"/>
    </w:rPr>
  </w:style>
  <w:style w:type="paragraph" w:styleId="23">
    <w:name w:val="caption"/>
    <w:basedOn w:val="1"/>
    <w:next w:val="1"/>
    <w:qFormat/>
    <w:uiPriority w:val="0"/>
    <w:rPr>
      <w:rFonts w:ascii="Arial" w:hAnsi="Arial" w:eastAsia="SimHei" w:cs="Arial"/>
    </w:rPr>
  </w:style>
  <w:style w:type="paragraph" w:styleId="24">
    <w:name w:val="Closing"/>
    <w:basedOn w:val="1"/>
    <w:qFormat/>
    <w:uiPriority w:val="0"/>
    <w:pPr>
      <w:ind w:left="2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25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round" w:vAnchor="text" w:hAnchor="page" w:xAlign="center" w:yAlign="bottom"/>
      <w:snapToGrid w:val="0"/>
      <w:ind w:left="14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400" w:leftChars="200" w:hanging="200" w:hangingChars="200"/>
    </w:pPr>
  </w:style>
  <w:style w:type="paragraph" w:styleId="65">
    <w:name w:val="List 3"/>
    <w:basedOn w:val="1"/>
    <w:uiPriority w:val="0"/>
    <w:pPr>
      <w:ind w:left="600" w:leftChars="400" w:hanging="200" w:hangingChars="200"/>
    </w:pPr>
  </w:style>
  <w:style w:type="paragraph" w:styleId="66">
    <w:name w:val="List 4"/>
    <w:basedOn w:val="1"/>
    <w:qFormat/>
    <w:uiPriority w:val="0"/>
    <w:pPr>
      <w:ind w:left="800" w:leftChars="600" w:hanging="200" w:hangingChars="200"/>
    </w:pPr>
  </w:style>
  <w:style w:type="paragraph" w:styleId="67">
    <w:name w:val="List 5"/>
    <w:basedOn w:val="1"/>
    <w:qFormat/>
    <w:uiPriority w:val="0"/>
    <w:pPr>
      <w:ind w:left="10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200" w:leftChars="200"/>
    </w:pPr>
  </w:style>
  <w:style w:type="paragraph" w:styleId="74">
    <w:name w:val="List Continue 2"/>
    <w:basedOn w:val="1"/>
    <w:qFormat/>
    <w:uiPriority w:val="0"/>
    <w:pPr>
      <w:spacing w:after="120"/>
      <w:ind w:left="400" w:leftChars="400"/>
    </w:pPr>
  </w:style>
  <w:style w:type="paragraph" w:styleId="75">
    <w:name w:val="List Continue 3"/>
    <w:basedOn w:val="1"/>
    <w:qFormat/>
    <w:uiPriority w:val="0"/>
    <w:pPr>
      <w:spacing w:after="120"/>
      <w:ind w:left="600" w:leftChars="600"/>
    </w:pPr>
  </w:style>
  <w:style w:type="paragraph" w:styleId="76">
    <w:name w:val="List Continue 4"/>
    <w:basedOn w:val="1"/>
    <w:qFormat/>
    <w:uiPriority w:val="0"/>
    <w:pPr>
      <w:spacing w:after="120"/>
      <w:ind w:left="800" w:leftChars="800"/>
    </w:pPr>
  </w:style>
  <w:style w:type="paragraph" w:styleId="77">
    <w:name w:val="List Continue 5"/>
    <w:basedOn w:val="1"/>
    <w:qFormat/>
    <w:uiPriority w:val="0"/>
    <w:pPr>
      <w:spacing w:after="120"/>
      <w:ind w:left="10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SimSun" w:cs="Courier New"/>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00" w:leftChars="500" w:hanging="500" w:hangingChars="500"/>
    </w:pPr>
    <w:rPr>
      <w:rFonts w:ascii="Arial" w:hAnsi="Arial" w:cs="Arial"/>
      <w:sz w:val="24"/>
      <w:szCs w:val="24"/>
    </w:rPr>
  </w:style>
  <w:style w:type="paragraph" w:styleId="8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20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SimSun" w:cs="Courier New"/>
      <w:szCs w:val="21"/>
    </w:rPr>
  </w:style>
  <w:style w:type="paragraph" w:styleId="90">
    <w:name w:val="Salutation"/>
    <w:basedOn w:val="1"/>
    <w:next w:val="1"/>
    <w:qFormat/>
    <w:uiPriority w:val="0"/>
  </w:style>
  <w:style w:type="paragraph" w:styleId="91">
    <w:name w:val="Signature"/>
    <w:basedOn w:val="1"/>
    <w:qFormat/>
    <w:uiPriority w:val="0"/>
    <w:pPr>
      <w:ind w:left="2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5">
    <w:name w:val="table of authorities"/>
    <w:basedOn w:val="1"/>
    <w:next w:val="1"/>
    <w:qFormat/>
    <w:uiPriority w:val="0"/>
    <w:pPr>
      <w:ind w:left="200" w:leftChars="200"/>
    </w:pPr>
  </w:style>
  <w:style w:type="paragraph" w:styleId="96">
    <w:name w:val="table of figures"/>
    <w:basedOn w:val="1"/>
    <w:next w:val="1"/>
    <w:qFormat/>
    <w:uiPriority w:val="0"/>
    <w:pPr>
      <w:ind w:left="400" w:leftChars="200" w:hanging="200" w:hangingChars="200"/>
    </w:pPr>
  </w:style>
  <w:style w:type="paragraph" w:styleId="97">
    <w:name w:val="Title"/>
    <w:basedOn w:val="1"/>
    <w:qFormat/>
    <w:uiPriority w:val="0"/>
    <w:pPr>
      <w:spacing w:before="240" w:after="60"/>
      <w:jc w:val="center"/>
      <w:outlineLvl w:val="0"/>
    </w:pPr>
    <w:rPr>
      <w:rFonts w:ascii="Arial" w:hAnsi="Arial" w:cs="Arial"/>
      <w:b/>
      <w:bCs/>
      <w:sz w:val="32"/>
      <w:szCs w:val="32"/>
    </w:rPr>
  </w:style>
  <w:style w:type="paragraph" w:styleId="98">
    <w:name w:val="toa heading"/>
    <w:basedOn w:val="1"/>
    <w:next w:val="1"/>
    <w:qFormat/>
    <w:uiPriority w:val="0"/>
    <w:pPr>
      <w:spacing w:before="120"/>
    </w:pPr>
    <w:rPr>
      <w:rFonts w:ascii="Arial" w:hAnsi="Arial" w:cs="Arial"/>
      <w:sz w:val="24"/>
      <w:szCs w:val="24"/>
    </w:rPr>
  </w:style>
  <w:style w:type="paragraph" w:styleId="99">
    <w:name w:val="toc 1"/>
    <w:basedOn w:val="1"/>
    <w:next w:val="1"/>
    <w:qFormat/>
    <w:uiPriority w:val="0"/>
  </w:style>
  <w:style w:type="paragraph" w:styleId="100">
    <w:name w:val="toc 2"/>
    <w:basedOn w:val="1"/>
    <w:next w:val="1"/>
    <w:qFormat/>
    <w:uiPriority w:val="0"/>
    <w:pPr>
      <w:ind w:left="200" w:leftChars="200"/>
    </w:pPr>
  </w:style>
  <w:style w:type="paragraph" w:styleId="101">
    <w:name w:val="toc 3"/>
    <w:basedOn w:val="1"/>
    <w:next w:val="1"/>
    <w:qFormat/>
    <w:uiPriority w:val="0"/>
    <w:pPr>
      <w:ind w:left="400" w:leftChars="400"/>
    </w:pPr>
  </w:style>
  <w:style w:type="paragraph" w:styleId="102">
    <w:name w:val="toc 4"/>
    <w:basedOn w:val="1"/>
    <w:next w:val="1"/>
    <w:qFormat/>
    <w:uiPriority w:val="0"/>
    <w:pPr>
      <w:ind w:left="600" w:leftChars="600"/>
    </w:pPr>
  </w:style>
  <w:style w:type="paragraph" w:styleId="103">
    <w:name w:val="toc 5"/>
    <w:basedOn w:val="1"/>
    <w:next w:val="1"/>
    <w:qFormat/>
    <w:uiPriority w:val="0"/>
    <w:pPr>
      <w:ind w:left="800" w:leftChars="800"/>
    </w:pPr>
  </w:style>
  <w:style w:type="paragraph" w:styleId="104">
    <w:name w:val="toc 6"/>
    <w:basedOn w:val="1"/>
    <w:next w:val="1"/>
    <w:uiPriority w:val="0"/>
    <w:pPr>
      <w:ind w:left="1000" w:leftChars="1000"/>
    </w:pPr>
  </w:style>
  <w:style w:type="paragraph" w:styleId="105">
    <w:name w:val="toc 7"/>
    <w:basedOn w:val="1"/>
    <w:next w:val="1"/>
    <w:uiPriority w:val="0"/>
    <w:pPr>
      <w:ind w:left="1200" w:leftChars="1200"/>
    </w:pPr>
  </w:style>
  <w:style w:type="paragraph" w:styleId="106">
    <w:name w:val="toc 8"/>
    <w:basedOn w:val="1"/>
    <w:next w:val="1"/>
    <w:qFormat/>
    <w:uiPriority w:val="0"/>
    <w:pPr>
      <w:ind w:left="1400" w:leftChars="1400"/>
    </w:pPr>
  </w:style>
  <w:style w:type="paragraph" w:styleId="107">
    <w:name w:val="toc 9"/>
    <w:basedOn w:val="1"/>
    <w:next w:val="1"/>
    <w:qFormat/>
    <w:uiPriority w:val="0"/>
    <w:pPr>
      <w:ind w:left="1600" w:leftChars="1600"/>
    </w:pPr>
  </w:style>
  <w:style w:type="paragraph" w:customStyle="1" w:styleId="108">
    <w:name w:val="_Style 248"/>
    <w:basedOn w:val="1"/>
    <w:next w:val="1"/>
    <w:qFormat/>
    <w:uiPriority w:val="0"/>
    <w:pPr>
      <w:pBdr>
        <w:bottom w:val="single" w:color="auto" w:sz="6" w:space="1"/>
      </w:pBdr>
      <w:jc w:val="center"/>
    </w:pPr>
    <w:rPr>
      <w:rFonts w:ascii="Arial" w:hAnsi="Arial" w:eastAsia="SimSun"/>
      <w:vanish/>
      <w:sz w:val="16"/>
    </w:rPr>
  </w:style>
  <w:style w:type="paragraph" w:customStyle="1" w:styleId="109">
    <w:name w:val="_Style 249"/>
    <w:basedOn w:val="1"/>
    <w:next w:val="1"/>
    <w:uiPriority w:val="0"/>
    <w:pPr>
      <w:pBdr>
        <w:top w:val="single" w:color="auto" w:sz="6" w:space="1"/>
      </w:pBdr>
      <w:jc w:val="center"/>
    </w:pPr>
    <w:rPr>
      <w:rFonts w:ascii="Arial" w:hAns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219</Pages>
  <Words>34094</Words>
  <Characters>229468</Characters>
  <Lines>4329</Lines>
  <Paragraphs>1603</Paragraphs>
  <TotalTime>5</TotalTime>
  <ScaleCrop>false</ScaleCrop>
  <LinksUpToDate>false</LinksUpToDate>
  <CharactersWithSpaces>262337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2026-05-22T16:07:00Z</dcterms:created>
  <dc:creator>Acer</dc:creator>
  <cp:lastModifiedBy>JOHN REUBEN TOMNOG BAUTISTA</cp:lastModifiedBy>
  <dcterms:modified xsi:type="dcterms:W3CDTF">2026-08-13T15:30:26Z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CA572E34AF2147798721E17198DD3387_11</vt:lpwstr>
  </property>
  <property fmtid="{D5CDD505-2E9C-101B-9397-08002B2CF9AE}" pid="4" name="KSOTemplateDocerSaveRecord">
    <vt:lpwstr>eyJoZGlkIjoiYmQ4MmI3OTVhY2ZhMTM5YzFiYWMxOTU0NzViYTZiMWEiLCJ1c2VySWQiOiI3MDUwNDAyOTkyMzAifQ==</vt:lpwstr>
  </property>
</Properties>
</file>